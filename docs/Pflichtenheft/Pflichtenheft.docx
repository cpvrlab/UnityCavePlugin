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133DF1" w14:paraId="563D8198" w14:textId="77777777" w:rsidTr="00A54C2F">
        <w:trPr>
          <w:trHeight w:hRule="exact" w:val="5670"/>
        </w:trPr>
        <w:tc>
          <w:tcPr>
            <w:tcW w:w="8530" w:type="dxa"/>
            <w:tcBorders>
              <w:top w:val="single" w:sz="48" w:space="0" w:color="697D91"/>
              <w:bottom w:val="single" w:sz="48" w:space="0" w:color="697D91"/>
            </w:tcBorders>
            <w:shd w:val="clear" w:color="auto" w:fill="auto"/>
          </w:tcPr>
          <w:p w14:paraId="3EFBA032" w14:textId="77777777" w:rsidR="005479A4" w:rsidRPr="00133DF1" w:rsidRDefault="006373C4" w:rsidP="009F5BCC">
            <w:pPr>
              <w:pStyle w:val="Titel"/>
              <w:rPr>
                <w:noProof/>
              </w:rPr>
            </w:pPr>
            <w:r w:rsidRPr="00133DF1">
              <w:rPr>
                <w:noProof/>
                <w:lang w:val="en-US"/>
              </w:rPr>
              <w:drawing>
                <wp:inline distT="0" distB="0" distL="0" distR="0" wp14:anchorId="56816F78" wp14:editId="3E9E2224">
                  <wp:extent cx="3657600" cy="2743200"/>
                  <wp:effectExtent l="0" t="0" r="0" b="0"/>
                  <wp:docPr id="6" name="Grafik 6"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tc>
      </w:tr>
      <w:tr w:rsidR="009F5BCC" w:rsidRPr="00133DF1" w14:paraId="3839A41D" w14:textId="77777777" w:rsidTr="00A54C2F">
        <w:trPr>
          <w:trHeight w:hRule="exact" w:val="6226"/>
        </w:trPr>
        <w:tc>
          <w:tcPr>
            <w:tcW w:w="8530" w:type="dxa"/>
            <w:tcBorders>
              <w:top w:val="single" w:sz="48" w:space="0" w:color="697D91"/>
            </w:tcBorders>
            <w:shd w:val="clear" w:color="auto" w:fill="auto"/>
            <w:tcMar>
              <w:top w:w="284" w:type="dxa"/>
            </w:tcMar>
          </w:tcPr>
          <w:p w14:paraId="10A17F7C" w14:textId="737FF66C" w:rsidR="009F5BCC" w:rsidRPr="00CD0C65" w:rsidRDefault="00E11FD8" w:rsidP="009F5BCC">
            <w:pPr>
              <w:pStyle w:val="Titel"/>
              <w:rPr>
                <w:lang w:val="en-US"/>
              </w:rPr>
            </w:pPr>
            <w:r w:rsidRPr="00CD0C65">
              <w:rPr>
                <w:lang w:val="en-US"/>
              </w:rPr>
              <w:t>Unity</w:t>
            </w:r>
            <w:r w:rsidR="00156391">
              <w:rPr>
                <w:lang w:val="en-US"/>
              </w:rPr>
              <w:fldChar w:fldCharType="begin"/>
            </w:r>
            <w:r w:rsidR="00156391" w:rsidRPr="0020275A">
              <w:rPr>
                <w:lang w:val="en-US"/>
              </w:rPr>
              <w:instrText xml:space="preserve"> XE "Unity" </w:instrText>
            </w:r>
            <w:r w:rsidR="00156391">
              <w:rPr>
                <w:lang w:val="en-US"/>
              </w:rPr>
              <w:fldChar w:fldCharType="end"/>
            </w:r>
            <w:r w:rsidRPr="00CD0C65">
              <w:rPr>
                <w:lang w:val="en-US"/>
              </w:rPr>
              <w:t xml:space="preserve"> 3D Server for CAVE</w:t>
            </w:r>
            <w:r w:rsidR="00DC4D3A">
              <w:rPr>
                <w:lang w:val="en-US"/>
              </w:rPr>
              <w:fldChar w:fldCharType="begin"/>
            </w:r>
            <w:r w:rsidR="00DC4D3A" w:rsidRPr="0020275A">
              <w:rPr>
                <w:lang w:val="en-US"/>
              </w:rPr>
              <w:instrText xml:space="preserve"> XE "CAVE" </w:instrText>
            </w:r>
            <w:r w:rsidR="00DC4D3A">
              <w:rPr>
                <w:lang w:val="en-US"/>
              </w:rPr>
              <w:fldChar w:fldCharType="end"/>
            </w:r>
            <w:r w:rsidR="001F47E5" w:rsidRPr="00CD0C65">
              <w:rPr>
                <w:lang w:val="en-US"/>
              </w:rPr>
              <w:t xml:space="preserve"> </w:t>
            </w:r>
            <w:r w:rsidRPr="00CD0C65">
              <w:rPr>
                <w:lang w:val="en-US"/>
              </w:rPr>
              <w:br/>
            </w:r>
            <w:r w:rsidR="006373C4" w:rsidRPr="00CD0C65">
              <w:rPr>
                <w:lang w:val="en-US"/>
              </w:rPr>
              <w:t>Rendering</w:t>
            </w:r>
          </w:p>
          <w:p w14:paraId="1EA474AB" w14:textId="77777777" w:rsidR="009F5BCC" w:rsidRPr="00133DF1" w:rsidRDefault="006373C4" w:rsidP="009F5BCC">
            <w:pPr>
              <w:pStyle w:val="Untertitel"/>
            </w:pPr>
            <w:r w:rsidRPr="00133DF1">
              <w:t>Pflichtenheft</w:t>
            </w:r>
          </w:p>
          <w:p w14:paraId="261C7593" w14:textId="77777777" w:rsidR="009F5BCC" w:rsidRPr="00133DF1" w:rsidRDefault="009F5BCC" w:rsidP="009F5BCC"/>
          <w:p w14:paraId="2CD75DBF" w14:textId="77777777" w:rsidR="009F5BCC" w:rsidRPr="00133DF1" w:rsidRDefault="006373C4" w:rsidP="009F5BCC">
            <w:pPr>
              <w:rPr>
                <w:b/>
              </w:rPr>
            </w:pPr>
            <w:r w:rsidRPr="00133DF1">
              <w:rPr>
                <w:b/>
              </w:rPr>
              <w:t>Julien Villiger, Daniel Inversini</w:t>
            </w:r>
          </w:p>
          <w:p w14:paraId="5D343DF4" w14:textId="6A358B09" w:rsidR="009F5BCC" w:rsidRPr="00133DF1" w:rsidRDefault="00EE2486" w:rsidP="00EE2486">
            <w:pPr>
              <w:rPr>
                <w:b/>
              </w:rPr>
            </w:pPr>
            <w:r>
              <w:rPr>
                <w:b/>
              </w:rPr>
              <w:t>V1.0</w:t>
            </w:r>
            <w:r w:rsidR="00474ADD" w:rsidRPr="00133DF1">
              <w:rPr>
                <w:b/>
              </w:rPr>
              <w:t xml:space="preserve">, </w:t>
            </w:r>
            <w:r>
              <w:rPr>
                <w:b/>
              </w:rPr>
              <w:t>06</w:t>
            </w:r>
            <w:r w:rsidR="009D19F4">
              <w:rPr>
                <w:b/>
              </w:rPr>
              <w:t>.10</w:t>
            </w:r>
            <w:r w:rsidR="006373C4" w:rsidRPr="00133DF1">
              <w:rPr>
                <w:b/>
              </w:rPr>
              <w:t>.2015</w:t>
            </w:r>
          </w:p>
        </w:tc>
      </w:tr>
      <w:tr w:rsidR="009F5BCC" w:rsidRPr="00133DF1" w14:paraId="2606F709" w14:textId="77777777" w:rsidTr="00ED6401">
        <w:trPr>
          <w:trHeight w:hRule="exact" w:val="1134"/>
        </w:trPr>
        <w:tc>
          <w:tcPr>
            <w:tcW w:w="8530" w:type="dxa"/>
            <w:shd w:val="clear" w:color="auto" w:fill="auto"/>
            <w:vAlign w:val="bottom"/>
          </w:tcPr>
          <w:p w14:paraId="1659CAA6" w14:textId="77777777" w:rsidR="00D77EF2" w:rsidRPr="00133DF1" w:rsidRDefault="00D77EF2" w:rsidP="00D77EF2">
            <w:pPr>
              <w:pStyle w:val="Fuzeile"/>
              <w:rPr>
                <w:b/>
                <w:color w:val="697D91"/>
                <w:sz w:val="19"/>
                <w:szCs w:val="19"/>
              </w:rPr>
            </w:pPr>
            <w:r w:rsidRPr="00133DF1">
              <w:rPr>
                <w:b/>
                <w:color w:val="697D91"/>
                <w:sz w:val="19"/>
                <w:szCs w:val="19"/>
              </w:rPr>
              <w:t>Berner Fachhochschule</w:t>
            </w:r>
          </w:p>
          <w:p w14:paraId="0DBFFB2E" w14:textId="77777777" w:rsidR="00A02D37" w:rsidRPr="00133DF1" w:rsidRDefault="006373C4" w:rsidP="00A02D37">
            <w:pPr>
              <w:pStyle w:val="RefFusszeile"/>
              <w:rPr>
                <w:color w:val="697D91"/>
                <w:szCs w:val="19"/>
              </w:rPr>
            </w:pPr>
            <w:r w:rsidRPr="00133DF1">
              <w:rPr>
                <w:color w:val="697D91"/>
                <w:szCs w:val="19"/>
              </w:rPr>
              <w:t>Technik und Informatik</w:t>
            </w:r>
          </w:p>
          <w:p w14:paraId="1913C205" w14:textId="77777777" w:rsidR="009F5BCC" w:rsidRPr="00133DF1" w:rsidRDefault="006373C4" w:rsidP="0065257C">
            <w:pPr>
              <w:pStyle w:val="Fuzeile"/>
            </w:pPr>
            <w:r w:rsidRPr="00133DF1">
              <w:rPr>
                <w:color w:val="697D91"/>
                <w:sz w:val="19"/>
                <w:szCs w:val="19"/>
              </w:rPr>
              <w:t>Informatik</w:t>
            </w:r>
          </w:p>
        </w:tc>
      </w:tr>
    </w:tbl>
    <w:p w14:paraId="743FD71A" w14:textId="77777777" w:rsidR="00F825B4" w:rsidRPr="00133DF1" w:rsidRDefault="00F825B4" w:rsidP="004F7B96">
      <w:pPr>
        <w:pStyle w:val="Inhaltsverzeichnis"/>
        <w:spacing w:line="100" w:lineRule="atLeast"/>
        <w:rPr>
          <w:sz w:val="10"/>
          <w:szCs w:val="10"/>
        </w:rPr>
        <w:sectPr w:rsidR="00F825B4" w:rsidRPr="00133DF1" w:rsidSect="00A54C2F">
          <w:headerReference w:type="even" r:id="rId9"/>
          <w:headerReference w:type="default" r:id="rId10"/>
          <w:footerReference w:type="even" r:id="rId11"/>
          <w:footerReference w:type="default" r:id="rId12"/>
          <w:headerReference w:type="first" r:id="rId13"/>
          <w:footerReference w:type="first" r:id="rId14"/>
          <w:pgSz w:w="11906" w:h="16838" w:code="9"/>
          <w:pgMar w:top="1758" w:right="2081" w:bottom="680" w:left="1435" w:header="709" w:footer="510" w:gutter="0"/>
          <w:cols w:space="708"/>
          <w:titlePg/>
          <w:docGrid w:linePitch="360"/>
        </w:sectPr>
      </w:pPr>
    </w:p>
    <w:p w14:paraId="502C018C" w14:textId="77777777" w:rsidR="008D61F6" w:rsidRPr="00133DF1" w:rsidRDefault="008D61F6" w:rsidP="004F7B96">
      <w:pPr>
        <w:pStyle w:val="Inhaltsverzeichnis"/>
        <w:spacing w:line="100" w:lineRule="atLeast"/>
      </w:pPr>
      <w:r w:rsidRPr="00133DF1">
        <w:lastRenderedPageBreak/>
        <w:t>Inhaltsverzeichnis</w:t>
      </w:r>
    </w:p>
    <w:p w14:paraId="2A0573C5" w14:textId="77777777" w:rsidR="004F7B96" w:rsidRPr="00133DF1" w:rsidRDefault="004F7B96"/>
    <w:p w14:paraId="77A29DA9" w14:textId="77777777" w:rsidR="001E59BC" w:rsidRDefault="00901AFC">
      <w:pPr>
        <w:pStyle w:val="Verzeichnis1"/>
        <w:rPr>
          <w:rFonts w:asciiTheme="minorHAnsi" w:eastAsiaTheme="minorEastAsia" w:hAnsiTheme="minorHAnsi" w:cstheme="minorBidi"/>
          <w:noProof/>
          <w:sz w:val="22"/>
          <w:szCs w:val="22"/>
          <w:lang w:val="de-CH" w:eastAsia="de-CH"/>
        </w:rPr>
      </w:pPr>
      <w:r w:rsidRPr="00133DF1">
        <w:rPr>
          <w:lang w:val="de-CH"/>
        </w:rPr>
        <w:fldChar w:fldCharType="begin"/>
      </w:r>
      <w:r w:rsidRPr="00133DF1">
        <w:rPr>
          <w:lang w:val="de-CH"/>
        </w:rPr>
        <w:instrText xml:space="preserve"> TOC \o "1-1" \h \z \t "Überschrift 2;2;Überschrift 3;3;Überschrift 4;4;Überschrift 5;5" </w:instrText>
      </w:r>
      <w:r w:rsidRPr="00133DF1">
        <w:rPr>
          <w:lang w:val="de-CH"/>
        </w:rPr>
        <w:fldChar w:fldCharType="separate"/>
      </w:r>
      <w:hyperlink w:anchor="_Toc431910130" w:history="1">
        <w:r w:rsidR="001E59BC" w:rsidRPr="005B2CD5">
          <w:rPr>
            <w:rStyle w:val="Hyperlink"/>
            <w:noProof/>
          </w:rPr>
          <w:t>1</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Allgemeines</w:t>
        </w:r>
        <w:r w:rsidR="001E59BC">
          <w:rPr>
            <w:noProof/>
            <w:webHidden/>
          </w:rPr>
          <w:tab/>
        </w:r>
        <w:r w:rsidR="001E59BC">
          <w:rPr>
            <w:noProof/>
            <w:webHidden/>
          </w:rPr>
          <w:fldChar w:fldCharType="begin"/>
        </w:r>
        <w:r w:rsidR="001E59BC">
          <w:rPr>
            <w:noProof/>
            <w:webHidden/>
          </w:rPr>
          <w:instrText xml:space="preserve"> PAGEREF _Toc431910130 \h </w:instrText>
        </w:r>
        <w:r w:rsidR="001E59BC">
          <w:rPr>
            <w:noProof/>
            <w:webHidden/>
          </w:rPr>
        </w:r>
        <w:r w:rsidR="001E59BC">
          <w:rPr>
            <w:noProof/>
            <w:webHidden/>
          </w:rPr>
          <w:fldChar w:fldCharType="separate"/>
        </w:r>
        <w:r w:rsidR="00874B98">
          <w:rPr>
            <w:noProof/>
            <w:webHidden/>
          </w:rPr>
          <w:t>3</w:t>
        </w:r>
        <w:r w:rsidR="001E59BC">
          <w:rPr>
            <w:noProof/>
            <w:webHidden/>
          </w:rPr>
          <w:fldChar w:fldCharType="end"/>
        </w:r>
      </w:hyperlink>
    </w:p>
    <w:p w14:paraId="34874C6A"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31" w:history="1">
        <w:r w:rsidR="001E59BC" w:rsidRPr="005B2CD5">
          <w:rPr>
            <w:rStyle w:val="Hyperlink"/>
            <w:noProof/>
          </w:rPr>
          <w:t>1.1 Zweck dieses Dokumentes</w:t>
        </w:r>
        <w:r w:rsidR="001E59BC">
          <w:rPr>
            <w:noProof/>
            <w:webHidden/>
          </w:rPr>
          <w:tab/>
        </w:r>
        <w:r w:rsidR="001E59BC">
          <w:rPr>
            <w:noProof/>
            <w:webHidden/>
          </w:rPr>
          <w:fldChar w:fldCharType="begin"/>
        </w:r>
        <w:r w:rsidR="001E59BC">
          <w:rPr>
            <w:noProof/>
            <w:webHidden/>
          </w:rPr>
          <w:instrText xml:space="preserve"> PAGEREF _Toc431910131 \h </w:instrText>
        </w:r>
        <w:r w:rsidR="001E59BC">
          <w:rPr>
            <w:noProof/>
            <w:webHidden/>
          </w:rPr>
        </w:r>
        <w:r w:rsidR="001E59BC">
          <w:rPr>
            <w:noProof/>
            <w:webHidden/>
          </w:rPr>
          <w:fldChar w:fldCharType="separate"/>
        </w:r>
        <w:r w:rsidR="00874B98">
          <w:rPr>
            <w:noProof/>
            <w:webHidden/>
          </w:rPr>
          <w:t>3</w:t>
        </w:r>
        <w:r w:rsidR="001E59BC">
          <w:rPr>
            <w:noProof/>
            <w:webHidden/>
          </w:rPr>
          <w:fldChar w:fldCharType="end"/>
        </w:r>
      </w:hyperlink>
    </w:p>
    <w:p w14:paraId="458B4743"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32" w:history="1">
        <w:r w:rsidR="001E59BC" w:rsidRPr="005B2CD5">
          <w:rPr>
            <w:rStyle w:val="Hyperlink"/>
            <w:noProof/>
          </w:rPr>
          <w:t>1.2 Lesekreis</w:t>
        </w:r>
        <w:r w:rsidR="001E59BC">
          <w:rPr>
            <w:noProof/>
            <w:webHidden/>
          </w:rPr>
          <w:tab/>
        </w:r>
        <w:r w:rsidR="001E59BC">
          <w:rPr>
            <w:noProof/>
            <w:webHidden/>
          </w:rPr>
          <w:fldChar w:fldCharType="begin"/>
        </w:r>
        <w:r w:rsidR="001E59BC">
          <w:rPr>
            <w:noProof/>
            <w:webHidden/>
          </w:rPr>
          <w:instrText xml:space="preserve"> PAGEREF _Toc431910132 \h </w:instrText>
        </w:r>
        <w:r w:rsidR="001E59BC">
          <w:rPr>
            <w:noProof/>
            <w:webHidden/>
          </w:rPr>
        </w:r>
        <w:r w:rsidR="001E59BC">
          <w:rPr>
            <w:noProof/>
            <w:webHidden/>
          </w:rPr>
          <w:fldChar w:fldCharType="separate"/>
        </w:r>
        <w:r w:rsidR="00874B98">
          <w:rPr>
            <w:noProof/>
            <w:webHidden/>
          </w:rPr>
          <w:t>3</w:t>
        </w:r>
        <w:r w:rsidR="001E59BC">
          <w:rPr>
            <w:noProof/>
            <w:webHidden/>
          </w:rPr>
          <w:fldChar w:fldCharType="end"/>
        </w:r>
      </w:hyperlink>
    </w:p>
    <w:p w14:paraId="0B39BD7E"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33" w:history="1">
        <w:r w:rsidR="001E59BC" w:rsidRPr="005B2CD5">
          <w:rPr>
            <w:rStyle w:val="Hyperlink"/>
            <w:noProof/>
          </w:rPr>
          <w:t>1.3 Ausgangslage</w:t>
        </w:r>
        <w:r w:rsidR="001E59BC">
          <w:rPr>
            <w:noProof/>
            <w:webHidden/>
          </w:rPr>
          <w:tab/>
        </w:r>
        <w:r w:rsidR="001E59BC">
          <w:rPr>
            <w:noProof/>
            <w:webHidden/>
          </w:rPr>
          <w:fldChar w:fldCharType="begin"/>
        </w:r>
        <w:r w:rsidR="001E59BC">
          <w:rPr>
            <w:noProof/>
            <w:webHidden/>
          </w:rPr>
          <w:instrText xml:space="preserve"> PAGEREF _Toc431910133 \h </w:instrText>
        </w:r>
        <w:r w:rsidR="001E59BC">
          <w:rPr>
            <w:noProof/>
            <w:webHidden/>
          </w:rPr>
        </w:r>
        <w:r w:rsidR="001E59BC">
          <w:rPr>
            <w:noProof/>
            <w:webHidden/>
          </w:rPr>
          <w:fldChar w:fldCharType="separate"/>
        </w:r>
        <w:r w:rsidR="00874B98">
          <w:rPr>
            <w:noProof/>
            <w:webHidden/>
          </w:rPr>
          <w:t>3</w:t>
        </w:r>
        <w:r w:rsidR="001E59BC">
          <w:rPr>
            <w:noProof/>
            <w:webHidden/>
          </w:rPr>
          <w:fldChar w:fldCharType="end"/>
        </w:r>
      </w:hyperlink>
    </w:p>
    <w:p w14:paraId="412750AF"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34" w:history="1">
        <w:r w:rsidR="001E59BC" w:rsidRPr="005B2CD5">
          <w:rPr>
            <w:rStyle w:val="Hyperlink"/>
            <w:noProof/>
          </w:rPr>
          <w:t>1.4 Unity</w:t>
        </w:r>
        <w:r w:rsidR="001E59BC">
          <w:rPr>
            <w:noProof/>
            <w:webHidden/>
          </w:rPr>
          <w:tab/>
        </w:r>
        <w:r w:rsidR="001E59BC">
          <w:rPr>
            <w:noProof/>
            <w:webHidden/>
          </w:rPr>
          <w:fldChar w:fldCharType="begin"/>
        </w:r>
        <w:r w:rsidR="001E59BC">
          <w:rPr>
            <w:noProof/>
            <w:webHidden/>
          </w:rPr>
          <w:instrText xml:space="preserve"> PAGEREF _Toc431910134 \h </w:instrText>
        </w:r>
        <w:r w:rsidR="001E59BC">
          <w:rPr>
            <w:noProof/>
            <w:webHidden/>
          </w:rPr>
        </w:r>
        <w:r w:rsidR="001E59BC">
          <w:rPr>
            <w:noProof/>
            <w:webHidden/>
          </w:rPr>
          <w:fldChar w:fldCharType="separate"/>
        </w:r>
        <w:r w:rsidR="00874B98">
          <w:rPr>
            <w:noProof/>
            <w:webHidden/>
          </w:rPr>
          <w:t>4</w:t>
        </w:r>
        <w:r w:rsidR="001E59BC">
          <w:rPr>
            <w:noProof/>
            <w:webHidden/>
          </w:rPr>
          <w:fldChar w:fldCharType="end"/>
        </w:r>
      </w:hyperlink>
    </w:p>
    <w:p w14:paraId="1C4F0F1C"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35" w:history="1">
        <w:r w:rsidR="001E59BC" w:rsidRPr="005B2CD5">
          <w:rPr>
            <w:rStyle w:val="Hyperlink"/>
            <w:noProof/>
          </w:rPr>
          <w:t>1.5 Nvidia Mosaic</w:t>
        </w:r>
        <w:r w:rsidR="001E59BC">
          <w:rPr>
            <w:noProof/>
            <w:webHidden/>
          </w:rPr>
          <w:tab/>
        </w:r>
        <w:r w:rsidR="001E59BC">
          <w:rPr>
            <w:noProof/>
            <w:webHidden/>
          </w:rPr>
          <w:fldChar w:fldCharType="begin"/>
        </w:r>
        <w:r w:rsidR="001E59BC">
          <w:rPr>
            <w:noProof/>
            <w:webHidden/>
          </w:rPr>
          <w:instrText xml:space="preserve"> PAGEREF _Toc431910135 \h </w:instrText>
        </w:r>
        <w:r w:rsidR="001E59BC">
          <w:rPr>
            <w:noProof/>
            <w:webHidden/>
          </w:rPr>
        </w:r>
        <w:r w:rsidR="001E59BC">
          <w:rPr>
            <w:noProof/>
            <w:webHidden/>
          </w:rPr>
          <w:fldChar w:fldCharType="separate"/>
        </w:r>
        <w:r w:rsidR="00874B98">
          <w:rPr>
            <w:noProof/>
            <w:webHidden/>
          </w:rPr>
          <w:t>4</w:t>
        </w:r>
        <w:r w:rsidR="001E59BC">
          <w:rPr>
            <w:noProof/>
            <w:webHidden/>
          </w:rPr>
          <w:fldChar w:fldCharType="end"/>
        </w:r>
      </w:hyperlink>
    </w:p>
    <w:p w14:paraId="20036E3B"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36" w:history="1">
        <w:r w:rsidR="001E59BC" w:rsidRPr="005B2CD5">
          <w:rPr>
            <w:rStyle w:val="Hyperlink"/>
            <w:noProof/>
          </w:rPr>
          <w:t>1.6 Infrastruktur</w:t>
        </w:r>
        <w:r w:rsidR="001E59BC">
          <w:rPr>
            <w:noProof/>
            <w:webHidden/>
          </w:rPr>
          <w:tab/>
        </w:r>
        <w:r w:rsidR="001E59BC">
          <w:rPr>
            <w:noProof/>
            <w:webHidden/>
          </w:rPr>
          <w:fldChar w:fldCharType="begin"/>
        </w:r>
        <w:r w:rsidR="001E59BC">
          <w:rPr>
            <w:noProof/>
            <w:webHidden/>
          </w:rPr>
          <w:instrText xml:space="preserve"> PAGEREF _Toc431910136 \h </w:instrText>
        </w:r>
        <w:r w:rsidR="001E59BC">
          <w:rPr>
            <w:noProof/>
            <w:webHidden/>
          </w:rPr>
        </w:r>
        <w:r w:rsidR="001E59BC">
          <w:rPr>
            <w:noProof/>
            <w:webHidden/>
          </w:rPr>
          <w:fldChar w:fldCharType="separate"/>
        </w:r>
        <w:r w:rsidR="00874B98">
          <w:rPr>
            <w:noProof/>
            <w:webHidden/>
          </w:rPr>
          <w:t>5</w:t>
        </w:r>
        <w:r w:rsidR="001E59BC">
          <w:rPr>
            <w:noProof/>
            <w:webHidden/>
          </w:rPr>
          <w:fldChar w:fldCharType="end"/>
        </w:r>
      </w:hyperlink>
    </w:p>
    <w:p w14:paraId="3EA884BB" w14:textId="77777777" w:rsidR="001E59BC" w:rsidRDefault="0020275A">
      <w:pPr>
        <w:pStyle w:val="Verzeichnis3"/>
        <w:tabs>
          <w:tab w:val="right" w:pos="9457"/>
        </w:tabs>
        <w:rPr>
          <w:rFonts w:asciiTheme="minorHAnsi" w:eastAsiaTheme="minorEastAsia" w:hAnsiTheme="minorHAnsi" w:cstheme="minorBidi"/>
          <w:noProof/>
          <w:sz w:val="22"/>
          <w:szCs w:val="22"/>
          <w:lang w:eastAsia="de-CH"/>
        </w:rPr>
      </w:pPr>
      <w:hyperlink w:anchor="_Toc431910137" w:history="1">
        <w:r w:rsidR="001E59BC" w:rsidRPr="005B2CD5">
          <w:rPr>
            <w:rStyle w:val="Hyperlink"/>
            <w:noProof/>
          </w:rPr>
          <w:t>1.6.1 Inputs und Tracking</w:t>
        </w:r>
        <w:r w:rsidR="001E59BC">
          <w:rPr>
            <w:noProof/>
            <w:webHidden/>
          </w:rPr>
          <w:tab/>
        </w:r>
        <w:r w:rsidR="001E59BC">
          <w:rPr>
            <w:noProof/>
            <w:webHidden/>
          </w:rPr>
          <w:fldChar w:fldCharType="begin"/>
        </w:r>
        <w:r w:rsidR="001E59BC">
          <w:rPr>
            <w:noProof/>
            <w:webHidden/>
          </w:rPr>
          <w:instrText xml:space="preserve"> PAGEREF _Toc431910137 \h </w:instrText>
        </w:r>
        <w:r w:rsidR="001E59BC">
          <w:rPr>
            <w:noProof/>
            <w:webHidden/>
          </w:rPr>
        </w:r>
        <w:r w:rsidR="001E59BC">
          <w:rPr>
            <w:noProof/>
            <w:webHidden/>
          </w:rPr>
          <w:fldChar w:fldCharType="separate"/>
        </w:r>
        <w:r w:rsidR="00874B98">
          <w:rPr>
            <w:noProof/>
            <w:webHidden/>
          </w:rPr>
          <w:t>6</w:t>
        </w:r>
        <w:r w:rsidR="001E59BC">
          <w:rPr>
            <w:noProof/>
            <w:webHidden/>
          </w:rPr>
          <w:fldChar w:fldCharType="end"/>
        </w:r>
      </w:hyperlink>
    </w:p>
    <w:p w14:paraId="61F8D5B8" w14:textId="77777777" w:rsidR="001E59BC" w:rsidRDefault="0020275A">
      <w:pPr>
        <w:pStyle w:val="Verzeichnis3"/>
        <w:tabs>
          <w:tab w:val="right" w:pos="9457"/>
        </w:tabs>
        <w:rPr>
          <w:rFonts w:asciiTheme="minorHAnsi" w:eastAsiaTheme="minorEastAsia" w:hAnsiTheme="minorHAnsi" w:cstheme="minorBidi"/>
          <w:noProof/>
          <w:sz w:val="22"/>
          <w:szCs w:val="22"/>
          <w:lang w:eastAsia="de-CH"/>
        </w:rPr>
      </w:pPr>
      <w:hyperlink w:anchor="_Toc431910138" w:history="1">
        <w:r w:rsidR="001E59BC" w:rsidRPr="005B2CD5">
          <w:rPr>
            <w:rStyle w:val="Hyperlink"/>
            <w:noProof/>
          </w:rPr>
          <w:t>1.6.2 Rendering</w:t>
        </w:r>
        <w:r w:rsidR="001E59BC">
          <w:rPr>
            <w:noProof/>
            <w:webHidden/>
          </w:rPr>
          <w:tab/>
        </w:r>
        <w:r w:rsidR="001E59BC">
          <w:rPr>
            <w:noProof/>
            <w:webHidden/>
          </w:rPr>
          <w:fldChar w:fldCharType="begin"/>
        </w:r>
        <w:r w:rsidR="001E59BC">
          <w:rPr>
            <w:noProof/>
            <w:webHidden/>
          </w:rPr>
          <w:instrText xml:space="preserve"> PAGEREF _Toc431910138 \h </w:instrText>
        </w:r>
        <w:r w:rsidR="001E59BC">
          <w:rPr>
            <w:noProof/>
            <w:webHidden/>
          </w:rPr>
        </w:r>
        <w:r w:rsidR="001E59BC">
          <w:rPr>
            <w:noProof/>
            <w:webHidden/>
          </w:rPr>
          <w:fldChar w:fldCharType="separate"/>
        </w:r>
        <w:r w:rsidR="00874B98">
          <w:rPr>
            <w:noProof/>
            <w:webHidden/>
          </w:rPr>
          <w:t>6</w:t>
        </w:r>
        <w:r w:rsidR="001E59BC">
          <w:rPr>
            <w:noProof/>
            <w:webHidden/>
          </w:rPr>
          <w:fldChar w:fldCharType="end"/>
        </w:r>
      </w:hyperlink>
    </w:p>
    <w:p w14:paraId="222BE13E" w14:textId="77777777" w:rsidR="001E59BC" w:rsidRDefault="0020275A">
      <w:pPr>
        <w:pStyle w:val="Verzeichnis3"/>
        <w:tabs>
          <w:tab w:val="right" w:pos="9457"/>
        </w:tabs>
        <w:rPr>
          <w:rFonts w:asciiTheme="minorHAnsi" w:eastAsiaTheme="minorEastAsia" w:hAnsiTheme="minorHAnsi" w:cstheme="minorBidi"/>
          <w:noProof/>
          <w:sz w:val="22"/>
          <w:szCs w:val="22"/>
          <w:lang w:eastAsia="de-CH"/>
        </w:rPr>
      </w:pPr>
      <w:hyperlink w:anchor="_Toc431910139" w:history="1">
        <w:r w:rsidR="001E59BC" w:rsidRPr="005B2CD5">
          <w:rPr>
            <w:rStyle w:val="Hyperlink"/>
            <w:noProof/>
          </w:rPr>
          <w:t>1.6.3 Darstellung im CAVE</w:t>
        </w:r>
        <w:r w:rsidR="001E59BC">
          <w:rPr>
            <w:noProof/>
            <w:webHidden/>
          </w:rPr>
          <w:tab/>
        </w:r>
        <w:r w:rsidR="001E59BC">
          <w:rPr>
            <w:noProof/>
            <w:webHidden/>
          </w:rPr>
          <w:fldChar w:fldCharType="begin"/>
        </w:r>
        <w:r w:rsidR="001E59BC">
          <w:rPr>
            <w:noProof/>
            <w:webHidden/>
          </w:rPr>
          <w:instrText xml:space="preserve"> PAGEREF _Toc431910139 \h </w:instrText>
        </w:r>
        <w:r w:rsidR="001E59BC">
          <w:rPr>
            <w:noProof/>
            <w:webHidden/>
          </w:rPr>
        </w:r>
        <w:r w:rsidR="001E59BC">
          <w:rPr>
            <w:noProof/>
            <w:webHidden/>
          </w:rPr>
          <w:fldChar w:fldCharType="separate"/>
        </w:r>
        <w:r w:rsidR="00874B98">
          <w:rPr>
            <w:noProof/>
            <w:webHidden/>
          </w:rPr>
          <w:t>7</w:t>
        </w:r>
        <w:r w:rsidR="001E59BC">
          <w:rPr>
            <w:noProof/>
            <w:webHidden/>
          </w:rPr>
          <w:fldChar w:fldCharType="end"/>
        </w:r>
      </w:hyperlink>
    </w:p>
    <w:p w14:paraId="086CC27F" w14:textId="77777777" w:rsidR="001E59BC" w:rsidRDefault="0020275A">
      <w:pPr>
        <w:pStyle w:val="Verzeichnis1"/>
        <w:rPr>
          <w:rFonts w:asciiTheme="minorHAnsi" w:eastAsiaTheme="minorEastAsia" w:hAnsiTheme="minorHAnsi" w:cstheme="minorBidi"/>
          <w:noProof/>
          <w:sz w:val="22"/>
          <w:szCs w:val="22"/>
          <w:lang w:val="de-CH" w:eastAsia="de-CH"/>
        </w:rPr>
      </w:pPr>
      <w:hyperlink w:anchor="_Toc431910140" w:history="1">
        <w:r w:rsidR="001E59BC" w:rsidRPr="005B2CD5">
          <w:rPr>
            <w:rStyle w:val="Hyperlink"/>
            <w:noProof/>
          </w:rPr>
          <w:t>2</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Umfang und Ziele der Bachelor Thesis</w:t>
        </w:r>
        <w:r w:rsidR="001E59BC">
          <w:rPr>
            <w:noProof/>
            <w:webHidden/>
          </w:rPr>
          <w:tab/>
        </w:r>
        <w:r w:rsidR="001E59BC">
          <w:rPr>
            <w:noProof/>
            <w:webHidden/>
          </w:rPr>
          <w:fldChar w:fldCharType="begin"/>
        </w:r>
        <w:r w:rsidR="001E59BC">
          <w:rPr>
            <w:noProof/>
            <w:webHidden/>
          </w:rPr>
          <w:instrText xml:space="preserve"> PAGEREF _Toc431910140 \h </w:instrText>
        </w:r>
        <w:r w:rsidR="001E59BC">
          <w:rPr>
            <w:noProof/>
            <w:webHidden/>
          </w:rPr>
        </w:r>
        <w:r w:rsidR="001E59BC">
          <w:rPr>
            <w:noProof/>
            <w:webHidden/>
          </w:rPr>
          <w:fldChar w:fldCharType="separate"/>
        </w:r>
        <w:r w:rsidR="00874B98">
          <w:rPr>
            <w:noProof/>
            <w:webHidden/>
          </w:rPr>
          <w:t>8</w:t>
        </w:r>
        <w:r w:rsidR="001E59BC">
          <w:rPr>
            <w:noProof/>
            <w:webHidden/>
          </w:rPr>
          <w:fldChar w:fldCharType="end"/>
        </w:r>
      </w:hyperlink>
    </w:p>
    <w:p w14:paraId="4F6E33BD"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41" w:history="1">
        <w:r w:rsidR="001E59BC" w:rsidRPr="005B2CD5">
          <w:rPr>
            <w:rStyle w:val="Hyperlink"/>
            <w:noProof/>
          </w:rPr>
          <w:t>2.1 Abgrenzungen</w:t>
        </w:r>
        <w:r w:rsidR="001E59BC">
          <w:rPr>
            <w:noProof/>
            <w:webHidden/>
          </w:rPr>
          <w:tab/>
        </w:r>
        <w:r w:rsidR="001E59BC">
          <w:rPr>
            <w:noProof/>
            <w:webHidden/>
          </w:rPr>
          <w:fldChar w:fldCharType="begin"/>
        </w:r>
        <w:r w:rsidR="001E59BC">
          <w:rPr>
            <w:noProof/>
            <w:webHidden/>
          </w:rPr>
          <w:instrText xml:space="preserve"> PAGEREF _Toc431910141 \h </w:instrText>
        </w:r>
        <w:r w:rsidR="001E59BC">
          <w:rPr>
            <w:noProof/>
            <w:webHidden/>
          </w:rPr>
        </w:r>
        <w:r w:rsidR="001E59BC">
          <w:rPr>
            <w:noProof/>
            <w:webHidden/>
          </w:rPr>
          <w:fldChar w:fldCharType="separate"/>
        </w:r>
        <w:r w:rsidR="00874B98">
          <w:rPr>
            <w:noProof/>
            <w:webHidden/>
          </w:rPr>
          <w:t>8</w:t>
        </w:r>
        <w:r w:rsidR="001E59BC">
          <w:rPr>
            <w:noProof/>
            <w:webHidden/>
          </w:rPr>
          <w:fldChar w:fldCharType="end"/>
        </w:r>
      </w:hyperlink>
    </w:p>
    <w:p w14:paraId="51C3BCF0" w14:textId="77777777" w:rsidR="001E59BC" w:rsidRDefault="0020275A">
      <w:pPr>
        <w:pStyle w:val="Verzeichnis3"/>
        <w:tabs>
          <w:tab w:val="right" w:pos="9457"/>
        </w:tabs>
        <w:rPr>
          <w:rFonts w:asciiTheme="minorHAnsi" w:eastAsiaTheme="minorEastAsia" w:hAnsiTheme="minorHAnsi" w:cstheme="minorBidi"/>
          <w:noProof/>
          <w:sz w:val="22"/>
          <w:szCs w:val="22"/>
          <w:lang w:eastAsia="de-CH"/>
        </w:rPr>
      </w:pPr>
      <w:hyperlink w:anchor="_Toc431910142" w:history="1">
        <w:r w:rsidR="001E59BC" w:rsidRPr="005B2CD5">
          <w:rPr>
            <w:rStyle w:val="Hyperlink"/>
            <w:noProof/>
          </w:rPr>
          <w:t>2.1.1 Technische Abgrenzungen</w:t>
        </w:r>
        <w:r w:rsidR="001E59BC">
          <w:rPr>
            <w:noProof/>
            <w:webHidden/>
          </w:rPr>
          <w:tab/>
        </w:r>
        <w:r w:rsidR="001E59BC">
          <w:rPr>
            <w:noProof/>
            <w:webHidden/>
          </w:rPr>
          <w:fldChar w:fldCharType="begin"/>
        </w:r>
        <w:r w:rsidR="001E59BC">
          <w:rPr>
            <w:noProof/>
            <w:webHidden/>
          </w:rPr>
          <w:instrText xml:space="preserve"> PAGEREF _Toc431910142 \h </w:instrText>
        </w:r>
        <w:r w:rsidR="001E59BC">
          <w:rPr>
            <w:noProof/>
            <w:webHidden/>
          </w:rPr>
        </w:r>
        <w:r w:rsidR="001E59BC">
          <w:rPr>
            <w:noProof/>
            <w:webHidden/>
          </w:rPr>
          <w:fldChar w:fldCharType="separate"/>
        </w:r>
        <w:r w:rsidR="00874B98">
          <w:rPr>
            <w:noProof/>
            <w:webHidden/>
          </w:rPr>
          <w:t>8</w:t>
        </w:r>
        <w:r w:rsidR="001E59BC">
          <w:rPr>
            <w:noProof/>
            <w:webHidden/>
          </w:rPr>
          <w:fldChar w:fldCharType="end"/>
        </w:r>
      </w:hyperlink>
    </w:p>
    <w:p w14:paraId="5D3436E0" w14:textId="77777777" w:rsidR="001E59BC" w:rsidRDefault="0020275A">
      <w:pPr>
        <w:pStyle w:val="Verzeichnis3"/>
        <w:tabs>
          <w:tab w:val="right" w:pos="9457"/>
        </w:tabs>
        <w:rPr>
          <w:rFonts w:asciiTheme="minorHAnsi" w:eastAsiaTheme="minorEastAsia" w:hAnsiTheme="minorHAnsi" w:cstheme="minorBidi"/>
          <w:noProof/>
          <w:sz w:val="22"/>
          <w:szCs w:val="22"/>
          <w:lang w:eastAsia="de-CH"/>
        </w:rPr>
      </w:pPr>
      <w:hyperlink w:anchor="_Toc431910143" w:history="1">
        <w:r w:rsidR="001E59BC" w:rsidRPr="005B2CD5">
          <w:rPr>
            <w:rStyle w:val="Hyperlink"/>
            <w:noProof/>
          </w:rPr>
          <w:t>2.1.2 Weitere Abgrenzungen</w:t>
        </w:r>
        <w:r w:rsidR="001E59BC">
          <w:rPr>
            <w:noProof/>
            <w:webHidden/>
          </w:rPr>
          <w:tab/>
        </w:r>
        <w:r w:rsidR="001E59BC">
          <w:rPr>
            <w:noProof/>
            <w:webHidden/>
          </w:rPr>
          <w:fldChar w:fldCharType="begin"/>
        </w:r>
        <w:r w:rsidR="001E59BC">
          <w:rPr>
            <w:noProof/>
            <w:webHidden/>
          </w:rPr>
          <w:instrText xml:space="preserve"> PAGEREF _Toc431910143 \h </w:instrText>
        </w:r>
        <w:r w:rsidR="001E59BC">
          <w:rPr>
            <w:noProof/>
            <w:webHidden/>
          </w:rPr>
        </w:r>
        <w:r w:rsidR="001E59BC">
          <w:rPr>
            <w:noProof/>
            <w:webHidden/>
          </w:rPr>
          <w:fldChar w:fldCharType="separate"/>
        </w:r>
        <w:r w:rsidR="00874B98">
          <w:rPr>
            <w:noProof/>
            <w:webHidden/>
          </w:rPr>
          <w:t>8</w:t>
        </w:r>
        <w:r w:rsidR="001E59BC">
          <w:rPr>
            <w:noProof/>
            <w:webHidden/>
          </w:rPr>
          <w:fldChar w:fldCharType="end"/>
        </w:r>
      </w:hyperlink>
    </w:p>
    <w:p w14:paraId="372A1A99"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44" w:history="1">
        <w:r w:rsidR="001E59BC" w:rsidRPr="005B2CD5">
          <w:rPr>
            <w:rStyle w:val="Hyperlink"/>
            <w:noProof/>
          </w:rPr>
          <w:t>2.2 Voraussetzungen und Ressourcen</w:t>
        </w:r>
        <w:r w:rsidR="001E59BC">
          <w:rPr>
            <w:noProof/>
            <w:webHidden/>
          </w:rPr>
          <w:tab/>
        </w:r>
        <w:r w:rsidR="001E59BC">
          <w:rPr>
            <w:noProof/>
            <w:webHidden/>
          </w:rPr>
          <w:fldChar w:fldCharType="begin"/>
        </w:r>
        <w:r w:rsidR="001E59BC">
          <w:rPr>
            <w:noProof/>
            <w:webHidden/>
          </w:rPr>
          <w:instrText xml:space="preserve"> PAGEREF _Toc431910144 \h </w:instrText>
        </w:r>
        <w:r w:rsidR="001E59BC">
          <w:rPr>
            <w:noProof/>
            <w:webHidden/>
          </w:rPr>
        </w:r>
        <w:r w:rsidR="001E59BC">
          <w:rPr>
            <w:noProof/>
            <w:webHidden/>
          </w:rPr>
          <w:fldChar w:fldCharType="separate"/>
        </w:r>
        <w:r w:rsidR="00874B98">
          <w:rPr>
            <w:noProof/>
            <w:webHidden/>
          </w:rPr>
          <w:t>8</w:t>
        </w:r>
        <w:r w:rsidR="001E59BC">
          <w:rPr>
            <w:noProof/>
            <w:webHidden/>
          </w:rPr>
          <w:fldChar w:fldCharType="end"/>
        </w:r>
      </w:hyperlink>
    </w:p>
    <w:p w14:paraId="654B36A6" w14:textId="77777777" w:rsidR="001E59BC" w:rsidRDefault="0020275A">
      <w:pPr>
        <w:pStyle w:val="Verzeichnis1"/>
        <w:rPr>
          <w:rFonts w:asciiTheme="minorHAnsi" w:eastAsiaTheme="minorEastAsia" w:hAnsiTheme="minorHAnsi" w:cstheme="minorBidi"/>
          <w:noProof/>
          <w:sz w:val="22"/>
          <w:szCs w:val="22"/>
          <w:lang w:val="de-CH" w:eastAsia="de-CH"/>
        </w:rPr>
      </w:pPr>
      <w:hyperlink w:anchor="_Toc431910145" w:history="1">
        <w:r w:rsidR="001E59BC" w:rsidRPr="005B2CD5">
          <w:rPr>
            <w:rStyle w:val="Hyperlink"/>
            <w:noProof/>
          </w:rPr>
          <w:t>3</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Funktionale Anforderungen</w:t>
        </w:r>
        <w:r w:rsidR="001E59BC">
          <w:rPr>
            <w:noProof/>
            <w:webHidden/>
          </w:rPr>
          <w:tab/>
        </w:r>
        <w:r w:rsidR="001E59BC">
          <w:rPr>
            <w:noProof/>
            <w:webHidden/>
          </w:rPr>
          <w:fldChar w:fldCharType="begin"/>
        </w:r>
        <w:r w:rsidR="001E59BC">
          <w:rPr>
            <w:noProof/>
            <w:webHidden/>
          </w:rPr>
          <w:instrText xml:space="preserve"> PAGEREF _Toc431910145 \h </w:instrText>
        </w:r>
        <w:r w:rsidR="001E59BC">
          <w:rPr>
            <w:noProof/>
            <w:webHidden/>
          </w:rPr>
        </w:r>
        <w:r w:rsidR="001E59BC">
          <w:rPr>
            <w:noProof/>
            <w:webHidden/>
          </w:rPr>
          <w:fldChar w:fldCharType="separate"/>
        </w:r>
        <w:r w:rsidR="00874B98">
          <w:rPr>
            <w:noProof/>
            <w:webHidden/>
          </w:rPr>
          <w:t>9</w:t>
        </w:r>
        <w:r w:rsidR="001E59BC">
          <w:rPr>
            <w:noProof/>
            <w:webHidden/>
          </w:rPr>
          <w:fldChar w:fldCharType="end"/>
        </w:r>
      </w:hyperlink>
    </w:p>
    <w:p w14:paraId="117C5AB2"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46" w:history="1">
        <w:r w:rsidR="001E59BC" w:rsidRPr="005B2CD5">
          <w:rPr>
            <w:rStyle w:val="Hyperlink"/>
            <w:noProof/>
          </w:rPr>
          <w:t>3.1 Adaption Unity Anwendung für den CAVE</w:t>
        </w:r>
        <w:r w:rsidR="001E59BC">
          <w:rPr>
            <w:noProof/>
            <w:webHidden/>
          </w:rPr>
          <w:tab/>
        </w:r>
        <w:r w:rsidR="001E59BC">
          <w:rPr>
            <w:noProof/>
            <w:webHidden/>
          </w:rPr>
          <w:fldChar w:fldCharType="begin"/>
        </w:r>
        <w:r w:rsidR="001E59BC">
          <w:rPr>
            <w:noProof/>
            <w:webHidden/>
          </w:rPr>
          <w:instrText xml:space="preserve"> PAGEREF _Toc431910146 \h </w:instrText>
        </w:r>
        <w:r w:rsidR="001E59BC">
          <w:rPr>
            <w:noProof/>
            <w:webHidden/>
          </w:rPr>
        </w:r>
        <w:r w:rsidR="001E59BC">
          <w:rPr>
            <w:noProof/>
            <w:webHidden/>
          </w:rPr>
          <w:fldChar w:fldCharType="separate"/>
        </w:r>
        <w:r w:rsidR="00874B98">
          <w:rPr>
            <w:noProof/>
            <w:webHidden/>
          </w:rPr>
          <w:t>9</w:t>
        </w:r>
        <w:r w:rsidR="001E59BC">
          <w:rPr>
            <w:noProof/>
            <w:webHidden/>
          </w:rPr>
          <w:fldChar w:fldCharType="end"/>
        </w:r>
      </w:hyperlink>
    </w:p>
    <w:p w14:paraId="6AB010B7"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47" w:history="1">
        <w:r w:rsidR="001E59BC" w:rsidRPr="005B2CD5">
          <w:rPr>
            <w:rStyle w:val="Hyperlink"/>
            <w:noProof/>
          </w:rPr>
          <w:t>3.2 VRPN Unterstützung</w:t>
        </w:r>
        <w:r w:rsidR="001E59BC">
          <w:rPr>
            <w:noProof/>
            <w:webHidden/>
          </w:rPr>
          <w:tab/>
        </w:r>
        <w:r w:rsidR="001E59BC">
          <w:rPr>
            <w:noProof/>
            <w:webHidden/>
          </w:rPr>
          <w:fldChar w:fldCharType="begin"/>
        </w:r>
        <w:r w:rsidR="001E59BC">
          <w:rPr>
            <w:noProof/>
            <w:webHidden/>
          </w:rPr>
          <w:instrText xml:space="preserve"> PAGEREF _Toc431910147 \h </w:instrText>
        </w:r>
        <w:r w:rsidR="001E59BC">
          <w:rPr>
            <w:noProof/>
            <w:webHidden/>
          </w:rPr>
        </w:r>
        <w:r w:rsidR="001E59BC">
          <w:rPr>
            <w:noProof/>
            <w:webHidden/>
          </w:rPr>
          <w:fldChar w:fldCharType="separate"/>
        </w:r>
        <w:r w:rsidR="00874B98">
          <w:rPr>
            <w:noProof/>
            <w:webHidden/>
          </w:rPr>
          <w:t>9</w:t>
        </w:r>
        <w:r w:rsidR="001E59BC">
          <w:rPr>
            <w:noProof/>
            <w:webHidden/>
          </w:rPr>
          <w:fldChar w:fldCharType="end"/>
        </w:r>
      </w:hyperlink>
    </w:p>
    <w:p w14:paraId="7F7E2334"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48" w:history="1">
        <w:r w:rsidR="001E59BC" w:rsidRPr="005B2CD5">
          <w:rPr>
            <w:rStyle w:val="Hyperlink"/>
            <w:noProof/>
          </w:rPr>
          <w:t>3.3 Kompatibilität</w:t>
        </w:r>
        <w:r w:rsidR="001E59BC">
          <w:rPr>
            <w:noProof/>
            <w:webHidden/>
          </w:rPr>
          <w:tab/>
        </w:r>
        <w:r w:rsidR="001E59BC">
          <w:rPr>
            <w:noProof/>
            <w:webHidden/>
          </w:rPr>
          <w:fldChar w:fldCharType="begin"/>
        </w:r>
        <w:r w:rsidR="001E59BC">
          <w:rPr>
            <w:noProof/>
            <w:webHidden/>
          </w:rPr>
          <w:instrText xml:space="preserve"> PAGEREF _Toc431910148 \h </w:instrText>
        </w:r>
        <w:r w:rsidR="001E59BC">
          <w:rPr>
            <w:noProof/>
            <w:webHidden/>
          </w:rPr>
        </w:r>
        <w:r w:rsidR="001E59BC">
          <w:rPr>
            <w:noProof/>
            <w:webHidden/>
          </w:rPr>
          <w:fldChar w:fldCharType="separate"/>
        </w:r>
        <w:r w:rsidR="00874B98">
          <w:rPr>
            <w:noProof/>
            <w:webHidden/>
          </w:rPr>
          <w:t>9</w:t>
        </w:r>
        <w:r w:rsidR="001E59BC">
          <w:rPr>
            <w:noProof/>
            <w:webHidden/>
          </w:rPr>
          <w:fldChar w:fldCharType="end"/>
        </w:r>
      </w:hyperlink>
    </w:p>
    <w:p w14:paraId="25198338"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49" w:history="1">
        <w:r w:rsidR="001E59BC" w:rsidRPr="005B2CD5">
          <w:rPr>
            <w:rStyle w:val="Hyperlink"/>
            <w:noProof/>
          </w:rPr>
          <w:t>3.4 WorldViz Tracking</w:t>
        </w:r>
        <w:r w:rsidR="001E59BC">
          <w:rPr>
            <w:noProof/>
            <w:webHidden/>
          </w:rPr>
          <w:tab/>
        </w:r>
        <w:r w:rsidR="001E59BC">
          <w:rPr>
            <w:noProof/>
            <w:webHidden/>
          </w:rPr>
          <w:fldChar w:fldCharType="begin"/>
        </w:r>
        <w:r w:rsidR="001E59BC">
          <w:rPr>
            <w:noProof/>
            <w:webHidden/>
          </w:rPr>
          <w:instrText xml:space="preserve"> PAGEREF _Toc431910149 \h </w:instrText>
        </w:r>
        <w:r w:rsidR="001E59BC">
          <w:rPr>
            <w:noProof/>
            <w:webHidden/>
          </w:rPr>
        </w:r>
        <w:r w:rsidR="001E59BC">
          <w:rPr>
            <w:noProof/>
            <w:webHidden/>
          </w:rPr>
          <w:fldChar w:fldCharType="separate"/>
        </w:r>
        <w:r w:rsidR="00874B98">
          <w:rPr>
            <w:noProof/>
            <w:webHidden/>
          </w:rPr>
          <w:t>10</w:t>
        </w:r>
        <w:r w:rsidR="001E59BC">
          <w:rPr>
            <w:noProof/>
            <w:webHidden/>
          </w:rPr>
          <w:fldChar w:fldCharType="end"/>
        </w:r>
      </w:hyperlink>
    </w:p>
    <w:p w14:paraId="5ECBC299" w14:textId="77777777" w:rsidR="001E59BC" w:rsidRDefault="0020275A">
      <w:pPr>
        <w:pStyle w:val="Verzeichnis3"/>
        <w:tabs>
          <w:tab w:val="right" w:pos="9457"/>
        </w:tabs>
        <w:rPr>
          <w:rFonts w:asciiTheme="minorHAnsi" w:eastAsiaTheme="minorEastAsia" w:hAnsiTheme="minorHAnsi" w:cstheme="minorBidi"/>
          <w:noProof/>
          <w:sz w:val="22"/>
          <w:szCs w:val="22"/>
          <w:lang w:eastAsia="de-CH"/>
        </w:rPr>
      </w:pPr>
      <w:hyperlink w:anchor="_Toc431910150" w:history="1">
        <w:r w:rsidR="001E59BC" w:rsidRPr="005B2CD5">
          <w:rPr>
            <w:rStyle w:val="Hyperlink"/>
            <w:noProof/>
          </w:rPr>
          <w:t>3.4.1 Head Tracking</w:t>
        </w:r>
        <w:r w:rsidR="001E59BC">
          <w:rPr>
            <w:noProof/>
            <w:webHidden/>
          </w:rPr>
          <w:tab/>
        </w:r>
        <w:r w:rsidR="001E59BC">
          <w:rPr>
            <w:noProof/>
            <w:webHidden/>
          </w:rPr>
          <w:fldChar w:fldCharType="begin"/>
        </w:r>
        <w:r w:rsidR="001E59BC">
          <w:rPr>
            <w:noProof/>
            <w:webHidden/>
          </w:rPr>
          <w:instrText xml:space="preserve"> PAGEREF _Toc431910150 \h </w:instrText>
        </w:r>
        <w:r w:rsidR="001E59BC">
          <w:rPr>
            <w:noProof/>
            <w:webHidden/>
          </w:rPr>
        </w:r>
        <w:r w:rsidR="001E59BC">
          <w:rPr>
            <w:noProof/>
            <w:webHidden/>
          </w:rPr>
          <w:fldChar w:fldCharType="separate"/>
        </w:r>
        <w:r w:rsidR="00874B98">
          <w:rPr>
            <w:noProof/>
            <w:webHidden/>
          </w:rPr>
          <w:t>10</w:t>
        </w:r>
        <w:r w:rsidR="001E59BC">
          <w:rPr>
            <w:noProof/>
            <w:webHidden/>
          </w:rPr>
          <w:fldChar w:fldCharType="end"/>
        </w:r>
      </w:hyperlink>
    </w:p>
    <w:p w14:paraId="49F55DD2" w14:textId="77777777" w:rsidR="001E59BC" w:rsidRDefault="0020275A">
      <w:pPr>
        <w:pStyle w:val="Verzeichnis3"/>
        <w:tabs>
          <w:tab w:val="right" w:pos="9457"/>
        </w:tabs>
        <w:rPr>
          <w:rFonts w:asciiTheme="minorHAnsi" w:eastAsiaTheme="minorEastAsia" w:hAnsiTheme="minorHAnsi" w:cstheme="minorBidi"/>
          <w:noProof/>
          <w:sz w:val="22"/>
          <w:szCs w:val="22"/>
          <w:lang w:eastAsia="de-CH"/>
        </w:rPr>
      </w:pPr>
      <w:hyperlink w:anchor="_Toc431910151" w:history="1">
        <w:r w:rsidR="001E59BC" w:rsidRPr="005B2CD5">
          <w:rPr>
            <w:rStyle w:val="Hyperlink"/>
            <w:noProof/>
          </w:rPr>
          <w:t>3.4.2 Wand Tracking</w:t>
        </w:r>
        <w:r w:rsidR="001E59BC">
          <w:rPr>
            <w:noProof/>
            <w:webHidden/>
          </w:rPr>
          <w:tab/>
        </w:r>
        <w:r w:rsidR="001E59BC">
          <w:rPr>
            <w:noProof/>
            <w:webHidden/>
          </w:rPr>
          <w:fldChar w:fldCharType="begin"/>
        </w:r>
        <w:r w:rsidR="001E59BC">
          <w:rPr>
            <w:noProof/>
            <w:webHidden/>
          </w:rPr>
          <w:instrText xml:space="preserve"> PAGEREF _Toc431910151 \h </w:instrText>
        </w:r>
        <w:r w:rsidR="001E59BC">
          <w:rPr>
            <w:noProof/>
            <w:webHidden/>
          </w:rPr>
        </w:r>
        <w:r w:rsidR="001E59BC">
          <w:rPr>
            <w:noProof/>
            <w:webHidden/>
          </w:rPr>
          <w:fldChar w:fldCharType="separate"/>
        </w:r>
        <w:r w:rsidR="00874B98">
          <w:rPr>
            <w:noProof/>
            <w:webHidden/>
          </w:rPr>
          <w:t>10</w:t>
        </w:r>
        <w:r w:rsidR="001E59BC">
          <w:rPr>
            <w:noProof/>
            <w:webHidden/>
          </w:rPr>
          <w:fldChar w:fldCharType="end"/>
        </w:r>
      </w:hyperlink>
    </w:p>
    <w:p w14:paraId="651D0CE4"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52" w:history="1">
        <w:r w:rsidR="001E59BC" w:rsidRPr="005B2CD5">
          <w:rPr>
            <w:rStyle w:val="Hyperlink"/>
            <w:noProof/>
          </w:rPr>
          <w:t>3.5 Einstellungsmöglichkeiten für 6DoF</w:t>
        </w:r>
        <w:r w:rsidR="001E59BC">
          <w:rPr>
            <w:noProof/>
            <w:webHidden/>
          </w:rPr>
          <w:tab/>
        </w:r>
        <w:r w:rsidR="001E59BC">
          <w:rPr>
            <w:noProof/>
            <w:webHidden/>
          </w:rPr>
          <w:fldChar w:fldCharType="begin"/>
        </w:r>
        <w:r w:rsidR="001E59BC">
          <w:rPr>
            <w:noProof/>
            <w:webHidden/>
          </w:rPr>
          <w:instrText xml:space="preserve"> PAGEREF _Toc431910152 \h </w:instrText>
        </w:r>
        <w:r w:rsidR="001E59BC">
          <w:rPr>
            <w:noProof/>
            <w:webHidden/>
          </w:rPr>
        </w:r>
        <w:r w:rsidR="001E59BC">
          <w:rPr>
            <w:noProof/>
            <w:webHidden/>
          </w:rPr>
          <w:fldChar w:fldCharType="separate"/>
        </w:r>
        <w:r w:rsidR="00874B98">
          <w:rPr>
            <w:noProof/>
            <w:webHidden/>
          </w:rPr>
          <w:t>11</w:t>
        </w:r>
        <w:r w:rsidR="001E59BC">
          <w:rPr>
            <w:noProof/>
            <w:webHidden/>
          </w:rPr>
          <w:fldChar w:fldCharType="end"/>
        </w:r>
      </w:hyperlink>
    </w:p>
    <w:p w14:paraId="26846B3C"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53" w:history="1">
        <w:r w:rsidR="001E59BC" w:rsidRPr="005B2CD5">
          <w:rPr>
            <w:rStyle w:val="Hyperlink"/>
            <w:noProof/>
          </w:rPr>
          <w:t>3.6 Setup</w:t>
        </w:r>
        <w:r w:rsidR="001E59BC">
          <w:rPr>
            <w:noProof/>
            <w:webHidden/>
          </w:rPr>
          <w:tab/>
        </w:r>
        <w:r w:rsidR="001E59BC">
          <w:rPr>
            <w:noProof/>
            <w:webHidden/>
          </w:rPr>
          <w:fldChar w:fldCharType="begin"/>
        </w:r>
        <w:r w:rsidR="001E59BC">
          <w:rPr>
            <w:noProof/>
            <w:webHidden/>
          </w:rPr>
          <w:instrText xml:space="preserve"> PAGEREF _Toc431910153 \h </w:instrText>
        </w:r>
        <w:r w:rsidR="001E59BC">
          <w:rPr>
            <w:noProof/>
            <w:webHidden/>
          </w:rPr>
        </w:r>
        <w:r w:rsidR="001E59BC">
          <w:rPr>
            <w:noProof/>
            <w:webHidden/>
          </w:rPr>
          <w:fldChar w:fldCharType="separate"/>
        </w:r>
        <w:r w:rsidR="00874B98">
          <w:rPr>
            <w:noProof/>
            <w:webHidden/>
          </w:rPr>
          <w:t>11</w:t>
        </w:r>
        <w:r w:rsidR="001E59BC">
          <w:rPr>
            <w:noProof/>
            <w:webHidden/>
          </w:rPr>
          <w:fldChar w:fldCharType="end"/>
        </w:r>
      </w:hyperlink>
    </w:p>
    <w:p w14:paraId="41129F8F"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54" w:history="1">
        <w:r w:rsidR="001E59BC" w:rsidRPr="005B2CD5">
          <w:rPr>
            <w:rStyle w:val="Hyperlink"/>
            <w:noProof/>
          </w:rPr>
          <w:t>3.7 Demoapplikation</w:t>
        </w:r>
        <w:r w:rsidR="001E59BC">
          <w:rPr>
            <w:noProof/>
            <w:webHidden/>
          </w:rPr>
          <w:tab/>
        </w:r>
        <w:r w:rsidR="001E59BC">
          <w:rPr>
            <w:noProof/>
            <w:webHidden/>
          </w:rPr>
          <w:fldChar w:fldCharType="begin"/>
        </w:r>
        <w:r w:rsidR="001E59BC">
          <w:rPr>
            <w:noProof/>
            <w:webHidden/>
          </w:rPr>
          <w:instrText xml:space="preserve"> PAGEREF _Toc431910154 \h </w:instrText>
        </w:r>
        <w:r w:rsidR="001E59BC">
          <w:rPr>
            <w:noProof/>
            <w:webHidden/>
          </w:rPr>
        </w:r>
        <w:r w:rsidR="001E59BC">
          <w:rPr>
            <w:noProof/>
            <w:webHidden/>
          </w:rPr>
          <w:fldChar w:fldCharType="separate"/>
        </w:r>
        <w:r w:rsidR="00874B98">
          <w:rPr>
            <w:noProof/>
            <w:webHidden/>
          </w:rPr>
          <w:t>11</w:t>
        </w:r>
        <w:r w:rsidR="001E59BC">
          <w:rPr>
            <w:noProof/>
            <w:webHidden/>
          </w:rPr>
          <w:fldChar w:fldCharType="end"/>
        </w:r>
      </w:hyperlink>
    </w:p>
    <w:p w14:paraId="028004B9"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55" w:history="1">
        <w:r w:rsidR="001E59BC" w:rsidRPr="005B2CD5">
          <w:rPr>
            <w:rStyle w:val="Hyperlink"/>
            <w:noProof/>
          </w:rPr>
          <w:t>3.8 Features</w:t>
        </w:r>
        <w:r w:rsidR="001E59BC">
          <w:rPr>
            <w:noProof/>
            <w:webHidden/>
          </w:rPr>
          <w:tab/>
        </w:r>
        <w:r w:rsidR="001E59BC">
          <w:rPr>
            <w:noProof/>
            <w:webHidden/>
          </w:rPr>
          <w:fldChar w:fldCharType="begin"/>
        </w:r>
        <w:r w:rsidR="001E59BC">
          <w:rPr>
            <w:noProof/>
            <w:webHidden/>
          </w:rPr>
          <w:instrText xml:space="preserve"> PAGEREF _Toc431910155 \h </w:instrText>
        </w:r>
        <w:r w:rsidR="001E59BC">
          <w:rPr>
            <w:noProof/>
            <w:webHidden/>
          </w:rPr>
        </w:r>
        <w:r w:rsidR="001E59BC">
          <w:rPr>
            <w:noProof/>
            <w:webHidden/>
          </w:rPr>
          <w:fldChar w:fldCharType="separate"/>
        </w:r>
        <w:r w:rsidR="00874B98">
          <w:rPr>
            <w:noProof/>
            <w:webHidden/>
          </w:rPr>
          <w:t>13</w:t>
        </w:r>
        <w:r w:rsidR="001E59BC">
          <w:rPr>
            <w:noProof/>
            <w:webHidden/>
          </w:rPr>
          <w:fldChar w:fldCharType="end"/>
        </w:r>
      </w:hyperlink>
    </w:p>
    <w:p w14:paraId="0441E389" w14:textId="77777777" w:rsidR="001E59BC" w:rsidRDefault="0020275A">
      <w:pPr>
        <w:pStyle w:val="Verzeichnis1"/>
        <w:rPr>
          <w:rFonts w:asciiTheme="minorHAnsi" w:eastAsiaTheme="minorEastAsia" w:hAnsiTheme="minorHAnsi" w:cstheme="minorBidi"/>
          <w:noProof/>
          <w:sz w:val="22"/>
          <w:szCs w:val="22"/>
          <w:lang w:val="de-CH" w:eastAsia="de-CH"/>
        </w:rPr>
      </w:pPr>
      <w:hyperlink w:anchor="_Toc431910156" w:history="1">
        <w:r w:rsidR="001E59BC" w:rsidRPr="005B2CD5">
          <w:rPr>
            <w:rStyle w:val="Hyperlink"/>
            <w:noProof/>
          </w:rPr>
          <w:t>4</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Nicht funktionale Anforderungen</w:t>
        </w:r>
        <w:r w:rsidR="001E59BC">
          <w:rPr>
            <w:noProof/>
            <w:webHidden/>
          </w:rPr>
          <w:tab/>
        </w:r>
        <w:r w:rsidR="001E59BC">
          <w:rPr>
            <w:noProof/>
            <w:webHidden/>
          </w:rPr>
          <w:fldChar w:fldCharType="begin"/>
        </w:r>
        <w:r w:rsidR="001E59BC">
          <w:rPr>
            <w:noProof/>
            <w:webHidden/>
          </w:rPr>
          <w:instrText xml:space="preserve"> PAGEREF _Toc431910156 \h </w:instrText>
        </w:r>
        <w:r w:rsidR="001E59BC">
          <w:rPr>
            <w:noProof/>
            <w:webHidden/>
          </w:rPr>
        </w:r>
        <w:r w:rsidR="001E59BC">
          <w:rPr>
            <w:noProof/>
            <w:webHidden/>
          </w:rPr>
          <w:fldChar w:fldCharType="separate"/>
        </w:r>
        <w:r w:rsidR="00874B98">
          <w:rPr>
            <w:noProof/>
            <w:webHidden/>
          </w:rPr>
          <w:t>13</w:t>
        </w:r>
        <w:r w:rsidR="001E59BC">
          <w:rPr>
            <w:noProof/>
            <w:webHidden/>
          </w:rPr>
          <w:fldChar w:fldCharType="end"/>
        </w:r>
      </w:hyperlink>
    </w:p>
    <w:p w14:paraId="6EC2A655"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57" w:history="1">
        <w:r w:rsidR="001E59BC" w:rsidRPr="005B2CD5">
          <w:rPr>
            <w:rStyle w:val="Hyperlink"/>
            <w:noProof/>
          </w:rPr>
          <w:t>4.1 Wiederverwendbarkeit</w:t>
        </w:r>
        <w:r w:rsidR="001E59BC">
          <w:rPr>
            <w:noProof/>
            <w:webHidden/>
          </w:rPr>
          <w:tab/>
        </w:r>
        <w:r w:rsidR="001E59BC">
          <w:rPr>
            <w:noProof/>
            <w:webHidden/>
          </w:rPr>
          <w:fldChar w:fldCharType="begin"/>
        </w:r>
        <w:r w:rsidR="001E59BC">
          <w:rPr>
            <w:noProof/>
            <w:webHidden/>
          </w:rPr>
          <w:instrText xml:space="preserve"> PAGEREF _Toc431910157 \h </w:instrText>
        </w:r>
        <w:r w:rsidR="001E59BC">
          <w:rPr>
            <w:noProof/>
            <w:webHidden/>
          </w:rPr>
        </w:r>
        <w:r w:rsidR="001E59BC">
          <w:rPr>
            <w:noProof/>
            <w:webHidden/>
          </w:rPr>
          <w:fldChar w:fldCharType="separate"/>
        </w:r>
        <w:r w:rsidR="00874B98">
          <w:rPr>
            <w:noProof/>
            <w:webHidden/>
          </w:rPr>
          <w:t>13</w:t>
        </w:r>
        <w:r w:rsidR="001E59BC">
          <w:rPr>
            <w:noProof/>
            <w:webHidden/>
          </w:rPr>
          <w:fldChar w:fldCharType="end"/>
        </w:r>
      </w:hyperlink>
    </w:p>
    <w:p w14:paraId="3C73F81E"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58" w:history="1">
        <w:r w:rsidR="001E59BC" w:rsidRPr="005B2CD5">
          <w:rPr>
            <w:rStyle w:val="Hyperlink"/>
            <w:noProof/>
          </w:rPr>
          <w:t>4.2 Ergonomie</w:t>
        </w:r>
        <w:r w:rsidR="001E59BC">
          <w:rPr>
            <w:noProof/>
            <w:webHidden/>
          </w:rPr>
          <w:tab/>
        </w:r>
        <w:r w:rsidR="001E59BC">
          <w:rPr>
            <w:noProof/>
            <w:webHidden/>
          </w:rPr>
          <w:fldChar w:fldCharType="begin"/>
        </w:r>
        <w:r w:rsidR="001E59BC">
          <w:rPr>
            <w:noProof/>
            <w:webHidden/>
          </w:rPr>
          <w:instrText xml:space="preserve"> PAGEREF _Toc431910158 \h </w:instrText>
        </w:r>
        <w:r w:rsidR="001E59BC">
          <w:rPr>
            <w:noProof/>
            <w:webHidden/>
          </w:rPr>
        </w:r>
        <w:r w:rsidR="001E59BC">
          <w:rPr>
            <w:noProof/>
            <w:webHidden/>
          </w:rPr>
          <w:fldChar w:fldCharType="separate"/>
        </w:r>
        <w:r w:rsidR="00874B98">
          <w:rPr>
            <w:noProof/>
            <w:webHidden/>
          </w:rPr>
          <w:t>13</w:t>
        </w:r>
        <w:r w:rsidR="001E59BC">
          <w:rPr>
            <w:noProof/>
            <w:webHidden/>
          </w:rPr>
          <w:fldChar w:fldCharType="end"/>
        </w:r>
      </w:hyperlink>
    </w:p>
    <w:p w14:paraId="48025B28"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59" w:history="1">
        <w:r w:rsidR="001E59BC" w:rsidRPr="005B2CD5">
          <w:rPr>
            <w:rStyle w:val="Hyperlink"/>
            <w:noProof/>
          </w:rPr>
          <w:t>4.3 Skalierbarkeit sekundäre Kamera</w:t>
        </w:r>
        <w:r w:rsidR="001E59BC">
          <w:rPr>
            <w:noProof/>
            <w:webHidden/>
          </w:rPr>
          <w:tab/>
        </w:r>
        <w:r w:rsidR="001E59BC">
          <w:rPr>
            <w:noProof/>
            <w:webHidden/>
          </w:rPr>
          <w:fldChar w:fldCharType="begin"/>
        </w:r>
        <w:r w:rsidR="001E59BC">
          <w:rPr>
            <w:noProof/>
            <w:webHidden/>
          </w:rPr>
          <w:instrText xml:space="preserve"> PAGEREF _Toc431910159 \h </w:instrText>
        </w:r>
        <w:r w:rsidR="001E59BC">
          <w:rPr>
            <w:noProof/>
            <w:webHidden/>
          </w:rPr>
        </w:r>
        <w:r w:rsidR="001E59BC">
          <w:rPr>
            <w:noProof/>
            <w:webHidden/>
          </w:rPr>
          <w:fldChar w:fldCharType="separate"/>
        </w:r>
        <w:r w:rsidR="00874B98">
          <w:rPr>
            <w:noProof/>
            <w:webHidden/>
          </w:rPr>
          <w:t>14</w:t>
        </w:r>
        <w:r w:rsidR="001E59BC">
          <w:rPr>
            <w:noProof/>
            <w:webHidden/>
          </w:rPr>
          <w:fldChar w:fldCharType="end"/>
        </w:r>
      </w:hyperlink>
    </w:p>
    <w:p w14:paraId="1D6FF995" w14:textId="77777777" w:rsidR="001E59BC" w:rsidRDefault="0020275A">
      <w:pPr>
        <w:pStyle w:val="Verzeichnis1"/>
        <w:rPr>
          <w:rFonts w:asciiTheme="minorHAnsi" w:eastAsiaTheme="minorEastAsia" w:hAnsiTheme="minorHAnsi" w:cstheme="minorBidi"/>
          <w:noProof/>
          <w:sz w:val="22"/>
          <w:szCs w:val="22"/>
          <w:lang w:val="de-CH" w:eastAsia="de-CH"/>
        </w:rPr>
      </w:pPr>
      <w:hyperlink w:anchor="_Toc431910160" w:history="1">
        <w:r w:rsidR="001E59BC" w:rsidRPr="005B2CD5">
          <w:rPr>
            <w:rStyle w:val="Hyperlink"/>
            <w:noProof/>
          </w:rPr>
          <w:t>5</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Testing</w:t>
        </w:r>
        <w:r w:rsidR="001E59BC">
          <w:rPr>
            <w:noProof/>
            <w:webHidden/>
          </w:rPr>
          <w:tab/>
        </w:r>
        <w:r w:rsidR="001E59BC">
          <w:rPr>
            <w:noProof/>
            <w:webHidden/>
          </w:rPr>
          <w:fldChar w:fldCharType="begin"/>
        </w:r>
        <w:r w:rsidR="001E59BC">
          <w:rPr>
            <w:noProof/>
            <w:webHidden/>
          </w:rPr>
          <w:instrText xml:space="preserve"> PAGEREF _Toc431910160 \h </w:instrText>
        </w:r>
        <w:r w:rsidR="001E59BC">
          <w:rPr>
            <w:noProof/>
            <w:webHidden/>
          </w:rPr>
        </w:r>
        <w:r w:rsidR="001E59BC">
          <w:rPr>
            <w:noProof/>
            <w:webHidden/>
          </w:rPr>
          <w:fldChar w:fldCharType="separate"/>
        </w:r>
        <w:r w:rsidR="00874B98">
          <w:rPr>
            <w:noProof/>
            <w:webHidden/>
          </w:rPr>
          <w:t>14</w:t>
        </w:r>
        <w:r w:rsidR="001E59BC">
          <w:rPr>
            <w:noProof/>
            <w:webHidden/>
          </w:rPr>
          <w:fldChar w:fldCharType="end"/>
        </w:r>
      </w:hyperlink>
    </w:p>
    <w:p w14:paraId="6BC679C1"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61" w:history="1">
        <w:r w:rsidR="001E59BC" w:rsidRPr="005B2CD5">
          <w:rPr>
            <w:rStyle w:val="Hyperlink"/>
            <w:noProof/>
          </w:rPr>
          <w:t>5.1 System Tests</w:t>
        </w:r>
        <w:r w:rsidR="001E59BC">
          <w:rPr>
            <w:noProof/>
            <w:webHidden/>
          </w:rPr>
          <w:tab/>
        </w:r>
        <w:r w:rsidR="001E59BC">
          <w:rPr>
            <w:noProof/>
            <w:webHidden/>
          </w:rPr>
          <w:fldChar w:fldCharType="begin"/>
        </w:r>
        <w:r w:rsidR="001E59BC">
          <w:rPr>
            <w:noProof/>
            <w:webHidden/>
          </w:rPr>
          <w:instrText xml:space="preserve"> PAGEREF _Toc431910161 \h </w:instrText>
        </w:r>
        <w:r w:rsidR="001E59BC">
          <w:rPr>
            <w:noProof/>
            <w:webHidden/>
          </w:rPr>
        </w:r>
        <w:r w:rsidR="001E59BC">
          <w:rPr>
            <w:noProof/>
            <w:webHidden/>
          </w:rPr>
          <w:fldChar w:fldCharType="separate"/>
        </w:r>
        <w:r w:rsidR="00874B98">
          <w:rPr>
            <w:noProof/>
            <w:webHidden/>
          </w:rPr>
          <w:t>14</w:t>
        </w:r>
        <w:r w:rsidR="001E59BC">
          <w:rPr>
            <w:noProof/>
            <w:webHidden/>
          </w:rPr>
          <w:fldChar w:fldCharType="end"/>
        </w:r>
      </w:hyperlink>
    </w:p>
    <w:p w14:paraId="3839DCE5"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62" w:history="1">
        <w:r w:rsidR="001E59BC" w:rsidRPr="005B2CD5">
          <w:rPr>
            <w:rStyle w:val="Hyperlink"/>
            <w:noProof/>
          </w:rPr>
          <w:t>5.2 Usability Tests</w:t>
        </w:r>
        <w:r w:rsidR="001E59BC">
          <w:rPr>
            <w:noProof/>
            <w:webHidden/>
          </w:rPr>
          <w:tab/>
        </w:r>
        <w:r w:rsidR="001E59BC">
          <w:rPr>
            <w:noProof/>
            <w:webHidden/>
          </w:rPr>
          <w:fldChar w:fldCharType="begin"/>
        </w:r>
        <w:r w:rsidR="001E59BC">
          <w:rPr>
            <w:noProof/>
            <w:webHidden/>
          </w:rPr>
          <w:instrText xml:space="preserve"> PAGEREF _Toc431910162 \h </w:instrText>
        </w:r>
        <w:r w:rsidR="001E59BC">
          <w:rPr>
            <w:noProof/>
            <w:webHidden/>
          </w:rPr>
        </w:r>
        <w:r w:rsidR="001E59BC">
          <w:rPr>
            <w:noProof/>
            <w:webHidden/>
          </w:rPr>
          <w:fldChar w:fldCharType="separate"/>
        </w:r>
        <w:r w:rsidR="00874B98">
          <w:rPr>
            <w:noProof/>
            <w:webHidden/>
          </w:rPr>
          <w:t>14</w:t>
        </w:r>
        <w:r w:rsidR="001E59BC">
          <w:rPr>
            <w:noProof/>
            <w:webHidden/>
          </w:rPr>
          <w:fldChar w:fldCharType="end"/>
        </w:r>
      </w:hyperlink>
    </w:p>
    <w:p w14:paraId="1EDC19BB"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63" w:history="1">
        <w:r w:rsidR="001E59BC" w:rsidRPr="005B2CD5">
          <w:rPr>
            <w:rStyle w:val="Hyperlink"/>
            <w:noProof/>
          </w:rPr>
          <w:t>5.3 Szenarien</w:t>
        </w:r>
        <w:r w:rsidR="001E59BC">
          <w:rPr>
            <w:noProof/>
            <w:webHidden/>
          </w:rPr>
          <w:tab/>
        </w:r>
        <w:r w:rsidR="001E59BC">
          <w:rPr>
            <w:noProof/>
            <w:webHidden/>
          </w:rPr>
          <w:fldChar w:fldCharType="begin"/>
        </w:r>
        <w:r w:rsidR="001E59BC">
          <w:rPr>
            <w:noProof/>
            <w:webHidden/>
          </w:rPr>
          <w:instrText xml:space="preserve"> PAGEREF _Toc431910163 \h </w:instrText>
        </w:r>
        <w:r w:rsidR="001E59BC">
          <w:rPr>
            <w:noProof/>
            <w:webHidden/>
          </w:rPr>
        </w:r>
        <w:r w:rsidR="001E59BC">
          <w:rPr>
            <w:noProof/>
            <w:webHidden/>
          </w:rPr>
          <w:fldChar w:fldCharType="separate"/>
        </w:r>
        <w:r w:rsidR="00874B98">
          <w:rPr>
            <w:noProof/>
            <w:webHidden/>
          </w:rPr>
          <w:t>14</w:t>
        </w:r>
        <w:r w:rsidR="001E59BC">
          <w:rPr>
            <w:noProof/>
            <w:webHidden/>
          </w:rPr>
          <w:fldChar w:fldCharType="end"/>
        </w:r>
      </w:hyperlink>
    </w:p>
    <w:p w14:paraId="7CD3DAEB" w14:textId="77777777" w:rsidR="001E59BC" w:rsidRDefault="0020275A">
      <w:pPr>
        <w:pStyle w:val="Verzeichnis1"/>
        <w:rPr>
          <w:rFonts w:asciiTheme="minorHAnsi" w:eastAsiaTheme="minorEastAsia" w:hAnsiTheme="minorHAnsi" w:cstheme="minorBidi"/>
          <w:noProof/>
          <w:sz w:val="22"/>
          <w:szCs w:val="22"/>
          <w:lang w:val="de-CH" w:eastAsia="de-CH"/>
        </w:rPr>
      </w:pPr>
      <w:hyperlink w:anchor="_Toc431910164" w:history="1">
        <w:r w:rsidR="001E59BC" w:rsidRPr="005B2CD5">
          <w:rPr>
            <w:rStyle w:val="Hyperlink"/>
            <w:noProof/>
          </w:rPr>
          <w:t>6</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Administratives</w:t>
        </w:r>
        <w:r w:rsidR="001E59BC">
          <w:rPr>
            <w:noProof/>
            <w:webHidden/>
          </w:rPr>
          <w:tab/>
        </w:r>
        <w:r w:rsidR="001E59BC">
          <w:rPr>
            <w:noProof/>
            <w:webHidden/>
          </w:rPr>
          <w:fldChar w:fldCharType="begin"/>
        </w:r>
        <w:r w:rsidR="001E59BC">
          <w:rPr>
            <w:noProof/>
            <w:webHidden/>
          </w:rPr>
          <w:instrText xml:space="preserve"> PAGEREF _Toc431910164 \h </w:instrText>
        </w:r>
        <w:r w:rsidR="001E59BC">
          <w:rPr>
            <w:noProof/>
            <w:webHidden/>
          </w:rPr>
        </w:r>
        <w:r w:rsidR="001E59BC">
          <w:rPr>
            <w:noProof/>
            <w:webHidden/>
          </w:rPr>
          <w:fldChar w:fldCharType="separate"/>
        </w:r>
        <w:r w:rsidR="00874B98">
          <w:rPr>
            <w:noProof/>
            <w:webHidden/>
          </w:rPr>
          <w:t>15</w:t>
        </w:r>
        <w:r w:rsidR="001E59BC">
          <w:rPr>
            <w:noProof/>
            <w:webHidden/>
          </w:rPr>
          <w:fldChar w:fldCharType="end"/>
        </w:r>
      </w:hyperlink>
    </w:p>
    <w:p w14:paraId="66826E38"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65" w:history="1">
        <w:r w:rsidR="001E59BC" w:rsidRPr="005B2CD5">
          <w:rPr>
            <w:rStyle w:val="Hyperlink"/>
            <w:noProof/>
          </w:rPr>
          <w:t>6.1 Projektorganisation</w:t>
        </w:r>
        <w:r w:rsidR="001E59BC">
          <w:rPr>
            <w:noProof/>
            <w:webHidden/>
          </w:rPr>
          <w:tab/>
        </w:r>
        <w:r w:rsidR="001E59BC">
          <w:rPr>
            <w:noProof/>
            <w:webHidden/>
          </w:rPr>
          <w:fldChar w:fldCharType="begin"/>
        </w:r>
        <w:r w:rsidR="001E59BC">
          <w:rPr>
            <w:noProof/>
            <w:webHidden/>
          </w:rPr>
          <w:instrText xml:space="preserve"> PAGEREF _Toc431910165 \h </w:instrText>
        </w:r>
        <w:r w:rsidR="001E59BC">
          <w:rPr>
            <w:noProof/>
            <w:webHidden/>
          </w:rPr>
        </w:r>
        <w:r w:rsidR="001E59BC">
          <w:rPr>
            <w:noProof/>
            <w:webHidden/>
          </w:rPr>
          <w:fldChar w:fldCharType="separate"/>
        </w:r>
        <w:r w:rsidR="00874B98">
          <w:rPr>
            <w:noProof/>
            <w:webHidden/>
          </w:rPr>
          <w:t>15</w:t>
        </w:r>
        <w:r w:rsidR="001E59BC">
          <w:rPr>
            <w:noProof/>
            <w:webHidden/>
          </w:rPr>
          <w:fldChar w:fldCharType="end"/>
        </w:r>
      </w:hyperlink>
    </w:p>
    <w:p w14:paraId="34CB3622" w14:textId="77777777" w:rsidR="001E59BC" w:rsidRDefault="0020275A">
      <w:pPr>
        <w:pStyle w:val="Verzeichnis3"/>
        <w:tabs>
          <w:tab w:val="right" w:pos="9457"/>
        </w:tabs>
        <w:rPr>
          <w:rFonts w:asciiTheme="minorHAnsi" w:eastAsiaTheme="minorEastAsia" w:hAnsiTheme="minorHAnsi" w:cstheme="minorBidi"/>
          <w:noProof/>
          <w:sz w:val="22"/>
          <w:szCs w:val="22"/>
          <w:lang w:eastAsia="de-CH"/>
        </w:rPr>
      </w:pPr>
      <w:hyperlink w:anchor="_Toc431910166" w:history="1">
        <w:r w:rsidR="001E59BC" w:rsidRPr="005B2CD5">
          <w:rPr>
            <w:rStyle w:val="Hyperlink"/>
            <w:noProof/>
          </w:rPr>
          <w:t>6.1.1 Projektteam</w:t>
        </w:r>
        <w:r w:rsidR="001E59BC">
          <w:rPr>
            <w:noProof/>
            <w:webHidden/>
          </w:rPr>
          <w:tab/>
        </w:r>
        <w:r w:rsidR="001E59BC">
          <w:rPr>
            <w:noProof/>
            <w:webHidden/>
          </w:rPr>
          <w:fldChar w:fldCharType="begin"/>
        </w:r>
        <w:r w:rsidR="001E59BC">
          <w:rPr>
            <w:noProof/>
            <w:webHidden/>
          </w:rPr>
          <w:instrText xml:space="preserve"> PAGEREF _Toc431910166 \h </w:instrText>
        </w:r>
        <w:r w:rsidR="001E59BC">
          <w:rPr>
            <w:noProof/>
            <w:webHidden/>
          </w:rPr>
        </w:r>
        <w:r w:rsidR="001E59BC">
          <w:rPr>
            <w:noProof/>
            <w:webHidden/>
          </w:rPr>
          <w:fldChar w:fldCharType="separate"/>
        </w:r>
        <w:r w:rsidR="00874B98">
          <w:rPr>
            <w:noProof/>
            <w:webHidden/>
          </w:rPr>
          <w:t>15</w:t>
        </w:r>
        <w:r w:rsidR="001E59BC">
          <w:rPr>
            <w:noProof/>
            <w:webHidden/>
          </w:rPr>
          <w:fldChar w:fldCharType="end"/>
        </w:r>
      </w:hyperlink>
    </w:p>
    <w:p w14:paraId="72E87D61" w14:textId="77777777" w:rsidR="001E59BC" w:rsidRDefault="0020275A">
      <w:pPr>
        <w:pStyle w:val="Verzeichnis3"/>
        <w:tabs>
          <w:tab w:val="right" w:pos="9457"/>
        </w:tabs>
        <w:rPr>
          <w:rFonts w:asciiTheme="minorHAnsi" w:eastAsiaTheme="minorEastAsia" w:hAnsiTheme="minorHAnsi" w:cstheme="minorBidi"/>
          <w:noProof/>
          <w:sz w:val="22"/>
          <w:szCs w:val="22"/>
          <w:lang w:eastAsia="de-CH"/>
        </w:rPr>
      </w:pPr>
      <w:hyperlink w:anchor="_Toc431910167" w:history="1">
        <w:r w:rsidR="001E59BC" w:rsidRPr="005B2CD5">
          <w:rPr>
            <w:rStyle w:val="Hyperlink"/>
            <w:noProof/>
          </w:rPr>
          <w:t>6.1.2 Betreuer</w:t>
        </w:r>
        <w:r w:rsidR="001E59BC">
          <w:rPr>
            <w:noProof/>
            <w:webHidden/>
          </w:rPr>
          <w:tab/>
        </w:r>
        <w:r w:rsidR="001E59BC">
          <w:rPr>
            <w:noProof/>
            <w:webHidden/>
          </w:rPr>
          <w:fldChar w:fldCharType="begin"/>
        </w:r>
        <w:r w:rsidR="001E59BC">
          <w:rPr>
            <w:noProof/>
            <w:webHidden/>
          </w:rPr>
          <w:instrText xml:space="preserve"> PAGEREF _Toc431910167 \h </w:instrText>
        </w:r>
        <w:r w:rsidR="001E59BC">
          <w:rPr>
            <w:noProof/>
            <w:webHidden/>
          </w:rPr>
        </w:r>
        <w:r w:rsidR="001E59BC">
          <w:rPr>
            <w:noProof/>
            <w:webHidden/>
          </w:rPr>
          <w:fldChar w:fldCharType="separate"/>
        </w:r>
        <w:r w:rsidR="00874B98">
          <w:rPr>
            <w:noProof/>
            <w:webHidden/>
          </w:rPr>
          <w:t>15</w:t>
        </w:r>
        <w:r w:rsidR="001E59BC">
          <w:rPr>
            <w:noProof/>
            <w:webHidden/>
          </w:rPr>
          <w:fldChar w:fldCharType="end"/>
        </w:r>
      </w:hyperlink>
    </w:p>
    <w:p w14:paraId="5C1EF9EF" w14:textId="77777777" w:rsidR="001E59BC" w:rsidRDefault="0020275A">
      <w:pPr>
        <w:pStyle w:val="Verzeichnis3"/>
        <w:tabs>
          <w:tab w:val="right" w:pos="9457"/>
        </w:tabs>
        <w:rPr>
          <w:rFonts w:asciiTheme="minorHAnsi" w:eastAsiaTheme="minorEastAsia" w:hAnsiTheme="minorHAnsi" w:cstheme="minorBidi"/>
          <w:noProof/>
          <w:sz w:val="22"/>
          <w:szCs w:val="22"/>
          <w:lang w:eastAsia="de-CH"/>
        </w:rPr>
      </w:pPr>
      <w:hyperlink w:anchor="_Toc431910168" w:history="1">
        <w:r w:rsidR="001E59BC" w:rsidRPr="005B2CD5">
          <w:rPr>
            <w:rStyle w:val="Hyperlink"/>
            <w:noProof/>
          </w:rPr>
          <w:t>6.1.3 Experte</w:t>
        </w:r>
        <w:r w:rsidR="001E59BC">
          <w:rPr>
            <w:noProof/>
            <w:webHidden/>
          </w:rPr>
          <w:tab/>
        </w:r>
        <w:r w:rsidR="001E59BC">
          <w:rPr>
            <w:noProof/>
            <w:webHidden/>
          </w:rPr>
          <w:fldChar w:fldCharType="begin"/>
        </w:r>
        <w:r w:rsidR="001E59BC">
          <w:rPr>
            <w:noProof/>
            <w:webHidden/>
          </w:rPr>
          <w:instrText xml:space="preserve"> PAGEREF _Toc431910168 \h </w:instrText>
        </w:r>
        <w:r w:rsidR="001E59BC">
          <w:rPr>
            <w:noProof/>
            <w:webHidden/>
          </w:rPr>
        </w:r>
        <w:r w:rsidR="001E59BC">
          <w:rPr>
            <w:noProof/>
            <w:webHidden/>
          </w:rPr>
          <w:fldChar w:fldCharType="separate"/>
        </w:r>
        <w:r w:rsidR="00874B98">
          <w:rPr>
            <w:noProof/>
            <w:webHidden/>
          </w:rPr>
          <w:t>15</w:t>
        </w:r>
        <w:r w:rsidR="001E59BC">
          <w:rPr>
            <w:noProof/>
            <w:webHidden/>
          </w:rPr>
          <w:fldChar w:fldCharType="end"/>
        </w:r>
      </w:hyperlink>
    </w:p>
    <w:p w14:paraId="2B671DDE"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69" w:history="1">
        <w:r w:rsidR="001E59BC" w:rsidRPr="005B2CD5">
          <w:rPr>
            <w:rStyle w:val="Hyperlink"/>
            <w:noProof/>
          </w:rPr>
          <w:t>6.2 Projektplan</w:t>
        </w:r>
        <w:r w:rsidR="001E59BC">
          <w:rPr>
            <w:noProof/>
            <w:webHidden/>
          </w:rPr>
          <w:tab/>
        </w:r>
        <w:r w:rsidR="001E59BC">
          <w:rPr>
            <w:noProof/>
            <w:webHidden/>
          </w:rPr>
          <w:fldChar w:fldCharType="begin"/>
        </w:r>
        <w:r w:rsidR="001E59BC">
          <w:rPr>
            <w:noProof/>
            <w:webHidden/>
          </w:rPr>
          <w:instrText xml:space="preserve"> PAGEREF _Toc431910169 \h </w:instrText>
        </w:r>
        <w:r w:rsidR="001E59BC">
          <w:rPr>
            <w:noProof/>
            <w:webHidden/>
          </w:rPr>
        </w:r>
        <w:r w:rsidR="001E59BC">
          <w:rPr>
            <w:noProof/>
            <w:webHidden/>
          </w:rPr>
          <w:fldChar w:fldCharType="separate"/>
        </w:r>
        <w:r w:rsidR="00874B98">
          <w:rPr>
            <w:noProof/>
            <w:webHidden/>
          </w:rPr>
          <w:t>16</w:t>
        </w:r>
        <w:r w:rsidR="001E59BC">
          <w:rPr>
            <w:noProof/>
            <w:webHidden/>
          </w:rPr>
          <w:fldChar w:fldCharType="end"/>
        </w:r>
      </w:hyperlink>
    </w:p>
    <w:p w14:paraId="2DF19189"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70" w:history="1">
        <w:r w:rsidR="001E59BC" w:rsidRPr="005B2CD5">
          <w:rPr>
            <w:rStyle w:val="Hyperlink"/>
            <w:noProof/>
          </w:rPr>
          <w:t>6.3 Projektsitzungen</w:t>
        </w:r>
        <w:r w:rsidR="001E59BC">
          <w:rPr>
            <w:noProof/>
            <w:webHidden/>
          </w:rPr>
          <w:tab/>
        </w:r>
        <w:r w:rsidR="001E59BC">
          <w:rPr>
            <w:noProof/>
            <w:webHidden/>
          </w:rPr>
          <w:fldChar w:fldCharType="begin"/>
        </w:r>
        <w:r w:rsidR="001E59BC">
          <w:rPr>
            <w:noProof/>
            <w:webHidden/>
          </w:rPr>
          <w:instrText xml:space="preserve"> PAGEREF _Toc431910170 \h </w:instrText>
        </w:r>
        <w:r w:rsidR="001E59BC">
          <w:rPr>
            <w:noProof/>
            <w:webHidden/>
          </w:rPr>
        </w:r>
        <w:r w:rsidR="001E59BC">
          <w:rPr>
            <w:noProof/>
            <w:webHidden/>
          </w:rPr>
          <w:fldChar w:fldCharType="separate"/>
        </w:r>
        <w:r w:rsidR="00874B98">
          <w:rPr>
            <w:noProof/>
            <w:webHidden/>
          </w:rPr>
          <w:t>16</w:t>
        </w:r>
        <w:r w:rsidR="001E59BC">
          <w:rPr>
            <w:noProof/>
            <w:webHidden/>
          </w:rPr>
          <w:fldChar w:fldCharType="end"/>
        </w:r>
      </w:hyperlink>
    </w:p>
    <w:p w14:paraId="2768FDFA" w14:textId="77777777" w:rsidR="001E59BC" w:rsidRDefault="0020275A">
      <w:pPr>
        <w:pStyle w:val="Verzeichnis2"/>
        <w:rPr>
          <w:rFonts w:asciiTheme="minorHAnsi" w:eastAsiaTheme="minorEastAsia" w:hAnsiTheme="minorHAnsi" w:cstheme="minorBidi"/>
          <w:noProof/>
          <w:sz w:val="22"/>
          <w:szCs w:val="22"/>
          <w:lang w:eastAsia="de-CH"/>
        </w:rPr>
      </w:pPr>
      <w:hyperlink w:anchor="_Toc431910171" w:history="1">
        <w:r w:rsidR="001E59BC" w:rsidRPr="005B2CD5">
          <w:rPr>
            <w:rStyle w:val="Hyperlink"/>
            <w:noProof/>
          </w:rPr>
          <w:t>6.4 Meilensteine</w:t>
        </w:r>
        <w:r w:rsidR="001E59BC">
          <w:rPr>
            <w:noProof/>
            <w:webHidden/>
          </w:rPr>
          <w:tab/>
        </w:r>
        <w:r w:rsidR="001E59BC">
          <w:rPr>
            <w:noProof/>
            <w:webHidden/>
          </w:rPr>
          <w:fldChar w:fldCharType="begin"/>
        </w:r>
        <w:r w:rsidR="001E59BC">
          <w:rPr>
            <w:noProof/>
            <w:webHidden/>
          </w:rPr>
          <w:instrText xml:space="preserve"> PAGEREF _Toc431910171 \h </w:instrText>
        </w:r>
        <w:r w:rsidR="001E59BC">
          <w:rPr>
            <w:noProof/>
            <w:webHidden/>
          </w:rPr>
        </w:r>
        <w:r w:rsidR="001E59BC">
          <w:rPr>
            <w:noProof/>
            <w:webHidden/>
          </w:rPr>
          <w:fldChar w:fldCharType="separate"/>
        </w:r>
        <w:r w:rsidR="00874B98">
          <w:rPr>
            <w:noProof/>
            <w:webHidden/>
          </w:rPr>
          <w:t>16</w:t>
        </w:r>
        <w:r w:rsidR="001E59BC">
          <w:rPr>
            <w:noProof/>
            <w:webHidden/>
          </w:rPr>
          <w:fldChar w:fldCharType="end"/>
        </w:r>
      </w:hyperlink>
    </w:p>
    <w:p w14:paraId="01E4250F" w14:textId="77777777" w:rsidR="001E59BC" w:rsidRDefault="0020275A">
      <w:pPr>
        <w:pStyle w:val="Verzeichnis3"/>
        <w:tabs>
          <w:tab w:val="right" w:pos="9457"/>
        </w:tabs>
        <w:rPr>
          <w:rFonts w:asciiTheme="minorHAnsi" w:eastAsiaTheme="minorEastAsia" w:hAnsiTheme="minorHAnsi" w:cstheme="minorBidi"/>
          <w:noProof/>
          <w:sz w:val="22"/>
          <w:szCs w:val="22"/>
          <w:lang w:eastAsia="de-CH"/>
        </w:rPr>
      </w:pPr>
      <w:hyperlink w:anchor="_Toc431910172" w:history="1">
        <w:r w:rsidR="001E59BC" w:rsidRPr="005B2CD5">
          <w:rPr>
            <w:rStyle w:val="Hyperlink"/>
            <w:noProof/>
          </w:rPr>
          <w:t>6.4.1 Prototyp Unity Plugin</w:t>
        </w:r>
        <w:r w:rsidR="001E59BC">
          <w:rPr>
            <w:noProof/>
            <w:webHidden/>
          </w:rPr>
          <w:tab/>
        </w:r>
        <w:r w:rsidR="001E59BC">
          <w:rPr>
            <w:noProof/>
            <w:webHidden/>
          </w:rPr>
          <w:fldChar w:fldCharType="begin"/>
        </w:r>
        <w:r w:rsidR="001E59BC">
          <w:rPr>
            <w:noProof/>
            <w:webHidden/>
          </w:rPr>
          <w:instrText xml:space="preserve"> PAGEREF _Toc431910172 \h </w:instrText>
        </w:r>
        <w:r w:rsidR="001E59BC">
          <w:rPr>
            <w:noProof/>
            <w:webHidden/>
          </w:rPr>
        </w:r>
        <w:r w:rsidR="001E59BC">
          <w:rPr>
            <w:noProof/>
            <w:webHidden/>
          </w:rPr>
          <w:fldChar w:fldCharType="separate"/>
        </w:r>
        <w:r w:rsidR="00874B98">
          <w:rPr>
            <w:noProof/>
            <w:webHidden/>
          </w:rPr>
          <w:t>16</w:t>
        </w:r>
        <w:r w:rsidR="001E59BC">
          <w:rPr>
            <w:noProof/>
            <w:webHidden/>
          </w:rPr>
          <w:fldChar w:fldCharType="end"/>
        </w:r>
      </w:hyperlink>
    </w:p>
    <w:p w14:paraId="286E5DA2" w14:textId="77777777" w:rsidR="001E59BC" w:rsidRDefault="0020275A">
      <w:pPr>
        <w:pStyle w:val="Verzeichnis3"/>
        <w:tabs>
          <w:tab w:val="right" w:pos="9457"/>
        </w:tabs>
        <w:rPr>
          <w:rFonts w:asciiTheme="minorHAnsi" w:eastAsiaTheme="minorEastAsia" w:hAnsiTheme="minorHAnsi" w:cstheme="minorBidi"/>
          <w:noProof/>
          <w:sz w:val="22"/>
          <w:szCs w:val="22"/>
          <w:lang w:eastAsia="de-CH"/>
        </w:rPr>
      </w:pPr>
      <w:hyperlink w:anchor="_Toc431910173" w:history="1">
        <w:r w:rsidR="001E59BC" w:rsidRPr="005B2CD5">
          <w:rPr>
            <w:rStyle w:val="Hyperlink"/>
            <w:noProof/>
          </w:rPr>
          <w:t>6.4.2 Tracking</w:t>
        </w:r>
        <w:r w:rsidR="001E59BC">
          <w:rPr>
            <w:noProof/>
            <w:webHidden/>
          </w:rPr>
          <w:tab/>
        </w:r>
        <w:r w:rsidR="001E59BC">
          <w:rPr>
            <w:noProof/>
            <w:webHidden/>
          </w:rPr>
          <w:fldChar w:fldCharType="begin"/>
        </w:r>
        <w:r w:rsidR="001E59BC">
          <w:rPr>
            <w:noProof/>
            <w:webHidden/>
          </w:rPr>
          <w:instrText xml:space="preserve"> PAGEREF _Toc431910173 \h </w:instrText>
        </w:r>
        <w:r w:rsidR="001E59BC">
          <w:rPr>
            <w:noProof/>
            <w:webHidden/>
          </w:rPr>
        </w:r>
        <w:r w:rsidR="001E59BC">
          <w:rPr>
            <w:noProof/>
            <w:webHidden/>
          </w:rPr>
          <w:fldChar w:fldCharType="separate"/>
        </w:r>
        <w:r w:rsidR="00874B98">
          <w:rPr>
            <w:noProof/>
            <w:webHidden/>
          </w:rPr>
          <w:t>16</w:t>
        </w:r>
        <w:r w:rsidR="001E59BC">
          <w:rPr>
            <w:noProof/>
            <w:webHidden/>
          </w:rPr>
          <w:fldChar w:fldCharType="end"/>
        </w:r>
      </w:hyperlink>
    </w:p>
    <w:p w14:paraId="2D0AD7A3" w14:textId="77777777" w:rsidR="001E59BC" w:rsidRDefault="0020275A">
      <w:pPr>
        <w:pStyle w:val="Verzeichnis3"/>
        <w:tabs>
          <w:tab w:val="right" w:pos="9457"/>
        </w:tabs>
        <w:rPr>
          <w:rFonts w:asciiTheme="minorHAnsi" w:eastAsiaTheme="minorEastAsia" w:hAnsiTheme="minorHAnsi" w:cstheme="minorBidi"/>
          <w:noProof/>
          <w:sz w:val="22"/>
          <w:szCs w:val="22"/>
          <w:lang w:eastAsia="de-CH"/>
        </w:rPr>
      </w:pPr>
      <w:hyperlink w:anchor="_Toc431910174" w:history="1">
        <w:r w:rsidR="001E59BC" w:rsidRPr="005B2CD5">
          <w:rPr>
            <w:rStyle w:val="Hyperlink"/>
            <w:noProof/>
          </w:rPr>
          <w:t>6.4.3 Unity Plugin / Handbuch / Dokumentation</w:t>
        </w:r>
        <w:r w:rsidR="001E59BC">
          <w:rPr>
            <w:noProof/>
            <w:webHidden/>
          </w:rPr>
          <w:tab/>
        </w:r>
        <w:r w:rsidR="001E59BC">
          <w:rPr>
            <w:noProof/>
            <w:webHidden/>
          </w:rPr>
          <w:fldChar w:fldCharType="begin"/>
        </w:r>
        <w:r w:rsidR="001E59BC">
          <w:rPr>
            <w:noProof/>
            <w:webHidden/>
          </w:rPr>
          <w:instrText xml:space="preserve"> PAGEREF _Toc431910174 \h </w:instrText>
        </w:r>
        <w:r w:rsidR="001E59BC">
          <w:rPr>
            <w:noProof/>
            <w:webHidden/>
          </w:rPr>
        </w:r>
        <w:r w:rsidR="001E59BC">
          <w:rPr>
            <w:noProof/>
            <w:webHidden/>
          </w:rPr>
          <w:fldChar w:fldCharType="separate"/>
        </w:r>
        <w:r w:rsidR="00874B98">
          <w:rPr>
            <w:noProof/>
            <w:webHidden/>
          </w:rPr>
          <w:t>17</w:t>
        </w:r>
        <w:r w:rsidR="001E59BC">
          <w:rPr>
            <w:noProof/>
            <w:webHidden/>
          </w:rPr>
          <w:fldChar w:fldCharType="end"/>
        </w:r>
      </w:hyperlink>
    </w:p>
    <w:p w14:paraId="13FF5325" w14:textId="77777777" w:rsidR="001E59BC" w:rsidRDefault="0020275A">
      <w:pPr>
        <w:pStyle w:val="Verzeichnis3"/>
        <w:tabs>
          <w:tab w:val="right" w:pos="9457"/>
        </w:tabs>
        <w:rPr>
          <w:rFonts w:asciiTheme="minorHAnsi" w:eastAsiaTheme="minorEastAsia" w:hAnsiTheme="minorHAnsi" w:cstheme="minorBidi"/>
          <w:noProof/>
          <w:sz w:val="22"/>
          <w:szCs w:val="22"/>
          <w:lang w:eastAsia="de-CH"/>
        </w:rPr>
      </w:pPr>
      <w:hyperlink w:anchor="_Toc431910175" w:history="1">
        <w:r w:rsidR="001E59BC" w:rsidRPr="005B2CD5">
          <w:rPr>
            <w:rStyle w:val="Hyperlink"/>
            <w:noProof/>
          </w:rPr>
          <w:t>6.4.4 Präsentation</w:t>
        </w:r>
        <w:r w:rsidR="001E59BC">
          <w:rPr>
            <w:noProof/>
            <w:webHidden/>
          </w:rPr>
          <w:tab/>
        </w:r>
        <w:r w:rsidR="001E59BC">
          <w:rPr>
            <w:noProof/>
            <w:webHidden/>
          </w:rPr>
          <w:fldChar w:fldCharType="begin"/>
        </w:r>
        <w:r w:rsidR="001E59BC">
          <w:rPr>
            <w:noProof/>
            <w:webHidden/>
          </w:rPr>
          <w:instrText xml:space="preserve"> PAGEREF _Toc431910175 \h </w:instrText>
        </w:r>
        <w:r w:rsidR="001E59BC">
          <w:rPr>
            <w:noProof/>
            <w:webHidden/>
          </w:rPr>
        </w:r>
        <w:r w:rsidR="001E59BC">
          <w:rPr>
            <w:noProof/>
            <w:webHidden/>
          </w:rPr>
          <w:fldChar w:fldCharType="separate"/>
        </w:r>
        <w:r w:rsidR="00874B98">
          <w:rPr>
            <w:noProof/>
            <w:webHidden/>
          </w:rPr>
          <w:t>17</w:t>
        </w:r>
        <w:r w:rsidR="001E59BC">
          <w:rPr>
            <w:noProof/>
            <w:webHidden/>
          </w:rPr>
          <w:fldChar w:fldCharType="end"/>
        </w:r>
      </w:hyperlink>
    </w:p>
    <w:p w14:paraId="45257E7E" w14:textId="77777777" w:rsidR="001E59BC" w:rsidRDefault="0020275A">
      <w:pPr>
        <w:pStyle w:val="Verzeichnis1"/>
        <w:rPr>
          <w:rFonts w:asciiTheme="minorHAnsi" w:eastAsiaTheme="minorEastAsia" w:hAnsiTheme="minorHAnsi" w:cstheme="minorBidi"/>
          <w:noProof/>
          <w:sz w:val="22"/>
          <w:szCs w:val="22"/>
          <w:lang w:val="de-CH" w:eastAsia="de-CH"/>
        </w:rPr>
      </w:pPr>
      <w:hyperlink w:anchor="_Toc431910176" w:history="1">
        <w:r w:rsidR="001E59BC" w:rsidRPr="005B2CD5">
          <w:rPr>
            <w:rStyle w:val="Hyperlink"/>
            <w:noProof/>
          </w:rPr>
          <w:t>7</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Versionskontrolle</w:t>
        </w:r>
        <w:r w:rsidR="001E59BC">
          <w:rPr>
            <w:noProof/>
            <w:webHidden/>
          </w:rPr>
          <w:tab/>
        </w:r>
        <w:r w:rsidR="001E59BC">
          <w:rPr>
            <w:noProof/>
            <w:webHidden/>
          </w:rPr>
          <w:fldChar w:fldCharType="begin"/>
        </w:r>
        <w:r w:rsidR="001E59BC">
          <w:rPr>
            <w:noProof/>
            <w:webHidden/>
          </w:rPr>
          <w:instrText xml:space="preserve"> PAGEREF _Toc431910176 \h </w:instrText>
        </w:r>
        <w:r w:rsidR="001E59BC">
          <w:rPr>
            <w:noProof/>
            <w:webHidden/>
          </w:rPr>
        </w:r>
        <w:r w:rsidR="001E59BC">
          <w:rPr>
            <w:noProof/>
            <w:webHidden/>
          </w:rPr>
          <w:fldChar w:fldCharType="separate"/>
        </w:r>
        <w:r w:rsidR="00874B98">
          <w:rPr>
            <w:noProof/>
            <w:webHidden/>
          </w:rPr>
          <w:t>18</w:t>
        </w:r>
        <w:r w:rsidR="001E59BC">
          <w:rPr>
            <w:noProof/>
            <w:webHidden/>
          </w:rPr>
          <w:fldChar w:fldCharType="end"/>
        </w:r>
      </w:hyperlink>
    </w:p>
    <w:p w14:paraId="4A728FA0" w14:textId="77777777" w:rsidR="001E59BC" w:rsidRDefault="0020275A">
      <w:pPr>
        <w:pStyle w:val="Verzeichnis1"/>
        <w:rPr>
          <w:rFonts w:asciiTheme="minorHAnsi" w:eastAsiaTheme="minorEastAsia" w:hAnsiTheme="minorHAnsi" w:cstheme="minorBidi"/>
          <w:noProof/>
          <w:sz w:val="22"/>
          <w:szCs w:val="22"/>
          <w:lang w:val="de-CH" w:eastAsia="de-CH"/>
        </w:rPr>
      </w:pPr>
      <w:hyperlink w:anchor="_Toc431910177" w:history="1">
        <w:r w:rsidR="001E59BC" w:rsidRPr="005B2CD5">
          <w:rPr>
            <w:rStyle w:val="Hyperlink"/>
            <w:noProof/>
          </w:rPr>
          <w:t>8</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Abbildungs- und Tabellenverzeichnis</w:t>
        </w:r>
        <w:r w:rsidR="001E59BC">
          <w:rPr>
            <w:noProof/>
            <w:webHidden/>
          </w:rPr>
          <w:tab/>
        </w:r>
        <w:r w:rsidR="001E59BC">
          <w:rPr>
            <w:noProof/>
            <w:webHidden/>
          </w:rPr>
          <w:fldChar w:fldCharType="begin"/>
        </w:r>
        <w:r w:rsidR="001E59BC">
          <w:rPr>
            <w:noProof/>
            <w:webHidden/>
          </w:rPr>
          <w:instrText xml:space="preserve"> PAGEREF _Toc431910177 \h </w:instrText>
        </w:r>
        <w:r w:rsidR="001E59BC">
          <w:rPr>
            <w:noProof/>
            <w:webHidden/>
          </w:rPr>
        </w:r>
        <w:r w:rsidR="001E59BC">
          <w:rPr>
            <w:noProof/>
            <w:webHidden/>
          </w:rPr>
          <w:fldChar w:fldCharType="separate"/>
        </w:r>
        <w:r w:rsidR="00874B98">
          <w:rPr>
            <w:noProof/>
            <w:webHidden/>
          </w:rPr>
          <w:t>19</w:t>
        </w:r>
        <w:r w:rsidR="001E59BC">
          <w:rPr>
            <w:noProof/>
            <w:webHidden/>
          </w:rPr>
          <w:fldChar w:fldCharType="end"/>
        </w:r>
      </w:hyperlink>
    </w:p>
    <w:p w14:paraId="27FCBD86" w14:textId="77777777" w:rsidR="001E59BC" w:rsidRDefault="0020275A">
      <w:pPr>
        <w:pStyle w:val="Verzeichnis1"/>
        <w:rPr>
          <w:rFonts w:asciiTheme="minorHAnsi" w:eastAsiaTheme="minorEastAsia" w:hAnsiTheme="minorHAnsi" w:cstheme="minorBidi"/>
          <w:noProof/>
          <w:sz w:val="22"/>
          <w:szCs w:val="22"/>
          <w:lang w:val="de-CH" w:eastAsia="de-CH"/>
        </w:rPr>
      </w:pPr>
      <w:hyperlink w:anchor="_Toc431910178" w:history="1">
        <w:r w:rsidR="001E59BC" w:rsidRPr="005B2CD5">
          <w:rPr>
            <w:rStyle w:val="Hyperlink"/>
            <w:noProof/>
          </w:rPr>
          <w:t>9</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Glossar</w:t>
        </w:r>
        <w:r w:rsidR="001E59BC">
          <w:rPr>
            <w:noProof/>
            <w:webHidden/>
          </w:rPr>
          <w:tab/>
        </w:r>
        <w:r w:rsidR="001E59BC">
          <w:rPr>
            <w:noProof/>
            <w:webHidden/>
          </w:rPr>
          <w:fldChar w:fldCharType="begin"/>
        </w:r>
        <w:r w:rsidR="001E59BC">
          <w:rPr>
            <w:noProof/>
            <w:webHidden/>
          </w:rPr>
          <w:instrText xml:space="preserve"> PAGEREF _Toc431910178 \h </w:instrText>
        </w:r>
        <w:r w:rsidR="001E59BC">
          <w:rPr>
            <w:noProof/>
            <w:webHidden/>
          </w:rPr>
        </w:r>
        <w:r w:rsidR="001E59BC">
          <w:rPr>
            <w:noProof/>
            <w:webHidden/>
          </w:rPr>
          <w:fldChar w:fldCharType="separate"/>
        </w:r>
        <w:r w:rsidR="00874B98">
          <w:rPr>
            <w:noProof/>
            <w:webHidden/>
          </w:rPr>
          <w:t>19</w:t>
        </w:r>
        <w:r w:rsidR="001E59BC">
          <w:rPr>
            <w:noProof/>
            <w:webHidden/>
          </w:rPr>
          <w:fldChar w:fldCharType="end"/>
        </w:r>
      </w:hyperlink>
    </w:p>
    <w:p w14:paraId="1B9E9C80" w14:textId="77777777" w:rsidR="006312CC" w:rsidRPr="00133DF1" w:rsidRDefault="00901AFC">
      <w:r w:rsidRPr="00133DF1">
        <w:fldChar w:fldCharType="end"/>
      </w:r>
    </w:p>
    <w:p w14:paraId="2EE69D56" w14:textId="77777777" w:rsidR="006312CC" w:rsidRPr="00133DF1" w:rsidRDefault="006312CC" w:rsidP="007050ED">
      <w:pPr>
        <w:pStyle w:val="berschrift1"/>
      </w:pPr>
      <w:r w:rsidRPr="00133DF1">
        <w:br w:type="page"/>
      </w:r>
      <w:bookmarkStart w:id="0" w:name="_Toc431910130"/>
      <w:r w:rsidR="006373C4" w:rsidRPr="00133DF1">
        <w:lastRenderedPageBreak/>
        <w:t>Allgemeines</w:t>
      </w:r>
      <w:bookmarkEnd w:id="0"/>
    </w:p>
    <w:p w14:paraId="6E8515EF" w14:textId="77777777" w:rsidR="00E0101F" w:rsidRPr="00133DF1" w:rsidRDefault="00E0101F" w:rsidP="00E0101F">
      <w:pPr>
        <w:pStyle w:val="berschrift2"/>
        <w:jc w:val="both"/>
      </w:pPr>
      <w:bookmarkStart w:id="1" w:name="_Toc414275590"/>
      <w:bookmarkStart w:id="2" w:name="_Toc431910131"/>
      <w:r w:rsidRPr="00133DF1">
        <w:t>Zweck dieses Dokumentes</w:t>
      </w:r>
      <w:bookmarkEnd w:id="1"/>
      <w:bookmarkEnd w:id="2"/>
    </w:p>
    <w:p w14:paraId="02A77182" w14:textId="2C1FAEF7" w:rsidR="00E0101F" w:rsidRPr="00133DF1" w:rsidRDefault="00E0101F" w:rsidP="00E0101F">
      <w:pPr>
        <w:jc w:val="both"/>
      </w:pPr>
      <w:r w:rsidRPr="00133DF1">
        <w:t xml:space="preserve">Mit diesem Pflichtenheft </w:t>
      </w:r>
      <w:proofErr w:type="gramStart"/>
      <w:r w:rsidR="00AC49DE">
        <w:t>wird</w:t>
      </w:r>
      <w:proofErr w:type="gramEnd"/>
      <w:r w:rsidRPr="00133DF1">
        <w:t xml:space="preserve"> der Rahmen, die Vo</w:t>
      </w:r>
      <w:r w:rsidR="00AC49DE">
        <w:t>rgehensweise und die Ziele der Bachelorthesis</w:t>
      </w:r>
      <w:r w:rsidRPr="00133DF1">
        <w:t xml:space="preserve"> dokumentiert. </w:t>
      </w:r>
    </w:p>
    <w:p w14:paraId="6CBA291E" w14:textId="77777777" w:rsidR="00E0101F" w:rsidRPr="00133DF1" w:rsidRDefault="00E0101F" w:rsidP="00E0101F">
      <w:pPr>
        <w:pStyle w:val="berschrift2"/>
        <w:jc w:val="both"/>
      </w:pPr>
      <w:bookmarkStart w:id="3" w:name="_Toc414275591"/>
      <w:bookmarkStart w:id="4" w:name="_Toc431910132"/>
      <w:r w:rsidRPr="00133DF1">
        <w:t>Lesekreis</w:t>
      </w:r>
      <w:bookmarkEnd w:id="3"/>
      <w:bookmarkEnd w:id="4"/>
    </w:p>
    <w:p w14:paraId="3CC85A23" w14:textId="5BE3551C" w:rsidR="00E0101F" w:rsidRPr="00133DF1" w:rsidRDefault="00E0101F" w:rsidP="00E0101F">
      <w:pPr>
        <w:jc w:val="both"/>
      </w:pPr>
      <w:r w:rsidRPr="00133DF1">
        <w:t xml:space="preserve">Der Inhalt dieses Dokumentes richtet sich in erster Linie an </w:t>
      </w:r>
      <w:r w:rsidR="002342A9" w:rsidRPr="00133DF1">
        <w:t>die</w:t>
      </w:r>
      <w:r w:rsidRPr="00133DF1">
        <w:t xml:space="preserve"> Betreuer </w:t>
      </w:r>
      <w:r w:rsidR="002342A9" w:rsidRPr="00133DF1">
        <w:t xml:space="preserve">und Experten </w:t>
      </w:r>
      <w:r w:rsidRPr="00133DF1">
        <w:t>di</w:t>
      </w:r>
      <w:r w:rsidR="002342A9" w:rsidRPr="00133DF1">
        <w:t xml:space="preserve">eser Arbeit, Prof. Urs Künzler und Herrn Harald Studer, </w:t>
      </w:r>
      <w:r w:rsidRPr="00133DF1">
        <w:t>die BFH</w:t>
      </w:r>
      <w:r w:rsidR="00DC4D3A">
        <w:fldChar w:fldCharType="begin"/>
      </w:r>
      <w:r w:rsidR="00DC4D3A">
        <w:instrText xml:space="preserve"> XE "</w:instrText>
      </w:r>
      <w:r w:rsidR="00DC4D3A" w:rsidRPr="00CE2C49">
        <w:rPr>
          <w:b/>
          <w:i/>
          <w:sz w:val="23"/>
        </w:rPr>
        <w:instrText>BFH</w:instrText>
      </w:r>
      <w:r w:rsidR="00DC4D3A">
        <w:instrText xml:space="preserve">" </w:instrText>
      </w:r>
      <w:r w:rsidR="00DC4D3A">
        <w:fldChar w:fldCharType="end"/>
      </w:r>
      <w:r w:rsidRPr="00133DF1">
        <w:t>-TI Abteilung CPVR</w:t>
      </w:r>
      <w:r w:rsidR="00DC4D3A">
        <w:fldChar w:fldCharType="begin"/>
      </w:r>
      <w:r w:rsidR="00DC4D3A">
        <w:instrText xml:space="preserve"> XE "</w:instrText>
      </w:r>
      <w:r w:rsidR="00DC4D3A" w:rsidRPr="00FA15CD">
        <w:instrText>CPVR</w:instrText>
      </w:r>
      <w:r w:rsidR="00DC4D3A">
        <w:instrText xml:space="preserve">" </w:instrText>
      </w:r>
      <w:r w:rsidR="00DC4D3A">
        <w:fldChar w:fldCharType="end"/>
      </w:r>
      <w:r w:rsidR="00AC49DE">
        <w:rPr>
          <w:rStyle w:val="Funotenzeichen"/>
        </w:rPr>
        <w:footnoteReference w:id="1"/>
      </w:r>
      <w:r w:rsidRPr="00133DF1">
        <w:t xml:space="preserve"> und an die Studenten, welche diese Projektarbeit durchführen.</w:t>
      </w:r>
    </w:p>
    <w:p w14:paraId="6D36D365" w14:textId="77777777" w:rsidR="00E0101F" w:rsidRPr="00133DF1" w:rsidRDefault="00E0101F" w:rsidP="00E0101F">
      <w:pPr>
        <w:pStyle w:val="berschrift2"/>
        <w:jc w:val="both"/>
      </w:pPr>
      <w:bookmarkStart w:id="5" w:name="_Toc414275592"/>
      <w:bookmarkStart w:id="6" w:name="_Toc431910133"/>
      <w:r w:rsidRPr="00133DF1">
        <w:t>Ausgangslage</w:t>
      </w:r>
      <w:bookmarkEnd w:id="5"/>
      <w:bookmarkEnd w:id="6"/>
      <w:r w:rsidRPr="00133DF1">
        <w:t xml:space="preserve"> </w:t>
      </w:r>
    </w:p>
    <w:p w14:paraId="4C74F40A" w14:textId="5D265FD4" w:rsidR="00E0101F" w:rsidRPr="00133DF1" w:rsidRDefault="00E0101F" w:rsidP="00E0101F">
      <w:pPr>
        <w:jc w:val="both"/>
      </w:pPr>
      <w:r w:rsidRPr="00133DF1">
        <w:t xml:space="preserve">Das </w:t>
      </w:r>
      <w:proofErr w:type="spellStart"/>
      <w:r w:rsidRPr="00133DF1">
        <w:t>cpvrLab</w:t>
      </w:r>
      <w:proofErr w:type="spellEnd"/>
      <w:r w:rsidR="00DC4D3A">
        <w:fldChar w:fldCharType="begin"/>
      </w:r>
      <w:r w:rsidR="00DC4D3A">
        <w:instrText xml:space="preserve"> XE "</w:instrText>
      </w:r>
      <w:r w:rsidR="00DC4D3A" w:rsidRPr="005C5401">
        <w:instrText>cpvrLab</w:instrText>
      </w:r>
      <w:r w:rsidR="00DC4D3A">
        <w:instrText xml:space="preserve">" </w:instrText>
      </w:r>
      <w:r w:rsidR="00DC4D3A">
        <w:fldChar w:fldCharType="end"/>
      </w:r>
      <w:r w:rsidRPr="00133DF1">
        <w:t xml:space="preserve"> besitzt eine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00AC49DE">
        <w:rPr>
          <w:rStyle w:val="Funotenzeichen"/>
        </w:rPr>
        <w:footnoteReference w:id="2"/>
      </w:r>
      <w:r w:rsidR="005B40F2" w:rsidRPr="00133DF1">
        <w:t xml:space="preserve"> (Cave </w:t>
      </w:r>
      <w:proofErr w:type="spellStart"/>
      <w:r w:rsidR="005B40F2" w:rsidRPr="00133DF1">
        <w:t>Automatic</w:t>
      </w:r>
      <w:proofErr w:type="spellEnd"/>
      <w:r w:rsidR="005B40F2" w:rsidRPr="00133DF1">
        <w:t xml:space="preserve"> Virtual Environment)</w:t>
      </w:r>
      <w:r w:rsidRPr="00133DF1">
        <w:t xml:space="preserve"> Installation mit dem virtuelle 3D-Welten in Echtgrösse über drei Projektionswände und eine Bodenprojektion erzeugt werden können. Alle Projektionsflächen werden dabei mit zwei Projektoren stereoskopisch projiziert, sodass eine nahezu perfekte Raumwahrnehmung entsteht. Die Entwicklung von virtuellen 3D-Welten mit Basis-APIs wie OpenGL</w:t>
      </w:r>
      <w:r w:rsidR="00DC4D3A">
        <w:fldChar w:fldCharType="begin"/>
      </w:r>
      <w:r w:rsidR="00DC4D3A">
        <w:instrText xml:space="preserve"> XE "</w:instrText>
      </w:r>
      <w:r w:rsidR="00DC4D3A" w:rsidRPr="00693671">
        <w:instrText>OpenGL</w:instrText>
      </w:r>
      <w:r w:rsidR="00DC4D3A">
        <w:instrText xml:space="preserve">" </w:instrText>
      </w:r>
      <w:r w:rsidR="00DC4D3A">
        <w:fldChar w:fldCharType="end"/>
      </w:r>
      <w:r w:rsidR="00AC49DE">
        <w:rPr>
          <w:rStyle w:val="Funotenzeichen"/>
        </w:rPr>
        <w:footnoteReference w:id="3"/>
      </w:r>
      <w:r w:rsidRPr="00133DF1">
        <w:t xml:space="preserve"> oder OpenSceneGraph</w:t>
      </w:r>
      <w:r w:rsidR="00DC4D3A">
        <w:fldChar w:fldCharType="begin"/>
      </w:r>
      <w:r w:rsidR="00DC4D3A">
        <w:instrText xml:space="preserve"> XE "</w:instrText>
      </w:r>
      <w:r w:rsidR="00DC4D3A" w:rsidRPr="00971A6B">
        <w:instrText>OpenSceneGraph</w:instrText>
      </w:r>
      <w:r w:rsidR="00DC4D3A">
        <w:instrText xml:space="preserve">" </w:instrText>
      </w:r>
      <w:r w:rsidR="00DC4D3A">
        <w:fldChar w:fldCharType="end"/>
      </w:r>
      <w:r w:rsidR="00AC49DE">
        <w:rPr>
          <w:rStyle w:val="Funotenzeichen"/>
        </w:rPr>
        <w:footnoteReference w:id="4"/>
      </w:r>
      <w:r w:rsidRPr="00133DF1">
        <w:t xml:space="preserve"> ist nach wie vor eine zeitraubende und aufwendige Arbeit und jedes Mal eine Einzelentwicklung.</w:t>
      </w:r>
      <w:r w:rsidR="001A69E8" w:rsidRPr="00133DF1">
        <w:t xml:space="preserve"> </w:t>
      </w:r>
      <w:r w:rsidRPr="00133DF1">
        <w:t>Es liegt deshalb nahe, eine High-Level Game Engine</w:t>
      </w:r>
      <w:r w:rsidR="00DC4D3A">
        <w:fldChar w:fldCharType="begin"/>
      </w:r>
      <w:r w:rsidR="00DC4D3A">
        <w:instrText xml:space="preserve"> XE "</w:instrText>
      </w:r>
      <w:r w:rsidR="00DC4D3A" w:rsidRPr="003660CC">
        <w:instrText>Game Engine</w:instrText>
      </w:r>
      <w:r w:rsidR="00DC4D3A">
        <w:instrText xml:space="preserve">" </w:instrText>
      </w:r>
      <w:r w:rsidR="00DC4D3A">
        <w:fldChar w:fldCharType="end"/>
      </w:r>
      <w:r w:rsidRPr="00133DF1">
        <w:t xml:space="preserve"> einzusetzen, mit der die Entwicklungszyklen</w:t>
      </w:r>
      <w:r w:rsidR="001A69E8" w:rsidRPr="00133DF1">
        <w:t xml:space="preserve"> </w:t>
      </w:r>
      <w:r w:rsidRPr="00133DF1">
        <w:t>vereinfacht und verkürzt werden können. Unity</w:t>
      </w:r>
      <w:r w:rsidR="00DC4D3A">
        <w:fldChar w:fldCharType="begin"/>
      </w:r>
      <w:r w:rsidR="00DC4D3A">
        <w:instrText xml:space="preserve"> XE "</w:instrText>
      </w:r>
      <w:r w:rsidR="00DC4D3A" w:rsidRPr="00A229F5">
        <w:instrText>Unity</w:instrText>
      </w:r>
      <w:r w:rsidR="00DC4D3A">
        <w:instrText xml:space="preserve">" </w:instrText>
      </w:r>
      <w:r w:rsidR="00DC4D3A">
        <w:fldChar w:fldCharType="end"/>
      </w:r>
      <w:r w:rsidRPr="00133DF1">
        <w:t xml:space="preserve"> hat sich in den letzten Jahren in diesem Bereich durchgesetzt und ermöglicht es, gratis Spiele zu entwickeln.</w:t>
      </w:r>
    </w:p>
    <w:p w14:paraId="5D8E846B" w14:textId="77777777" w:rsidR="001B765C" w:rsidRPr="00133DF1" w:rsidRDefault="001B765C" w:rsidP="00E0101F">
      <w:pPr>
        <w:jc w:val="both"/>
      </w:pPr>
    </w:p>
    <w:p w14:paraId="212FAB3B" w14:textId="475029A6" w:rsidR="007F3831" w:rsidRDefault="001B765C" w:rsidP="00E0101F">
      <w:pPr>
        <w:jc w:val="both"/>
      </w:pPr>
      <w:r w:rsidRPr="00133DF1">
        <w:t xml:space="preserve">Im Rahmen </w:t>
      </w:r>
      <w:r w:rsidR="002342A9" w:rsidRPr="00133DF1">
        <w:t xml:space="preserve">des vorgängigen Projekts, die Projekt </w:t>
      </w:r>
      <w:r w:rsidRPr="00133DF1">
        <w:t>2 Arbeit</w:t>
      </w:r>
      <w:r w:rsidR="002342A9" w:rsidRPr="00133DF1">
        <w:t>,</w:t>
      </w:r>
      <w:r w:rsidRPr="00133DF1">
        <w:t xml:space="preserve"> wurden</w:t>
      </w:r>
      <w:r w:rsidR="002342A9" w:rsidRPr="00133DF1">
        <w:t xml:space="preserve"> verschiedene Methoden geprüft </w:t>
      </w:r>
      <w:r w:rsidRPr="00133DF1">
        <w:t>wie eine Integration von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erfolgen </w:t>
      </w:r>
      <w:r w:rsidR="00625504" w:rsidRPr="00133DF1">
        <w:t>kann</w:t>
      </w:r>
      <w:r w:rsidR="002342A9" w:rsidRPr="00133DF1">
        <w:t>.</w:t>
      </w:r>
    </w:p>
    <w:p w14:paraId="38F32863" w14:textId="77777777" w:rsidR="00B1255C" w:rsidRDefault="00B1255C" w:rsidP="00E0101F">
      <w:pPr>
        <w:jc w:val="both"/>
      </w:pPr>
    </w:p>
    <w:p w14:paraId="63613541" w14:textId="722D1948" w:rsidR="00B1255C" w:rsidRDefault="00B1255C" w:rsidP="00E0101F">
      <w:pPr>
        <w:jc w:val="both"/>
      </w:pPr>
      <w:r>
        <w:t>In einem ersten Schritt erfolgte eine Prüfung</w:t>
      </w:r>
      <w:r w:rsidR="00AC49DE">
        <w:t xml:space="preserve"> der bereits verwendeten Frameworks</w:t>
      </w:r>
      <w:r w:rsidR="00DC4D3A">
        <w:fldChar w:fldCharType="begin"/>
      </w:r>
      <w:r w:rsidR="00DC4D3A">
        <w:instrText xml:space="preserve"> XE "</w:instrText>
      </w:r>
      <w:r w:rsidR="00DC4D3A" w:rsidRPr="0065686F">
        <w:instrText>Frameworks</w:instrText>
      </w:r>
      <w:r w:rsidR="00DC4D3A">
        <w:instrText xml:space="preserve">" </w:instrText>
      </w:r>
      <w:r w:rsidR="00DC4D3A">
        <w:fldChar w:fldCharType="end"/>
      </w:r>
      <w:r w:rsidR="00AC49DE">
        <w:t xml:space="preserve"> (Equalizer</w:t>
      </w:r>
      <w:r w:rsidR="00DC4D3A">
        <w:fldChar w:fldCharType="begin"/>
      </w:r>
      <w:r w:rsidR="00DC4D3A">
        <w:instrText xml:space="preserve"> XE "</w:instrText>
      </w:r>
      <w:r w:rsidR="00DC4D3A" w:rsidRPr="00637A5B">
        <w:instrText>Equalizer</w:instrText>
      </w:r>
      <w:r w:rsidR="00DC4D3A">
        <w:instrText xml:space="preserve">" </w:instrText>
      </w:r>
      <w:r w:rsidR="00DC4D3A">
        <w:fldChar w:fldCharType="end"/>
      </w:r>
      <w:r w:rsidR="00AC49DE">
        <w:rPr>
          <w:rStyle w:val="Funotenzeichen"/>
        </w:rPr>
        <w:footnoteReference w:id="5"/>
      </w:r>
      <w:r w:rsidR="00AC49DE">
        <w:t>, Chromium</w:t>
      </w:r>
      <w:r w:rsidR="00DC4D3A">
        <w:fldChar w:fldCharType="begin"/>
      </w:r>
      <w:r w:rsidR="00DC4D3A">
        <w:instrText xml:space="preserve"> XE "</w:instrText>
      </w:r>
      <w:r w:rsidR="00DC4D3A" w:rsidRPr="00A21284">
        <w:instrText>Chromium</w:instrText>
      </w:r>
      <w:r w:rsidR="00DC4D3A">
        <w:instrText xml:space="preserve">" </w:instrText>
      </w:r>
      <w:r w:rsidR="00DC4D3A">
        <w:fldChar w:fldCharType="end"/>
      </w:r>
      <w:r w:rsidR="00AC49DE">
        <w:rPr>
          <w:rStyle w:val="Funotenzeichen"/>
        </w:rPr>
        <w:footnoteReference w:id="6"/>
      </w:r>
      <w:r w:rsidR="00AC49DE">
        <w:t xml:space="preserve">) und </w:t>
      </w:r>
      <w:r>
        <w:t>der Software MiddleVR</w:t>
      </w:r>
      <w:r w:rsidR="00DC4D3A">
        <w:fldChar w:fldCharType="begin"/>
      </w:r>
      <w:r w:rsidR="00DC4D3A">
        <w:instrText xml:space="preserve"> XE "</w:instrText>
      </w:r>
      <w:r w:rsidR="00DC4D3A" w:rsidRPr="00A01B01">
        <w:instrText>MiddleVR</w:instrText>
      </w:r>
      <w:r w:rsidR="00DC4D3A">
        <w:instrText xml:space="preserve">" </w:instrText>
      </w:r>
      <w:r w:rsidR="00DC4D3A">
        <w:fldChar w:fldCharType="end"/>
      </w:r>
      <w:r>
        <w:t>, die den Einsatz von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w:t>
      </w:r>
      <w:r w:rsidR="000E3E12">
        <w:t>in einem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deutlich vereinfachen sollte.</w:t>
      </w:r>
      <w:r w:rsidR="00E5032E">
        <w:t xml:space="preserve"> Die dadurch entstehende Abhängigkeit der Software, die Anforderungen an die Unity</w:t>
      </w:r>
      <w:r w:rsidR="0011217D">
        <w:rPr>
          <w:rStyle w:val="Funotenzeichen"/>
        </w:rPr>
        <w:footnoteReference w:id="7"/>
      </w:r>
      <w:r w:rsidR="00E5032E">
        <w:t>-Applikationen</w:t>
      </w:r>
      <w:r w:rsidR="00DB5509">
        <w:t xml:space="preserve"> (etliche Adaptionen am Code waren jeweils notwendig)</w:t>
      </w:r>
      <w:r w:rsidR="00E5032E">
        <w:t xml:space="preserve"> und die nicht gebrauchte Fülle an Features waren der Grund, wieso eine eigene Umsetzung eines </w:t>
      </w:r>
      <w:proofErr w:type="spellStart"/>
      <w:r w:rsidR="00E5032E">
        <w:t>Unity-Plugins</w:t>
      </w:r>
      <w:proofErr w:type="spellEnd"/>
      <w:r w:rsidR="00E5032E">
        <w:t xml:space="preserve"> erfolgen sollte.</w:t>
      </w:r>
    </w:p>
    <w:p w14:paraId="7CB49893" w14:textId="77777777" w:rsidR="007F3831" w:rsidRDefault="007F3831" w:rsidP="00E0101F">
      <w:pPr>
        <w:jc w:val="both"/>
      </w:pPr>
    </w:p>
    <w:p w14:paraId="50C84506" w14:textId="25B4CC81" w:rsidR="007F3831" w:rsidRDefault="00DB5509" w:rsidP="00E0101F">
      <w:pPr>
        <w:jc w:val="both"/>
      </w:pPr>
      <w:r>
        <w:t>Bezüglich der Infrastruktur wurden folgende Methoden analysiert</w:t>
      </w:r>
      <w:r w:rsidR="00B87F79">
        <w:t xml:space="preserve"> und bewertet</w:t>
      </w:r>
      <w:r w:rsidR="007F3831">
        <w:t>:</w:t>
      </w:r>
    </w:p>
    <w:p w14:paraId="2E0CC628" w14:textId="77777777" w:rsidR="007F3831" w:rsidRDefault="007F3831" w:rsidP="00E0101F">
      <w:pPr>
        <w:jc w:val="both"/>
      </w:pPr>
    </w:p>
    <w:p w14:paraId="0A0E60A8" w14:textId="57F7A562" w:rsidR="007F3831" w:rsidRDefault="00855F25" w:rsidP="00B1255C">
      <w:pPr>
        <w:pStyle w:val="Listenabsatz"/>
        <w:numPr>
          <w:ilvl w:val="0"/>
          <w:numId w:val="43"/>
        </w:numPr>
        <w:jc w:val="both"/>
      </w:pPr>
      <w:r>
        <w:t>Mehrere Hosts / Mehrere GPU</w:t>
      </w:r>
      <w:r w:rsidR="00DC4D3A">
        <w:fldChar w:fldCharType="begin"/>
      </w:r>
      <w:r w:rsidR="00DC4D3A">
        <w:instrText xml:space="preserve"> XE "</w:instrText>
      </w:r>
      <w:r w:rsidR="00DC4D3A" w:rsidRPr="00936E0B">
        <w:instrText>GPU</w:instrText>
      </w:r>
      <w:r w:rsidR="00DC4D3A">
        <w:instrText xml:space="preserve">" </w:instrText>
      </w:r>
      <w:r w:rsidR="00DC4D3A">
        <w:fldChar w:fldCharType="end"/>
      </w:r>
      <w:r>
        <w:t>s / Mehrere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Instanzen</w:t>
      </w:r>
    </w:p>
    <w:p w14:paraId="0EB1C3A1" w14:textId="048C7FA3" w:rsidR="00855F25" w:rsidRDefault="00855F25" w:rsidP="00B1255C">
      <w:pPr>
        <w:pStyle w:val="Listenabsatz"/>
        <w:numPr>
          <w:ilvl w:val="0"/>
          <w:numId w:val="43"/>
        </w:numPr>
        <w:jc w:val="both"/>
      </w:pPr>
      <w:r>
        <w:t>Ein Host / Mehrere GPUs / Mehrere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Instanzen</w:t>
      </w:r>
    </w:p>
    <w:p w14:paraId="374E4560" w14:textId="00BFC5B0" w:rsidR="007F3831" w:rsidRDefault="00855F25" w:rsidP="00B1255C">
      <w:pPr>
        <w:pStyle w:val="Listenabsatz"/>
        <w:numPr>
          <w:ilvl w:val="0"/>
          <w:numId w:val="43"/>
        </w:numPr>
        <w:jc w:val="both"/>
      </w:pPr>
      <w:r>
        <w:t>Ein Host / Mehrere GPUs / Eine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w:t>
      </w:r>
    </w:p>
    <w:p w14:paraId="129CE059" w14:textId="709344F7" w:rsidR="00855F25" w:rsidRDefault="00855F25" w:rsidP="00B1255C">
      <w:pPr>
        <w:pStyle w:val="Listenabsatz"/>
        <w:numPr>
          <w:ilvl w:val="0"/>
          <w:numId w:val="43"/>
        </w:numPr>
        <w:jc w:val="both"/>
      </w:pPr>
      <w:r>
        <w:t>Ein Host / Mehrere GPUs / Eine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 mit Mosaic</w:t>
      </w:r>
      <w:r w:rsidR="00DC4D3A">
        <w:fldChar w:fldCharType="begin"/>
      </w:r>
      <w:r w:rsidR="00DC4D3A">
        <w:instrText xml:space="preserve"> XE "</w:instrText>
      </w:r>
      <w:r w:rsidR="00DC4D3A" w:rsidRPr="00222A08">
        <w:instrText>Mosaic</w:instrText>
      </w:r>
      <w:r w:rsidR="00DC4D3A">
        <w:instrText xml:space="preserve">" </w:instrText>
      </w:r>
      <w:r w:rsidR="00DC4D3A">
        <w:fldChar w:fldCharType="end"/>
      </w:r>
      <w:r w:rsidR="00371CC4">
        <w:rPr>
          <w:rStyle w:val="Funotenzeichen"/>
        </w:rPr>
        <w:footnoteReference w:id="8"/>
      </w:r>
      <w:r>
        <w:t xml:space="preserve"> Treiber</w:t>
      </w:r>
    </w:p>
    <w:p w14:paraId="1993D851" w14:textId="77777777" w:rsidR="00855F25" w:rsidRDefault="00855F25" w:rsidP="00855F25">
      <w:pPr>
        <w:jc w:val="both"/>
      </w:pPr>
    </w:p>
    <w:p w14:paraId="569501A9" w14:textId="27225F94" w:rsidR="00B1255C" w:rsidRDefault="00B1255C" w:rsidP="00B1255C">
      <w:pPr>
        <w:jc w:val="both"/>
      </w:pPr>
      <w:r>
        <w:t>Basierend auf Prototypen der verschiedenen Systeme und theoretischer Abklärungen konnte sich Variante 4 (Ein Host / Mehrere GPUs / Eine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 mit Mosaic Treiber) klar hervorheben. Die dadurch erreichte hohe Flexibilität, die obsolete Synchronisierung und die gute Performance durch Verteilung der Last auf verschiedene GPUs waren ausschlaggebend.</w:t>
      </w:r>
    </w:p>
    <w:p w14:paraId="0F57F8AF" w14:textId="67E8BE59" w:rsidR="00CC4016" w:rsidRPr="00133DF1" w:rsidRDefault="00CC4016" w:rsidP="00CC4016">
      <w:pPr>
        <w:pStyle w:val="berschrift2"/>
      </w:pPr>
      <w:bookmarkStart w:id="7" w:name="_Toc431910134"/>
      <w:r w:rsidRPr="00133DF1">
        <w:lastRenderedPageBreak/>
        <w:t>Unity</w:t>
      </w:r>
      <w:bookmarkEnd w:id="7"/>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p>
    <w:p w14:paraId="46E0A601" w14:textId="35B5C866" w:rsidR="00CC4016" w:rsidRPr="00133DF1" w:rsidRDefault="00CC4016" w:rsidP="00CC4016">
      <w:pPr>
        <w:jc w:val="both"/>
      </w:pPr>
      <w:r w:rsidRPr="00133DF1">
        <w:t>Die Entwicklungsumgebung erlaubt die Entwicklung von Computerspielen und anderer interaktiver 3D und 2D-Grafik-Anwendungen. Die Umgebung läuft auf den Betriebssystemen Windows</w:t>
      </w:r>
      <w:r w:rsidR="00DC4D3A">
        <w:fldChar w:fldCharType="begin"/>
      </w:r>
      <w:r w:rsidR="00DC4D3A">
        <w:instrText xml:space="preserve"> XE "</w:instrText>
      </w:r>
      <w:r w:rsidR="00DC4D3A" w:rsidRPr="00AF217C">
        <w:instrText>Windows</w:instrText>
      </w:r>
      <w:r w:rsidR="00DC4D3A">
        <w:instrText xml:space="preserve">" </w:instrText>
      </w:r>
      <w:r w:rsidR="00DC4D3A">
        <w:fldChar w:fldCharType="end"/>
      </w:r>
      <w:r w:rsidRPr="00133DF1">
        <w:t xml:space="preserve"> und OS X</w:t>
      </w:r>
      <w:r w:rsidR="00DC4D3A">
        <w:fldChar w:fldCharType="begin"/>
      </w:r>
      <w:r w:rsidR="00DC4D3A">
        <w:instrText xml:space="preserve"> XE "</w:instrText>
      </w:r>
      <w:r w:rsidR="00DC4D3A" w:rsidRPr="002F5D7A">
        <w:instrText>OS X</w:instrText>
      </w:r>
      <w:r w:rsidR="00DC4D3A">
        <w:instrText xml:space="preserve">" </w:instrText>
      </w:r>
      <w:r w:rsidR="00DC4D3A">
        <w:fldChar w:fldCharType="end"/>
      </w:r>
      <w:r w:rsidRPr="00133DF1">
        <w:t>. Zielplattformen sind neben PCs auch Spielkonsolen, mobile Geräte und Webbrowser.</w:t>
      </w:r>
    </w:p>
    <w:p w14:paraId="422649C4" w14:textId="36715D0E" w:rsidR="00CC4016" w:rsidRPr="00675F76" w:rsidRDefault="00CC4016" w:rsidP="00CC4016">
      <w:pPr>
        <w:jc w:val="both"/>
        <w:rPr>
          <w:sz w:val="16"/>
          <w:szCs w:val="16"/>
          <w:lang w:val="fr-CH"/>
        </w:rPr>
      </w:pPr>
      <w:r w:rsidRPr="00675F76">
        <w:rPr>
          <w:sz w:val="16"/>
          <w:szCs w:val="16"/>
          <w:lang w:val="fr-CH"/>
        </w:rPr>
        <w:t xml:space="preserve">(Quelle: </w:t>
      </w:r>
      <w:hyperlink r:id="rId15" w:history="1">
        <w:r w:rsidR="00371CC4" w:rsidRPr="00675F76">
          <w:rPr>
            <w:rStyle w:val="Hyperlink"/>
            <w:sz w:val="16"/>
            <w:szCs w:val="16"/>
            <w:lang w:val="fr-CH"/>
          </w:rPr>
          <w:t>https://de.wikipedia.org/wiki/Unity</w:t>
        </w:r>
        <w:r w:rsidR="00156391">
          <w:rPr>
            <w:rStyle w:val="Hyperlink"/>
            <w:sz w:val="16"/>
            <w:szCs w:val="16"/>
          </w:rPr>
          <w:fldChar w:fldCharType="begin"/>
        </w:r>
        <w:r w:rsidR="00156391" w:rsidRPr="00675F76">
          <w:rPr>
            <w:lang w:val="fr-CH"/>
          </w:rPr>
          <w:instrText xml:space="preserve"> XE "Unity" </w:instrText>
        </w:r>
        <w:r w:rsidR="00156391">
          <w:rPr>
            <w:rStyle w:val="Hyperlink"/>
            <w:sz w:val="16"/>
            <w:szCs w:val="16"/>
          </w:rPr>
          <w:fldChar w:fldCharType="end"/>
        </w:r>
        <w:proofErr w:type="gramStart"/>
        <w:r w:rsidR="00371CC4" w:rsidRPr="00675F76">
          <w:rPr>
            <w:rStyle w:val="Hyperlink"/>
            <w:sz w:val="16"/>
            <w:szCs w:val="16"/>
            <w:lang w:val="fr-CH"/>
          </w:rPr>
          <w:t>_(</w:t>
        </w:r>
        <w:proofErr w:type="gramEnd"/>
        <w:r w:rsidR="00371CC4" w:rsidRPr="00675F76">
          <w:rPr>
            <w:rStyle w:val="Hyperlink"/>
            <w:sz w:val="16"/>
            <w:szCs w:val="16"/>
            <w:lang w:val="fr-CH"/>
          </w:rPr>
          <w:t>Spiel-Engine))</w:t>
        </w:r>
      </w:hyperlink>
    </w:p>
    <w:p w14:paraId="0792F2C5" w14:textId="77777777" w:rsidR="00371CC4" w:rsidRDefault="00371CC4" w:rsidP="00371CC4">
      <w:pPr>
        <w:keepNext/>
        <w:jc w:val="center"/>
      </w:pPr>
      <w:r>
        <w:rPr>
          <w:noProof/>
          <w:sz w:val="16"/>
          <w:szCs w:val="16"/>
          <w:lang w:val="en-US"/>
        </w:rPr>
        <w:drawing>
          <wp:inline distT="0" distB="0" distL="0" distR="0" wp14:anchorId="2F9EB3E4" wp14:editId="43813E39">
            <wp:extent cx="4921857" cy="324519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png"/>
                    <pic:cNvPicPr/>
                  </pic:nvPicPr>
                  <pic:blipFill>
                    <a:blip r:embed="rId16">
                      <a:extLst>
                        <a:ext uri="{28A0092B-C50C-407E-A947-70E740481C1C}">
                          <a14:useLocalDpi xmlns:a14="http://schemas.microsoft.com/office/drawing/2010/main" val="0"/>
                        </a:ext>
                      </a:extLst>
                    </a:blip>
                    <a:stretch>
                      <a:fillRect/>
                    </a:stretch>
                  </pic:blipFill>
                  <pic:spPr>
                    <a:xfrm>
                      <a:off x="0" y="0"/>
                      <a:ext cx="4929528" cy="3250250"/>
                    </a:xfrm>
                    <a:prstGeom prst="rect">
                      <a:avLst/>
                    </a:prstGeom>
                  </pic:spPr>
                </pic:pic>
              </a:graphicData>
            </a:graphic>
          </wp:inline>
        </w:drawing>
      </w:r>
    </w:p>
    <w:p w14:paraId="60F554ED" w14:textId="5001B122" w:rsidR="00371CC4" w:rsidRPr="00133DF1" w:rsidRDefault="00371CC4" w:rsidP="00251427">
      <w:pPr>
        <w:pStyle w:val="Beschriftung"/>
        <w:jc w:val="center"/>
        <w:rPr>
          <w:szCs w:val="16"/>
        </w:rPr>
      </w:pPr>
      <w:bookmarkStart w:id="8" w:name="_Toc431844044"/>
      <w:proofErr w:type="spellStart"/>
      <w:r>
        <w:t>Abbildung</w:t>
      </w:r>
      <w:proofErr w:type="spellEnd"/>
      <w:r>
        <w:t xml:space="preserve"> </w:t>
      </w:r>
      <w:r>
        <w:fldChar w:fldCharType="begin"/>
      </w:r>
      <w:r>
        <w:instrText xml:space="preserve"> SEQ Abbildung \* ARABIC </w:instrText>
      </w:r>
      <w:r>
        <w:fldChar w:fldCharType="separate"/>
      </w:r>
      <w:r w:rsidR="00874B98">
        <w:rPr>
          <w:noProof/>
        </w:rPr>
        <w:t>1</w:t>
      </w:r>
      <w:r>
        <w:fldChar w:fldCharType="end"/>
      </w:r>
      <w:r>
        <w:t xml:space="preserve">: </w:t>
      </w:r>
      <w:proofErr w:type="spellStart"/>
      <w:r>
        <w:t>Unity</w:t>
      </w:r>
      <w:proofErr w:type="spellEnd"/>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Editor, Engine</w:t>
      </w:r>
      <w:bookmarkEnd w:id="8"/>
    </w:p>
    <w:p w14:paraId="6C657708" w14:textId="54D8C1F4" w:rsidR="00DB6621" w:rsidRDefault="00DB6621" w:rsidP="00CC4016">
      <w:pPr>
        <w:pStyle w:val="berschrift2"/>
      </w:pPr>
      <w:bookmarkStart w:id="9" w:name="_Toc431910135"/>
      <w:r>
        <w:t>Nvidia Mosaic</w:t>
      </w:r>
      <w:bookmarkEnd w:id="9"/>
      <w:r>
        <w:t xml:space="preserve"> </w:t>
      </w:r>
    </w:p>
    <w:p w14:paraId="6A2B64B9" w14:textId="7C3E6CAC" w:rsidR="00DB6621" w:rsidRDefault="00DB6621" w:rsidP="00CF189A">
      <w:pPr>
        <w:jc w:val="both"/>
      </w:pPr>
      <w:r>
        <w:t>Mosaic ist eine Technologie von Nvidia</w:t>
      </w:r>
      <w:r w:rsidR="00DC4D3A">
        <w:fldChar w:fldCharType="begin"/>
      </w:r>
      <w:r w:rsidR="00DC4D3A">
        <w:instrText xml:space="preserve"> XE "</w:instrText>
      </w:r>
      <w:r w:rsidR="00DC4D3A" w:rsidRPr="00D53AA1">
        <w:instrText>Nvidia</w:instrText>
      </w:r>
      <w:r w:rsidR="00DC4D3A">
        <w:instrText xml:space="preserve">" </w:instrText>
      </w:r>
      <w:r w:rsidR="00DC4D3A">
        <w:fldChar w:fldCharType="end"/>
      </w:r>
      <w:r>
        <w:t>, um mehrere Graphikkarten über den Treiber zu verlinken und auf einem Desktop darzustellen. Windows wird ein einzelner Output vorgegaukelt, auch wenn physisch mehrere GPUs mit multiplen Ausgängen angeschlossen sind.</w:t>
      </w:r>
    </w:p>
    <w:p w14:paraId="039CB9D5" w14:textId="77777777" w:rsidR="00DB6621" w:rsidRDefault="00DB6621" w:rsidP="00DB6621"/>
    <w:p w14:paraId="5136E9AA" w14:textId="29308CB8" w:rsidR="00DB6621" w:rsidRDefault="00DB6621" w:rsidP="00DB6621">
      <w:pPr>
        <w:pStyle w:val="Textkrper-Zeileneinzug"/>
      </w:pPr>
      <w:r w:rsidRPr="00DB6621">
        <w:t xml:space="preserve">„Die NVIDIA® Mosaic™ Mehrbildschirm-Technologie dient zur einfachen Skalierung jeder Anwendung auf mehrere Bildschirme, und das ohne Softwareanpassungen oder Leistungseinbußen. Durch die Mosaic Technologie werden Mehrbildschirm-Konfigurationen vom Betriebssystem als </w:t>
      </w:r>
      <w:r>
        <w:t>einzelner Bild</w:t>
      </w:r>
      <w:r w:rsidRPr="00DB6621">
        <w:t>schirm wahrgenommen.“</w:t>
      </w:r>
    </w:p>
    <w:p w14:paraId="3ACA2D86" w14:textId="77777777" w:rsidR="00B77EDA" w:rsidRPr="00DB6621" w:rsidRDefault="00B77EDA" w:rsidP="00DB6621">
      <w:pPr>
        <w:pStyle w:val="Textkrper-Zeileneinzug"/>
      </w:pPr>
    </w:p>
    <w:p w14:paraId="75C84690" w14:textId="7C3E3199" w:rsidR="00DB6621" w:rsidRPr="00675F76" w:rsidRDefault="00DB6621" w:rsidP="001201E2">
      <w:pPr>
        <w:ind w:left="708"/>
        <w:rPr>
          <w:sz w:val="16"/>
          <w:szCs w:val="16"/>
          <w:lang w:val="fr-CH"/>
        </w:rPr>
      </w:pPr>
      <w:r w:rsidRPr="00675F76">
        <w:rPr>
          <w:sz w:val="16"/>
          <w:szCs w:val="16"/>
          <w:lang w:val="fr-CH"/>
        </w:rPr>
        <w:t xml:space="preserve">(Quelle: </w:t>
      </w:r>
      <w:hyperlink r:id="rId17" w:history="1">
        <w:r w:rsidRPr="00675F76">
          <w:rPr>
            <w:rStyle w:val="Hyperlink"/>
            <w:sz w:val="16"/>
            <w:szCs w:val="16"/>
            <w:lang w:val="fr-CH"/>
          </w:rPr>
          <w:t>http://www.nvidia.de/object/nvidia-mosaic-technology-de.html</w:t>
        </w:r>
      </w:hyperlink>
      <w:r w:rsidRPr="00675F76">
        <w:rPr>
          <w:sz w:val="16"/>
          <w:szCs w:val="16"/>
          <w:lang w:val="fr-CH"/>
        </w:rPr>
        <w:t>)</w:t>
      </w:r>
    </w:p>
    <w:p w14:paraId="3A06EC40" w14:textId="05F944EC" w:rsidR="00CC4016" w:rsidRPr="00133DF1" w:rsidRDefault="00CC4016" w:rsidP="00CC4016">
      <w:pPr>
        <w:pStyle w:val="berschrift2"/>
      </w:pPr>
      <w:bookmarkStart w:id="10" w:name="_Toc431910136"/>
      <w:r w:rsidRPr="00133DF1">
        <w:t>Infrastruktur</w:t>
      </w:r>
      <w:bookmarkEnd w:id="10"/>
    </w:p>
    <w:p w14:paraId="36A22885" w14:textId="54EF78DF" w:rsidR="00CC4016" w:rsidRPr="00133DF1" w:rsidRDefault="00D716DD" w:rsidP="00E0101F">
      <w:pPr>
        <w:jc w:val="both"/>
      </w:pPr>
      <w:r w:rsidRPr="00133DF1">
        <w:t xml:space="preserve">Nach Abschluss </w:t>
      </w:r>
      <w:proofErr w:type="gramStart"/>
      <w:r w:rsidRPr="00133DF1">
        <w:t>der Projekt</w:t>
      </w:r>
      <w:proofErr w:type="gramEnd"/>
      <w:r w:rsidR="00251427">
        <w:t xml:space="preserve"> </w:t>
      </w:r>
      <w:r w:rsidRPr="00133DF1">
        <w:t>2 Arbeit wurden basierend auf den gewonnenen Erkenntnissen und den gestellten Anforderungen die Infrastruktur überarbeitet und erweitert. Konkret beinhaltet das folgende Punkte:</w:t>
      </w:r>
    </w:p>
    <w:p w14:paraId="32884DEC" w14:textId="77777777" w:rsidR="00D716DD" w:rsidRPr="00133DF1" w:rsidRDefault="00D716DD" w:rsidP="00E0101F">
      <w:pPr>
        <w:jc w:val="both"/>
      </w:pPr>
    </w:p>
    <w:p w14:paraId="6401D0D5" w14:textId="197A883B" w:rsidR="00D716DD" w:rsidRPr="00133DF1" w:rsidRDefault="00D716DD" w:rsidP="00D716DD">
      <w:pPr>
        <w:pStyle w:val="Listenabsatz"/>
        <w:numPr>
          <w:ilvl w:val="0"/>
          <w:numId w:val="41"/>
        </w:numPr>
        <w:jc w:val="both"/>
      </w:pPr>
      <w:r w:rsidRPr="00133DF1">
        <w:t>Ersetzen des Servers für das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Trackingsystem</w:t>
      </w:r>
    </w:p>
    <w:p w14:paraId="03F5E410" w14:textId="3C0CA3FD" w:rsidR="00D716DD" w:rsidRPr="00133DF1" w:rsidRDefault="00651CCA" w:rsidP="00D716DD">
      <w:pPr>
        <w:pStyle w:val="Listenabsatz"/>
        <w:numPr>
          <w:ilvl w:val="0"/>
          <w:numId w:val="41"/>
        </w:numPr>
        <w:jc w:val="both"/>
      </w:pPr>
      <w:r w:rsidRPr="00133DF1">
        <w:t xml:space="preserve">Beschaffung und </w:t>
      </w:r>
      <w:r w:rsidR="00D716DD" w:rsidRPr="00133DF1">
        <w:t>Inbetriebnahme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D716DD" w:rsidRPr="00133DF1">
        <w:t xml:space="preserve"> Servers</w:t>
      </w:r>
    </w:p>
    <w:p w14:paraId="54207280" w14:textId="1382827A" w:rsidR="00DB5071" w:rsidRPr="00133DF1" w:rsidRDefault="00DB5071" w:rsidP="00D716DD">
      <w:pPr>
        <w:pStyle w:val="Listenabsatz"/>
        <w:numPr>
          <w:ilvl w:val="0"/>
          <w:numId w:val="41"/>
        </w:numPr>
        <w:jc w:val="both"/>
      </w:pPr>
      <w:r w:rsidRPr="00133DF1">
        <w:t>Beschaffung eines Gamepads</w:t>
      </w:r>
    </w:p>
    <w:p w14:paraId="7A4EC079" w14:textId="77777777" w:rsidR="00D976C4" w:rsidRPr="00133DF1" w:rsidRDefault="00D976C4" w:rsidP="00651CCA">
      <w:pPr>
        <w:jc w:val="both"/>
      </w:pPr>
    </w:p>
    <w:p w14:paraId="547F2BE6" w14:textId="472DC188" w:rsidR="00651CCA" w:rsidRPr="00133DF1" w:rsidRDefault="00651CCA" w:rsidP="00651CCA">
      <w:pPr>
        <w:jc w:val="both"/>
      </w:pPr>
      <w:r w:rsidRPr="00133DF1">
        <w:t xml:space="preserve">Neu gestaltet sich die Infrastruktur </w:t>
      </w:r>
      <w:r w:rsidR="00CD0C65">
        <w:t>wie folgt</w:t>
      </w:r>
      <w:r w:rsidRPr="00133DF1">
        <w:t>:</w:t>
      </w:r>
    </w:p>
    <w:p w14:paraId="793348D6" w14:textId="77777777" w:rsidR="00651CCA" w:rsidRPr="00133DF1" w:rsidRDefault="00651CCA" w:rsidP="00651CCA">
      <w:pPr>
        <w:jc w:val="both"/>
      </w:pPr>
    </w:p>
    <w:p w14:paraId="5F2142EF" w14:textId="77777777" w:rsidR="00651CCA" w:rsidRPr="00133DF1" w:rsidRDefault="00651CCA" w:rsidP="00651CCA">
      <w:pPr>
        <w:keepNext/>
        <w:jc w:val="both"/>
      </w:pPr>
      <w:r w:rsidRPr="00133DF1">
        <w:rPr>
          <w:noProof/>
          <w:lang w:val="en-US"/>
        </w:rPr>
        <w:lastRenderedPageBreak/>
        <w:drawing>
          <wp:inline distT="0" distB="0" distL="0" distR="0" wp14:anchorId="67EAE8FC" wp14:editId="704F7C6F">
            <wp:extent cx="6011544" cy="5496969"/>
            <wp:effectExtent l="0" t="0" r="889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_infrastructure.png"/>
                    <pic:cNvPicPr/>
                  </pic:nvPicPr>
                  <pic:blipFill>
                    <a:blip r:embed="rId18">
                      <a:extLst>
                        <a:ext uri="{28A0092B-C50C-407E-A947-70E740481C1C}">
                          <a14:useLocalDpi xmlns:a14="http://schemas.microsoft.com/office/drawing/2010/main" val="0"/>
                        </a:ext>
                      </a:extLst>
                    </a:blip>
                    <a:stretch>
                      <a:fillRect/>
                    </a:stretch>
                  </pic:blipFill>
                  <pic:spPr>
                    <a:xfrm>
                      <a:off x="0" y="0"/>
                      <a:ext cx="6011544" cy="5496969"/>
                    </a:xfrm>
                    <a:prstGeom prst="rect">
                      <a:avLst/>
                    </a:prstGeom>
                  </pic:spPr>
                </pic:pic>
              </a:graphicData>
            </a:graphic>
          </wp:inline>
        </w:drawing>
      </w:r>
    </w:p>
    <w:p w14:paraId="695F20A0" w14:textId="3C6E9969" w:rsidR="00651CCA" w:rsidRPr="00133DF1" w:rsidRDefault="00651CCA" w:rsidP="00651CCA">
      <w:pPr>
        <w:pStyle w:val="Beschriftung"/>
        <w:jc w:val="both"/>
        <w:rPr>
          <w:lang w:val="de-CH"/>
        </w:rPr>
      </w:pPr>
      <w:bookmarkStart w:id="11" w:name="_Toc431844045"/>
      <w:r w:rsidRPr="00133DF1">
        <w:rPr>
          <w:lang w:val="de-CH"/>
        </w:rPr>
        <w:t xml:space="preserve">Abbildung </w:t>
      </w:r>
      <w:r w:rsidRPr="00133DF1">
        <w:rPr>
          <w:lang w:val="de-CH"/>
        </w:rPr>
        <w:fldChar w:fldCharType="begin"/>
      </w:r>
      <w:r w:rsidRPr="00133DF1">
        <w:rPr>
          <w:lang w:val="de-CH"/>
        </w:rPr>
        <w:instrText xml:space="preserve"> SEQ Abbildung \* ARABIC </w:instrText>
      </w:r>
      <w:r w:rsidRPr="00133DF1">
        <w:rPr>
          <w:lang w:val="de-CH"/>
        </w:rPr>
        <w:fldChar w:fldCharType="separate"/>
      </w:r>
      <w:r w:rsidR="00874B98">
        <w:rPr>
          <w:noProof/>
          <w:lang w:val="de-CH"/>
        </w:rPr>
        <w:t>2</w:t>
      </w:r>
      <w:r w:rsidRPr="00133DF1">
        <w:rPr>
          <w:lang w:val="de-CH"/>
        </w:rPr>
        <w:fldChar w:fldCharType="end"/>
      </w:r>
      <w:r w:rsidRPr="00133DF1">
        <w:rPr>
          <w:lang w:val="de-CH"/>
        </w:rPr>
        <w:t>: Infrastruktur CAVE</w:t>
      </w:r>
      <w:bookmarkEnd w:id="11"/>
      <w:r w:rsidR="00DC4D3A">
        <w:rPr>
          <w:lang w:val="de-CH"/>
        </w:rPr>
        <w:fldChar w:fldCharType="begin"/>
      </w:r>
      <w:r w:rsidR="00DC4D3A">
        <w:instrText xml:space="preserve"> XE "</w:instrText>
      </w:r>
      <w:r w:rsidR="00DC4D3A" w:rsidRPr="00047C56">
        <w:instrText>CAVE</w:instrText>
      </w:r>
      <w:r w:rsidR="00DC4D3A">
        <w:instrText xml:space="preserve">" </w:instrText>
      </w:r>
      <w:r w:rsidR="00DC4D3A">
        <w:rPr>
          <w:lang w:val="de-CH"/>
        </w:rPr>
        <w:fldChar w:fldCharType="end"/>
      </w:r>
    </w:p>
    <w:p w14:paraId="3A3AD712" w14:textId="77777777" w:rsidR="00D976C4" w:rsidRDefault="00D976C4" w:rsidP="00D976C4">
      <w:pPr>
        <w:pStyle w:val="berschrift3"/>
        <w:numPr>
          <w:ilvl w:val="0"/>
          <w:numId w:val="0"/>
        </w:numPr>
      </w:pPr>
    </w:p>
    <w:p w14:paraId="7E59A3C7" w14:textId="77777777" w:rsidR="00D976C4" w:rsidRPr="00D976C4" w:rsidRDefault="00D976C4" w:rsidP="00D976C4"/>
    <w:p w14:paraId="6C98A3A0" w14:textId="559D1615" w:rsidR="00651CCA" w:rsidRPr="00133DF1" w:rsidRDefault="00133DF1" w:rsidP="00C1485D">
      <w:pPr>
        <w:pStyle w:val="berschrift3"/>
      </w:pPr>
      <w:bookmarkStart w:id="12" w:name="_Toc431910137"/>
      <w:r>
        <w:t>Inputs und Tracking</w:t>
      </w:r>
      <w:bookmarkEnd w:id="12"/>
    </w:p>
    <w:p w14:paraId="473B19B2" w14:textId="40D5305D" w:rsidR="00133DF1" w:rsidRDefault="00C1485D" w:rsidP="00FA3FCF">
      <w:pPr>
        <w:jc w:val="both"/>
      </w:pPr>
      <w:r w:rsidRPr="00133DF1">
        <w:t>Die beiden Tracking Devices (Eyes</w:t>
      </w:r>
      <w:r w:rsidR="00DC4D3A">
        <w:fldChar w:fldCharType="begin"/>
      </w:r>
      <w:r w:rsidR="00DC4D3A">
        <w:instrText xml:space="preserve"> XE "</w:instrText>
      </w:r>
      <w:r w:rsidR="00DC4D3A" w:rsidRPr="00731989">
        <w:instrText>Eyes</w:instrText>
      </w:r>
      <w:r w:rsidR="00DC4D3A">
        <w:instrText xml:space="preserve">" </w:instrText>
      </w:r>
      <w:r w:rsidR="00DC4D3A">
        <w:fldChar w:fldCharType="end"/>
      </w:r>
      <w:r w:rsidRPr="00133DF1">
        <w:t xml:space="preserve"> und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D976C4">
        <w:rPr>
          <w:rStyle w:val="Funotenzeichen"/>
        </w:rPr>
        <w:footnoteReference w:id="9"/>
      </w:r>
      <w:r w:rsidRPr="00133DF1">
        <w:t>) werden durch 10 Infrarotkameras</w:t>
      </w:r>
      <w:r w:rsidR="00BB3CF3">
        <w:t xml:space="preserve">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D976C4">
        <w:rPr>
          <w:rStyle w:val="Funotenzeichen"/>
        </w:rPr>
        <w:footnoteReference w:id="10"/>
      </w:r>
      <w:r w:rsidR="00BB3CF3">
        <w:t xml:space="preserve"> Tracking)</w:t>
      </w:r>
      <w:r w:rsidRPr="00133DF1">
        <w:t xml:space="preserve"> geortet. Die Signale werden vom Tracking Server interpretiert und eine genaue Position und Rotation der beiden unabhängig</w:t>
      </w:r>
      <w:r w:rsidR="00133DF1" w:rsidRPr="00133DF1">
        <w:t xml:space="preserve"> voneinander</w:t>
      </w:r>
      <w:r w:rsidRPr="00133DF1">
        <w:t xml:space="preserve"> bewegten Devices</w:t>
      </w:r>
      <w:r w:rsidR="00F757C3">
        <w:t xml:space="preserve"> werden</w:t>
      </w:r>
      <w:r w:rsidRPr="00133DF1">
        <w:t xml:space="preserve"> bestimmt.</w:t>
      </w:r>
      <w:r w:rsidR="00F757C3">
        <w:t xml:space="preserve"> Auf diesem Server läuft die von WorldViz herausgegebene Software „PPT Studio 2013</w:t>
      </w:r>
      <w:r w:rsidR="00DC4D3A">
        <w:fldChar w:fldCharType="begin"/>
      </w:r>
      <w:r w:rsidR="00DC4D3A">
        <w:instrText xml:space="preserve"> XE "</w:instrText>
      </w:r>
      <w:r w:rsidR="00DC4D3A" w:rsidRPr="009B4830">
        <w:instrText>PPT Studio 2013</w:instrText>
      </w:r>
      <w:r w:rsidR="00DC4D3A">
        <w:instrText xml:space="preserve">" </w:instrText>
      </w:r>
      <w:r w:rsidR="00DC4D3A">
        <w:fldChar w:fldCharType="end"/>
      </w:r>
      <w:r w:rsidR="00F757C3">
        <w:t>“, welche Einstellungen des Trackingsystems (Kalibrieren der Kameras, Überprüfen der Signale, Definition der Devices usw.) erlaubt. Zusätzlich wird, direkt im PPT Studio 2013 integriert, ein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D976C4">
        <w:rPr>
          <w:rStyle w:val="Funotenzeichen"/>
        </w:rPr>
        <w:footnoteReference w:id="11"/>
      </w:r>
      <w:r w:rsidR="00F757C3">
        <w:t xml:space="preserve"> Server betrieben, welcher die berechneten Werte der Tracking Devices über einen Socket ins Netz liefert.</w:t>
      </w:r>
    </w:p>
    <w:p w14:paraId="4155AD30" w14:textId="3B47FC5F" w:rsidR="00133DF1" w:rsidRDefault="00133DF1" w:rsidP="00FA3FCF">
      <w:pPr>
        <w:jc w:val="both"/>
      </w:pPr>
      <w:r>
        <w:t>Der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t xml:space="preserve"> hat zusätzliche Inputs wie ein analoger Joystick, ein Button auf der Rückseite und 4 Buttons auf der Vorderseite. Diese Inputs werden per Funk an eine Station, den Wand Receiver, geschickt und an den Trackingserver weitergeleitet.</w:t>
      </w:r>
    </w:p>
    <w:p w14:paraId="73FAA5AD" w14:textId="77777777" w:rsidR="00DB6621" w:rsidRDefault="00DB6621" w:rsidP="00FA3FCF">
      <w:pPr>
        <w:jc w:val="both"/>
      </w:pPr>
    </w:p>
    <w:p w14:paraId="4246D830" w14:textId="77777777" w:rsidR="00DB6621" w:rsidRDefault="00DB6621" w:rsidP="00DB6621">
      <w:pPr>
        <w:keepNext/>
        <w:jc w:val="center"/>
      </w:pPr>
      <w:r>
        <w:rPr>
          <w:noProof/>
          <w:lang w:val="en-US"/>
        </w:rPr>
        <w:lastRenderedPageBreak/>
        <w:drawing>
          <wp:inline distT="0" distB="0" distL="0" distR="0" wp14:anchorId="5F5685CB" wp14:editId="1AC929A5">
            <wp:extent cx="3401496" cy="2125980"/>
            <wp:effectExtent l="0" t="0" r="889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nd2.jpg"/>
                    <pic:cNvPicPr/>
                  </pic:nvPicPr>
                  <pic:blipFill>
                    <a:blip r:embed="rId19">
                      <a:extLst>
                        <a:ext uri="{28A0092B-C50C-407E-A947-70E740481C1C}">
                          <a14:useLocalDpi xmlns:a14="http://schemas.microsoft.com/office/drawing/2010/main" val="0"/>
                        </a:ext>
                      </a:extLst>
                    </a:blip>
                    <a:stretch>
                      <a:fillRect/>
                    </a:stretch>
                  </pic:blipFill>
                  <pic:spPr>
                    <a:xfrm>
                      <a:off x="0" y="0"/>
                      <a:ext cx="3402996" cy="2126918"/>
                    </a:xfrm>
                    <a:prstGeom prst="rect">
                      <a:avLst/>
                    </a:prstGeom>
                  </pic:spPr>
                </pic:pic>
              </a:graphicData>
            </a:graphic>
          </wp:inline>
        </w:drawing>
      </w:r>
    </w:p>
    <w:p w14:paraId="13A0C6E0" w14:textId="5E0FB1E3" w:rsidR="00133DF1" w:rsidRPr="00675F76" w:rsidRDefault="00DB6621" w:rsidP="00DB6621">
      <w:pPr>
        <w:pStyle w:val="Beschriftung"/>
        <w:jc w:val="center"/>
        <w:rPr>
          <w:lang w:val="de-CH"/>
        </w:rPr>
      </w:pPr>
      <w:bookmarkStart w:id="13" w:name="_Toc431844046"/>
      <w:r w:rsidRPr="00675F76">
        <w:rPr>
          <w:lang w:val="de-CH"/>
        </w:rPr>
        <w:t xml:space="preserve">Abbildung </w:t>
      </w:r>
      <w:r>
        <w:fldChar w:fldCharType="begin"/>
      </w:r>
      <w:r w:rsidRPr="00675F76">
        <w:rPr>
          <w:lang w:val="de-CH"/>
        </w:rPr>
        <w:instrText xml:space="preserve"> SEQ Abbildung \* ARABIC </w:instrText>
      </w:r>
      <w:r>
        <w:fldChar w:fldCharType="separate"/>
      </w:r>
      <w:r w:rsidR="00874B98">
        <w:rPr>
          <w:noProof/>
          <w:lang w:val="de-CH"/>
        </w:rPr>
        <w:t>3</w:t>
      </w:r>
      <w:r>
        <w:fldChar w:fldCharType="end"/>
      </w:r>
      <w:r w:rsidRPr="00675F76">
        <w:rPr>
          <w:lang w:val="de-CH"/>
        </w:rPr>
        <w:t xml:space="preserve">: </w:t>
      </w:r>
      <w:proofErr w:type="spellStart"/>
      <w:r w:rsidRPr="00675F76">
        <w:rPr>
          <w:lang w:val="de-CH"/>
        </w:rPr>
        <w:t>WorldViz</w:t>
      </w:r>
      <w:proofErr w:type="spellEnd"/>
      <w:r w:rsidR="00DC4D3A">
        <w:fldChar w:fldCharType="begin"/>
      </w:r>
      <w:r w:rsidR="00DC4D3A" w:rsidRPr="00675F76">
        <w:rPr>
          <w:lang w:val="de-CH"/>
        </w:rPr>
        <w:instrText xml:space="preserve"> XE "WorldViz" </w:instrText>
      </w:r>
      <w:r w:rsidR="00DC4D3A">
        <w:fldChar w:fldCharType="end"/>
      </w:r>
      <w:r w:rsidRPr="00675F76">
        <w:rPr>
          <w:lang w:val="de-CH"/>
        </w:rPr>
        <w:t xml:space="preserve"> Wand</w:t>
      </w:r>
      <w:bookmarkEnd w:id="13"/>
      <w:r w:rsidR="00DC4D3A">
        <w:fldChar w:fldCharType="begin"/>
      </w:r>
      <w:r w:rsidR="00DC4D3A" w:rsidRPr="00675F76">
        <w:rPr>
          <w:lang w:val="de-CH"/>
        </w:rPr>
        <w:instrText xml:space="preserve"> XE "Wand" </w:instrText>
      </w:r>
      <w:r w:rsidR="00DC4D3A">
        <w:fldChar w:fldCharType="end"/>
      </w:r>
    </w:p>
    <w:p w14:paraId="6EEC61B0" w14:textId="77777777" w:rsidR="00DB6621" w:rsidRDefault="00DB6621" w:rsidP="00DB6621">
      <w:pPr>
        <w:jc w:val="center"/>
      </w:pPr>
    </w:p>
    <w:p w14:paraId="7D6C8143" w14:textId="77777777" w:rsidR="00DB6621" w:rsidRDefault="00DB6621" w:rsidP="00DB6621">
      <w:pPr>
        <w:jc w:val="center"/>
      </w:pPr>
    </w:p>
    <w:p w14:paraId="2FD5DF62" w14:textId="2CD16C48" w:rsidR="00133DF1" w:rsidRDefault="00133DF1" w:rsidP="00FA3FCF">
      <w:pPr>
        <w:jc w:val="both"/>
      </w:pPr>
      <w:r>
        <w:t>Das Gamepad wird nicht durch das Tracking System geortet, sondern dient als Ersatz für standardmässige Inputs wie Maus und Tastatur.</w:t>
      </w:r>
      <w:r w:rsidR="00BB3CF3">
        <w:t xml:space="preserve"> Das Signal wird direkt an den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BB3CF3">
        <w:t xml:space="preserve"> Server übermittelt.</w:t>
      </w:r>
    </w:p>
    <w:p w14:paraId="019A556A" w14:textId="77777777" w:rsidR="00133DF1" w:rsidRDefault="00133DF1" w:rsidP="00FA3FCF">
      <w:pPr>
        <w:jc w:val="both"/>
      </w:pPr>
    </w:p>
    <w:p w14:paraId="4E059139" w14:textId="566B3D37" w:rsidR="00133DF1" w:rsidRDefault="00372D4C" w:rsidP="00FA3FCF">
      <w:pPr>
        <w:pStyle w:val="berschrift3"/>
        <w:jc w:val="both"/>
      </w:pPr>
      <w:bookmarkStart w:id="14" w:name="_Toc431910138"/>
      <w:r>
        <w:t>Rendering</w:t>
      </w:r>
      <w:bookmarkEnd w:id="14"/>
    </w:p>
    <w:p w14:paraId="1B458E27" w14:textId="1C0A80C8" w:rsidR="00372D4C" w:rsidRDefault="002A7FE2" w:rsidP="00FA3FCF">
      <w:pPr>
        <w:jc w:val="both"/>
      </w:pPr>
      <w:r>
        <w:t>Auf dem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Server läuft die Unity Applikation und die über das VPRN</w:t>
      </w:r>
      <w:r w:rsidRPr="002A7FE2">
        <w:t xml:space="preserve"> </w:t>
      </w:r>
      <w:r>
        <w:t xml:space="preserve">Protokoll gelieferten Informationen bezüglich der Tracking Devices </w:t>
      </w:r>
      <w:r w:rsidR="005C06F9">
        <w:t>werden, mit Hilfe des e</w:t>
      </w:r>
      <w:r>
        <w:t xml:space="preserve">ntwickelten </w:t>
      </w:r>
      <w:proofErr w:type="spellStart"/>
      <w:r>
        <w:t>Unity</w:t>
      </w:r>
      <w:proofErr w:type="spellEnd"/>
      <w:r>
        <w:t xml:space="preserve"> </w:t>
      </w:r>
      <w:proofErr w:type="spellStart"/>
      <w:r>
        <w:t>Plugins</w:t>
      </w:r>
      <w:proofErr w:type="spellEnd"/>
      <w:r>
        <w:t xml:space="preserve">, interpretiert. </w:t>
      </w:r>
      <w:r w:rsidR="005C06F9">
        <w:t xml:space="preserve">Dank des Mosaic Treibers von Nvidia wird das Output-Signal, welches von der Unity Applikation </w:t>
      </w:r>
      <w:r w:rsidR="00B92D30">
        <w:t>gerendert</w:t>
      </w:r>
      <w:r w:rsidR="005C06F9">
        <w:t xml:space="preserve"> wird, auf die 8 vorhandenen Grafikkarten Outputs verteilt und an den</w:t>
      </w:r>
      <w:r w:rsidR="00EA60E9">
        <w:t xml:space="preserve"> Video</w:t>
      </w:r>
      <w:r w:rsidR="005C06F9">
        <w:t xml:space="preserve"> Matrix Switch</w:t>
      </w:r>
      <w:r w:rsidR="00DC4D3A">
        <w:fldChar w:fldCharType="begin"/>
      </w:r>
      <w:r w:rsidR="00DC4D3A">
        <w:instrText xml:space="preserve"> XE "</w:instrText>
      </w:r>
      <w:r w:rsidR="00DC4D3A" w:rsidRPr="00056FC8">
        <w:instrText>Matrix Switch</w:instrText>
      </w:r>
      <w:r w:rsidR="00DC4D3A">
        <w:instrText xml:space="preserve">" </w:instrText>
      </w:r>
      <w:r w:rsidR="00DC4D3A">
        <w:fldChar w:fldCharType="end"/>
      </w:r>
      <w:r w:rsidR="005C06F9">
        <w:t xml:space="preserve"> überliefert.</w:t>
      </w:r>
    </w:p>
    <w:p w14:paraId="611B962F" w14:textId="79415274" w:rsidR="00B77EDA" w:rsidRDefault="00B77EDA">
      <w:pPr>
        <w:spacing w:line="240" w:lineRule="auto"/>
      </w:pPr>
      <w:r>
        <w:br w:type="page"/>
      </w:r>
    </w:p>
    <w:p w14:paraId="5A05381B" w14:textId="77777777" w:rsidR="005C06F9" w:rsidRDefault="005C06F9" w:rsidP="00FA3FCF">
      <w:pPr>
        <w:jc w:val="both"/>
      </w:pPr>
    </w:p>
    <w:p w14:paraId="7A5D71D2" w14:textId="4715A8DC" w:rsidR="005C06F9" w:rsidRDefault="005C06F9" w:rsidP="00FA3FCF">
      <w:pPr>
        <w:pStyle w:val="berschrift3"/>
        <w:jc w:val="both"/>
      </w:pPr>
      <w:bookmarkStart w:id="15" w:name="_Toc431910139"/>
      <w:r>
        <w:t>Darstellung im CAVE</w:t>
      </w:r>
      <w:bookmarkEnd w:id="15"/>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p>
    <w:p w14:paraId="728048EA" w14:textId="3CEBB82D" w:rsidR="005C06F9" w:rsidRDefault="005C06F9" w:rsidP="00FA3FCF">
      <w:pPr>
        <w:jc w:val="both"/>
      </w:pPr>
      <w:r>
        <w:t xml:space="preserve">Als letzten Schritt </w:t>
      </w:r>
      <w:r w:rsidR="004B11AA">
        <w:t>empfangen die Projektoren das Signal über den konfigurierten Matrix Switch</w:t>
      </w:r>
      <w:r w:rsidR="00DC4D3A">
        <w:fldChar w:fldCharType="begin"/>
      </w:r>
      <w:r w:rsidR="00DC4D3A">
        <w:instrText xml:space="preserve"> XE "</w:instrText>
      </w:r>
      <w:r w:rsidR="00DC4D3A" w:rsidRPr="00056FC8">
        <w:instrText>Matrix Switch</w:instrText>
      </w:r>
      <w:r w:rsidR="00DC4D3A">
        <w:instrText xml:space="preserve">" </w:instrText>
      </w:r>
      <w:r w:rsidR="00DC4D3A">
        <w:fldChar w:fldCharType="end"/>
      </w:r>
      <w:r w:rsidR="004B11AA">
        <w:t xml:space="preserve"> und stellen eine stereoskopische Ansicht sicher, indem jeweils zwei Projektoren</w:t>
      </w:r>
      <w:r w:rsidR="005B16B1">
        <w:t xml:space="preserve"> leicht versetzte Bildinformationen </w:t>
      </w:r>
      <w:r w:rsidR="00583E9F">
        <w:t>erhalten</w:t>
      </w:r>
      <w:r w:rsidR="005B16B1">
        <w:t xml:space="preserve"> und</w:t>
      </w:r>
      <w:r w:rsidR="00583E9F">
        <w:t xml:space="preserve"> zusammen</w:t>
      </w:r>
      <w:r w:rsidR="004B11AA">
        <w:t xml:space="preserve"> eine </w:t>
      </w:r>
      <w:r w:rsidR="00FA3FCF">
        <w:t>Leinwand beleuchten.</w:t>
      </w:r>
      <w:r w:rsidR="008832CD">
        <w:t xml:space="preserve"> Mittels Polfilter an den Projektoren und einer Polfilterbrille nimmt der Benutzer ein 3D-Bild wahr.</w:t>
      </w:r>
    </w:p>
    <w:p w14:paraId="71B2E46B" w14:textId="77777777" w:rsidR="00DB6621" w:rsidRDefault="00DB6621" w:rsidP="00FA3FCF">
      <w:pPr>
        <w:jc w:val="both"/>
      </w:pPr>
    </w:p>
    <w:p w14:paraId="76F1BF66" w14:textId="77777777" w:rsidR="00DB6621" w:rsidRDefault="00DB6621" w:rsidP="00FA3FCF">
      <w:pPr>
        <w:jc w:val="both"/>
      </w:pPr>
    </w:p>
    <w:p w14:paraId="01D5E251" w14:textId="77777777" w:rsidR="00AF3E4F" w:rsidRDefault="00AF3E4F" w:rsidP="00AF3E4F">
      <w:pPr>
        <w:keepNext/>
        <w:jc w:val="center"/>
      </w:pPr>
      <w:r>
        <w:rPr>
          <w:noProof/>
          <w:lang w:val="en-US"/>
        </w:rPr>
        <w:drawing>
          <wp:inline distT="0" distB="0" distL="0" distR="0" wp14:anchorId="2876D02C" wp14:editId="50F4C945">
            <wp:extent cx="5587314" cy="4190338"/>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ve.jpg"/>
                    <pic:cNvPicPr/>
                  </pic:nvPicPr>
                  <pic:blipFill>
                    <a:blip r:embed="rId20">
                      <a:extLst>
                        <a:ext uri="{28A0092B-C50C-407E-A947-70E740481C1C}">
                          <a14:useLocalDpi xmlns:a14="http://schemas.microsoft.com/office/drawing/2010/main" val="0"/>
                        </a:ext>
                      </a:extLst>
                    </a:blip>
                    <a:stretch>
                      <a:fillRect/>
                    </a:stretch>
                  </pic:blipFill>
                  <pic:spPr>
                    <a:xfrm>
                      <a:off x="0" y="0"/>
                      <a:ext cx="5590721" cy="4192893"/>
                    </a:xfrm>
                    <a:prstGeom prst="rect">
                      <a:avLst/>
                    </a:prstGeom>
                  </pic:spPr>
                </pic:pic>
              </a:graphicData>
            </a:graphic>
          </wp:inline>
        </w:drawing>
      </w:r>
    </w:p>
    <w:p w14:paraId="1BCE47B0" w14:textId="4B48170D" w:rsidR="00AF3E4F" w:rsidRDefault="00AF3E4F" w:rsidP="00AF3E4F">
      <w:pPr>
        <w:pStyle w:val="Beschriftung"/>
        <w:jc w:val="center"/>
      </w:pPr>
      <w:bookmarkStart w:id="16" w:name="_Toc431844047"/>
      <w:proofErr w:type="spellStart"/>
      <w:r>
        <w:t>Abbildung</w:t>
      </w:r>
      <w:proofErr w:type="spellEnd"/>
      <w:r>
        <w:t xml:space="preserve"> </w:t>
      </w:r>
      <w:r>
        <w:fldChar w:fldCharType="begin"/>
      </w:r>
      <w:r>
        <w:instrText xml:space="preserve"> SEQ Abbildung \* ARABIC </w:instrText>
      </w:r>
      <w:r>
        <w:fldChar w:fldCharType="separate"/>
      </w:r>
      <w:r w:rsidR="00874B98">
        <w:rPr>
          <w:noProof/>
        </w:rPr>
        <w:t>4</w:t>
      </w:r>
      <w:r>
        <w:fldChar w:fldCharType="end"/>
      </w:r>
      <w:r>
        <w:t>: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BFH</w:t>
      </w:r>
      <w:bookmarkStart w:id="17" w:name="_Toc414275593"/>
      <w:bookmarkEnd w:id="16"/>
      <w:r w:rsidR="00DC4D3A">
        <w:fldChar w:fldCharType="begin"/>
      </w:r>
      <w:r w:rsidR="00DC4D3A">
        <w:instrText xml:space="preserve"> XE "</w:instrText>
      </w:r>
      <w:r w:rsidR="00DC4D3A" w:rsidRPr="00CE2C49">
        <w:rPr>
          <w:b/>
          <w:i/>
          <w:sz w:val="23"/>
        </w:rPr>
        <w:instrText>BFH</w:instrText>
      </w:r>
      <w:r w:rsidR="00DC4D3A">
        <w:instrText xml:space="preserve">" </w:instrText>
      </w:r>
      <w:r w:rsidR="00DC4D3A">
        <w:fldChar w:fldCharType="end"/>
      </w:r>
    </w:p>
    <w:p w14:paraId="7342A747" w14:textId="77777777" w:rsidR="00AF3E4F" w:rsidRDefault="00AF3E4F" w:rsidP="00AF3E4F">
      <w:pPr>
        <w:rPr>
          <w:lang w:val="fr-FR"/>
        </w:rPr>
      </w:pPr>
    </w:p>
    <w:p w14:paraId="19D62EBF" w14:textId="77777777" w:rsidR="00AF3E4F" w:rsidRDefault="00AF3E4F" w:rsidP="00AF3E4F">
      <w:pPr>
        <w:rPr>
          <w:lang w:val="fr-FR"/>
        </w:rPr>
      </w:pPr>
    </w:p>
    <w:p w14:paraId="4EB609E1" w14:textId="2BB141B6" w:rsidR="00AD6B44" w:rsidRDefault="00AD6B44">
      <w:pPr>
        <w:spacing w:line="240" w:lineRule="auto"/>
        <w:rPr>
          <w:lang w:val="fr-FR"/>
        </w:rPr>
      </w:pPr>
      <w:r>
        <w:rPr>
          <w:lang w:val="fr-FR"/>
        </w:rPr>
        <w:br w:type="page"/>
      </w:r>
    </w:p>
    <w:p w14:paraId="3DC30351" w14:textId="5BF364EB" w:rsidR="00E0101F" w:rsidRPr="00133DF1" w:rsidRDefault="00E0101F" w:rsidP="00AD6B44">
      <w:pPr>
        <w:pStyle w:val="berschrift1"/>
      </w:pPr>
      <w:bookmarkStart w:id="18" w:name="_Toc431910140"/>
      <w:r w:rsidRPr="00133DF1">
        <w:lastRenderedPageBreak/>
        <w:t>Umfang</w:t>
      </w:r>
      <w:r w:rsidR="00935DE3" w:rsidRPr="00133DF1">
        <w:t xml:space="preserve"> und Ziele</w:t>
      </w:r>
      <w:r w:rsidRPr="00133DF1">
        <w:t xml:space="preserve"> der </w:t>
      </w:r>
      <w:bookmarkEnd w:id="17"/>
      <w:r w:rsidRPr="00133DF1">
        <w:t>Bachelor Thesis</w:t>
      </w:r>
      <w:bookmarkEnd w:id="18"/>
    </w:p>
    <w:p w14:paraId="0D9E6A0E" w14:textId="16823109" w:rsidR="002342A9" w:rsidRDefault="002342A9" w:rsidP="00E0101F">
      <w:pPr>
        <w:jc w:val="both"/>
      </w:pPr>
      <w:r w:rsidRPr="00133DF1">
        <w:t xml:space="preserve">Folgende </w:t>
      </w:r>
      <w:r w:rsidR="00F623F2" w:rsidRPr="00133DF1">
        <w:t>vier</w:t>
      </w:r>
      <w:r w:rsidRPr="00133DF1">
        <w:t xml:space="preserve"> Schwerpunkte bestimmen den Umfang der gesamten Thesis:</w:t>
      </w:r>
    </w:p>
    <w:p w14:paraId="16EEF069" w14:textId="77777777" w:rsidR="00251427" w:rsidRPr="00133DF1" w:rsidRDefault="00251427" w:rsidP="00E0101F">
      <w:pPr>
        <w:jc w:val="both"/>
      </w:pPr>
    </w:p>
    <w:p w14:paraId="6FBC3149" w14:textId="380FB543" w:rsidR="00F623F2" w:rsidRPr="00133DF1" w:rsidRDefault="002342A9" w:rsidP="00F623F2">
      <w:pPr>
        <w:pStyle w:val="Listenabsatz"/>
        <w:numPr>
          <w:ilvl w:val="0"/>
          <w:numId w:val="39"/>
        </w:numPr>
        <w:jc w:val="both"/>
      </w:pPr>
      <w:r w:rsidRPr="00133DF1">
        <w:t>Unabhängiges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welches die Konfigu</w:t>
      </w:r>
      <w:r w:rsidR="00F623F2" w:rsidRPr="00133DF1">
        <w:t>ration für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00F623F2" w:rsidRPr="00133DF1">
        <w:t xml:space="preserve"> ermöglicht. Hier muss besonders auf die Konfiguration des Nvidia-Mosaic Rücksicht genommen werden.</w:t>
      </w:r>
    </w:p>
    <w:p w14:paraId="32BD4E78" w14:textId="4E9BD00E" w:rsidR="002342A9" w:rsidRPr="00133DF1" w:rsidRDefault="00F623F2" w:rsidP="002342A9">
      <w:pPr>
        <w:pStyle w:val="Listenabsatz"/>
        <w:numPr>
          <w:ilvl w:val="0"/>
          <w:numId w:val="39"/>
        </w:numPr>
        <w:jc w:val="both"/>
      </w:pPr>
      <w:r w:rsidRPr="00133DF1">
        <w:t>Einbindung der bereits installierten Motion-Tracking Lösung von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ins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w:t>
      </w:r>
      <w:r w:rsidR="00250867" w:rsidRPr="00133DF1">
        <w:t>ü</w:t>
      </w:r>
      <w:r w:rsidRPr="00133DF1">
        <w:t xml:space="preserve">ber das oben genannte </w:t>
      </w:r>
      <w:r w:rsidR="000C3DBE">
        <w:t>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0C3DBE">
        <w:t>-</w:t>
      </w:r>
      <w:r w:rsidRPr="00133DF1">
        <w:t>Plugin)</w:t>
      </w:r>
      <w:r w:rsidR="00250867" w:rsidRPr="00133DF1">
        <w:t>.</w:t>
      </w:r>
    </w:p>
    <w:p w14:paraId="20DAF150" w14:textId="22C1ECD2" w:rsidR="00F623F2" w:rsidRPr="00133DF1" w:rsidRDefault="00F623F2" w:rsidP="002342A9">
      <w:pPr>
        <w:pStyle w:val="Listenabsatz"/>
        <w:numPr>
          <w:ilvl w:val="0"/>
          <w:numId w:val="39"/>
        </w:numPr>
        <w:jc w:val="both"/>
      </w:pPr>
      <w:r w:rsidRPr="00133DF1">
        <w:t>Implementierung einer</w:t>
      </w:r>
      <w:r w:rsidR="000C3DBE">
        <w:t>/mehreren</w:t>
      </w:r>
      <w:r w:rsidRPr="00133DF1">
        <w:t xml:space="preserv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-Demoapplikation</w:t>
      </w:r>
      <w:r w:rsidR="000C3DBE">
        <w:t>en</w:t>
      </w:r>
      <w:r w:rsidRPr="00133DF1">
        <w:t>, welche die Fähigkeiten dieser Installation demonstriert</w:t>
      </w:r>
      <w:r w:rsidR="00250867" w:rsidRPr="00133DF1">
        <w:t>.</w:t>
      </w:r>
    </w:p>
    <w:p w14:paraId="1B9FE570" w14:textId="7E8F114E" w:rsidR="00F623F2" w:rsidRPr="00133DF1" w:rsidRDefault="00F623F2" w:rsidP="002342A9">
      <w:pPr>
        <w:pStyle w:val="Listenabsatz"/>
        <w:numPr>
          <w:ilvl w:val="0"/>
          <w:numId w:val="39"/>
        </w:numPr>
        <w:jc w:val="both"/>
      </w:pPr>
      <w:r w:rsidRPr="00133DF1">
        <w:t>Erstellen eines Handbuchs sowie ein Tutorial für kommende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w:t>
      </w:r>
      <w:r w:rsidR="00250867" w:rsidRPr="00133DF1">
        <w:t>endungen (d</w:t>
      </w:r>
      <w:r w:rsidRPr="00133DF1">
        <w:t xml:space="preserve">er Aufwand für die Portierung in den </w:t>
      </w:r>
      <w:r w:rsidR="00172166" w:rsidRPr="00133DF1">
        <w:t>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sollte </w:t>
      </w:r>
      <w:r w:rsidR="00250867" w:rsidRPr="00133DF1">
        <w:t>extrem</w:t>
      </w:r>
      <w:r w:rsidR="00935DE3" w:rsidRPr="00133DF1">
        <w:t xml:space="preserve"> </w:t>
      </w:r>
      <w:r w:rsidR="00250867" w:rsidRPr="00133DF1">
        <w:t>einfach</w:t>
      </w:r>
      <w:r w:rsidR="00935DE3" w:rsidRPr="00133DF1">
        <w:t xml:space="preserve"> und </w:t>
      </w:r>
      <w:r w:rsidR="00250867" w:rsidRPr="00133DF1">
        <w:t>minimal gehalten</w:t>
      </w:r>
      <w:r w:rsidR="00935DE3" w:rsidRPr="00133DF1">
        <w:t xml:space="preserve"> werden).</w:t>
      </w:r>
    </w:p>
    <w:p w14:paraId="0E8B2DFA" w14:textId="77777777" w:rsidR="00935DE3" w:rsidRPr="00133DF1" w:rsidRDefault="00935DE3" w:rsidP="00935DE3">
      <w:pPr>
        <w:jc w:val="both"/>
      </w:pPr>
    </w:p>
    <w:p w14:paraId="01378CCE" w14:textId="1E9C87AB" w:rsidR="00935DE3" w:rsidRDefault="00935DE3" w:rsidP="00935DE3">
      <w:pPr>
        <w:jc w:val="both"/>
      </w:pPr>
      <w:r w:rsidRPr="00133DF1">
        <w:t>Die Zieldefinition ergibt sich direkt aus diesen Anforderungen:</w:t>
      </w:r>
    </w:p>
    <w:p w14:paraId="1C6DCF2F" w14:textId="77777777" w:rsidR="00253FAA" w:rsidRPr="00133DF1" w:rsidRDefault="00253FAA" w:rsidP="00935DE3">
      <w:pPr>
        <w:jc w:val="both"/>
      </w:pPr>
    </w:p>
    <w:p w14:paraId="3994E84E" w14:textId="094CD98F" w:rsidR="00B94405" w:rsidRPr="000C3DBE" w:rsidRDefault="00935DE3" w:rsidP="000C3DBE">
      <w:pPr>
        <w:jc w:val="center"/>
        <w:rPr>
          <w:b/>
          <w:i/>
          <w:sz w:val="23"/>
        </w:rPr>
      </w:pPr>
      <w:r w:rsidRPr="000C3DBE">
        <w:rPr>
          <w:b/>
          <w:i/>
          <w:sz w:val="23"/>
        </w:rPr>
        <w:t xml:space="preserve">Es muss möglich sein, mit </w:t>
      </w:r>
      <w:r w:rsidR="00660AAC" w:rsidRPr="000C3DBE">
        <w:rPr>
          <w:b/>
          <w:i/>
          <w:sz w:val="23"/>
        </w:rPr>
        <w:t>geringem</w:t>
      </w:r>
      <w:r w:rsidRPr="000C3DBE">
        <w:rPr>
          <w:b/>
          <w:i/>
          <w:sz w:val="23"/>
        </w:rPr>
        <w:t xml:space="preserve"> Aufwand eine </w:t>
      </w:r>
      <w:r w:rsidR="00660AAC" w:rsidRPr="000C3DBE">
        <w:rPr>
          <w:b/>
          <w:i/>
          <w:sz w:val="23"/>
        </w:rPr>
        <w:t>gängige</w:t>
      </w:r>
      <w:r w:rsidRPr="000C3DBE">
        <w:rPr>
          <w:b/>
          <w:i/>
          <w:sz w:val="23"/>
        </w:rPr>
        <w:t xml:space="preserve"> Unity</w:t>
      </w:r>
      <w:r w:rsidR="00156391">
        <w:rPr>
          <w:b/>
          <w:i/>
          <w:sz w:val="23"/>
        </w:rPr>
        <w:fldChar w:fldCharType="begin"/>
      </w:r>
      <w:r w:rsidR="00156391">
        <w:instrText xml:space="preserve"> XE "</w:instrText>
      </w:r>
      <w:r w:rsidR="00156391" w:rsidRPr="00C14555">
        <w:instrText>Unity</w:instrText>
      </w:r>
      <w:r w:rsidR="00156391">
        <w:instrText xml:space="preserve">" </w:instrText>
      </w:r>
      <w:r w:rsidR="00156391">
        <w:rPr>
          <w:b/>
          <w:i/>
          <w:sz w:val="23"/>
        </w:rPr>
        <w:fldChar w:fldCharType="end"/>
      </w:r>
      <w:r w:rsidRPr="000C3DBE">
        <w:rPr>
          <w:b/>
          <w:i/>
          <w:sz w:val="23"/>
        </w:rPr>
        <w:t>-Applikation</w:t>
      </w:r>
      <w:r w:rsidR="00660AAC" w:rsidRPr="000C3DBE">
        <w:rPr>
          <w:b/>
          <w:i/>
          <w:sz w:val="23"/>
          <w:vertAlign w:val="superscript"/>
        </w:rPr>
        <w:t xml:space="preserve"> </w:t>
      </w:r>
      <w:r w:rsidRPr="000C3DBE">
        <w:rPr>
          <w:b/>
          <w:i/>
          <w:sz w:val="23"/>
        </w:rPr>
        <w:t>in kurzer Zeit im CAVE</w:t>
      </w:r>
      <w:r w:rsidR="00DC4D3A">
        <w:rPr>
          <w:b/>
          <w:i/>
          <w:sz w:val="23"/>
        </w:rPr>
        <w:fldChar w:fldCharType="begin"/>
      </w:r>
      <w:r w:rsidR="00DC4D3A">
        <w:instrText xml:space="preserve"> XE "</w:instrText>
      </w:r>
      <w:r w:rsidR="00DC4D3A" w:rsidRPr="00047C56">
        <w:instrText>CAVE</w:instrText>
      </w:r>
      <w:r w:rsidR="00DC4D3A">
        <w:instrText xml:space="preserve">" </w:instrText>
      </w:r>
      <w:r w:rsidR="00DC4D3A">
        <w:rPr>
          <w:b/>
          <w:i/>
          <w:sz w:val="23"/>
        </w:rPr>
        <w:fldChar w:fldCharType="end"/>
      </w:r>
      <w:r w:rsidRPr="000C3DBE">
        <w:rPr>
          <w:b/>
          <w:i/>
          <w:sz w:val="23"/>
        </w:rPr>
        <w:t xml:space="preserve"> der BFH</w:t>
      </w:r>
      <w:r w:rsidR="00DC4D3A">
        <w:rPr>
          <w:b/>
          <w:i/>
          <w:sz w:val="23"/>
        </w:rPr>
        <w:fldChar w:fldCharType="begin"/>
      </w:r>
      <w:r w:rsidR="00DC4D3A">
        <w:instrText xml:space="preserve"> XE "</w:instrText>
      </w:r>
      <w:r w:rsidR="00DC4D3A" w:rsidRPr="00CE2C49">
        <w:rPr>
          <w:b/>
          <w:i/>
          <w:sz w:val="23"/>
        </w:rPr>
        <w:instrText>BFH</w:instrText>
      </w:r>
      <w:r w:rsidR="00DC4D3A">
        <w:instrText xml:space="preserve">" </w:instrText>
      </w:r>
      <w:r w:rsidR="00DC4D3A">
        <w:rPr>
          <w:b/>
          <w:i/>
          <w:sz w:val="23"/>
        </w:rPr>
        <w:fldChar w:fldCharType="end"/>
      </w:r>
      <w:r w:rsidRPr="000C3DBE">
        <w:rPr>
          <w:b/>
          <w:i/>
          <w:sz w:val="23"/>
        </w:rPr>
        <w:t xml:space="preserve"> zu verwenden</w:t>
      </w:r>
      <w:r w:rsidR="00660AAC" w:rsidRPr="000C3DBE">
        <w:rPr>
          <w:b/>
          <w:i/>
          <w:sz w:val="23"/>
        </w:rPr>
        <w:t>.</w:t>
      </w:r>
    </w:p>
    <w:p w14:paraId="680F6088" w14:textId="77777777" w:rsidR="00AD6B44" w:rsidRDefault="00AD6B44" w:rsidP="00935DE3">
      <w:pPr>
        <w:jc w:val="both"/>
      </w:pPr>
    </w:p>
    <w:p w14:paraId="77E1C3C6" w14:textId="7901C233" w:rsidR="000C3DBE" w:rsidRPr="00133DF1" w:rsidRDefault="000C3DBE" w:rsidP="00935DE3">
      <w:pPr>
        <w:jc w:val="both"/>
      </w:pPr>
      <w:r>
        <w:t xml:space="preserve">Die neue und bereits vorhandene Infrastruktur soll benutzerfreundlich und ansprechend in das Projekt eingebunden werden. </w:t>
      </w:r>
    </w:p>
    <w:p w14:paraId="56E5BAA3" w14:textId="77777777" w:rsidR="00885781" w:rsidRPr="00133DF1" w:rsidRDefault="00885781" w:rsidP="00885781">
      <w:pPr>
        <w:pStyle w:val="berschrift2"/>
        <w:jc w:val="both"/>
      </w:pPr>
      <w:bookmarkStart w:id="19" w:name="_Toc414275595"/>
      <w:bookmarkStart w:id="20" w:name="_Toc431910141"/>
      <w:r w:rsidRPr="00133DF1">
        <w:t>Abgrenzungen</w:t>
      </w:r>
      <w:bookmarkEnd w:id="19"/>
      <w:bookmarkEnd w:id="20"/>
    </w:p>
    <w:p w14:paraId="4635E93D" w14:textId="77777777" w:rsidR="00885781" w:rsidRPr="00133DF1" w:rsidRDefault="00885781" w:rsidP="00885781">
      <w:pPr>
        <w:pStyle w:val="berschrift3"/>
        <w:jc w:val="both"/>
      </w:pPr>
      <w:bookmarkStart w:id="21" w:name="_Toc414275596"/>
      <w:bookmarkStart w:id="22" w:name="_Toc431910142"/>
      <w:r w:rsidRPr="00133DF1">
        <w:t>Technische Abgrenzungen</w:t>
      </w:r>
      <w:bookmarkEnd w:id="21"/>
      <w:bookmarkEnd w:id="22"/>
    </w:p>
    <w:p w14:paraId="1D41A3D3" w14:textId="2545065D" w:rsidR="00885781" w:rsidRPr="00133DF1" w:rsidRDefault="00CE29EB" w:rsidP="00CE29EB">
      <w:pPr>
        <w:jc w:val="both"/>
      </w:pPr>
      <w:r w:rsidRPr="00133DF1">
        <w:t>Um eine möglichst saubere, wartebare und moderne Applikation anbieten zu können, wird nach Möglichkeit</w:t>
      </w:r>
      <w:r w:rsidR="001251DA" w:rsidRPr="00133DF1">
        <w:t xml:space="preserve"> nur</w:t>
      </w:r>
      <w:r w:rsidRPr="00133DF1">
        <w:t xml:space="preserve"> auf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respektive C# gesetzt. Low-Level Implementationen in C, C++ (auch </w:t>
      </w:r>
      <w:proofErr w:type="spellStart"/>
      <w:r w:rsidRPr="00133DF1">
        <w:t>FreeGlut</w:t>
      </w:r>
      <w:proofErr w:type="spellEnd"/>
      <w:r w:rsidRPr="00133DF1">
        <w:t>) werden keine vorgenommen.</w:t>
      </w:r>
    </w:p>
    <w:p w14:paraId="7A36A73F" w14:textId="77777777" w:rsidR="00885781" w:rsidRPr="00133DF1" w:rsidRDefault="00885781" w:rsidP="00885781">
      <w:pPr>
        <w:jc w:val="both"/>
        <w:rPr>
          <w:color w:val="7F7F7F" w:themeColor="text1" w:themeTint="80"/>
        </w:rPr>
      </w:pPr>
    </w:p>
    <w:p w14:paraId="1DBB14AC" w14:textId="77777777" w:rsidR="00885781" w:rsidRPr="00133DF1" w:rsidRDefault="00885781" w:rsidP="00885781">
      <w:pPr>
        <w:pStyle w:val="berschrift3"/>
        <w:jc w:val="both"/>
      </w:pPr>
      <w:bookmarkStart w:id="23" w:name="_Toc414275597"/>
      <w:bookmarkStart w:id="24" w:name="_Toc431910143"/>
      <w:r w:rsidRPr="00133DF1">
        <w:t>Weitere Abgrenzungen</w:t>
      </w:r>
      <w:bookmarkEnd w:id="23"/>
      <w:bookmarkEnd w:id="24"/>
    </w:p>
    <w:p w14:paraId="225D40CC" w14:textId="31E154B5" w:rsidR="00CE29EB" w:rsidRPr="00133DF1" w:rsidRDefault="00CE29EB" w:rsidP="00450CD4">
      <w:pPr>
        <w:jc w:val="both"/>
      </w:pPr>
      <w:r w:rsidRPr="00133DF1">
        <w:t xml:space="preserve">Als Hardwarekonfiguration des Unityrechners wird die Empfehlung aus dem Projekt 2 </w:t>
      </w:r>
      <w:r w:rsidR="00450CD4" w:rsidRPr="00133DF1">
        <w:t>umgesetzt / übernommen</w:t>
      </w:r>
      <w:r w:rsidR="00CC137A" w:rsidRPr="00133DF1">
        <w:t>. D</w:t>
      </w:r>
      <w:r w:rsidRPr="00133DF1">
        <w:t>ie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Installation findet, </w:t>
      </w:r>
      <w:r w:rsidR="00AF3E4F">
        <w:t>ausgenommen der</w:t>
      </w:r>
      <w:r w:rsidRPr="00133DF1">
        <w:t xml:space="preserve"> neuen Servern, wie anhin Verwendung. Es sind höchstens Kalib</w:t>
      </w:r>
      <w:r w:rsidR="001201E2">
        <w:t>r</w:t>
      </w:r>
      <w:r w:rsidRPr="00133DF1">
        <w:t>ierungsarbeiten oder Softwarekonfigurationen vorgesehen.</w:t>
      </w:r>
    </w:p>
    <w:p w14:paraId="0D122B8D" w14:textId="4B40EE40" w:rsidR="00CF5D82" w:rsidRPr="00133DF1" w:rsidRDefault="00885781" w:rsidP="00CF5D82">
      <w:pPr>
        <w:pStyle w:val="berschrift2"/>
        <w:jc w:val="both"/>
      </w:pPr>
      <w:bookmarkStart w:id="25" w:name="_Toc414275598"/>
      <w:bookmarkStart w:id="26" w:name="_Toc431910144"/>
      <w:r w:rsidRPr="00133DF1">
        <w:t>Voraussetzungen und Ressourcen</w:t>
      </w:r>
      <w:bookmarkEnd w:id="25"/>
      <w:bookmarkEnd w:id="26"/>
    </w:p>
    <w:p w14:paraId="04ECB207" w14:textId="2F1FFB51" w:rsidR="006373C4" w:rsidRDefault="00CF5D82" w:rsidP="00395379">
      <w:pPr>
        <w:jc w:val="both"/>
      </w:pPr>
      <w:r w:rsidRPr="00133DF1">
        <w:t xml:space="preserve">Die Voraussetzungen wurden durch das Projekt 2 abgeklärt und bei Bedarf beschafft und installiert. </w:t>
      </w:r>
      <w:r w:rsidR="008C0FF5" w:rsidRPr="00133DF1">
        <w:t xml:space="preserve"> </w:t>
      </w:r>
      <w:r w:rsidR="00885781" w:rsidRPr="00133DF1">
        <w:t>Desweitern muss der Zutritt zu den Räumlichkeiten der BFH</w:t>
      </w:r>
      <w:r w:rsidR="00DC4D3A">
        <w:fldChar w:fldCharType="begin"/>
      </w:r>
      <w:r w:rsidR="00DC4D3A">
        <w:instrText xml:space="preserve"> XE "</w:instrText>
      </w:r>
      <w:r w:rsidR="00DC4D3A" w:rsidRPr="00CE2C49">
        <w:rPr>
          <w:b/>
          <w:i/>
          <w:sz w:val="23"/>
        </w:rPr>
        <w:instrText>BFH</w:instrText>
      </w:r>
      <w:r w:rsidR="00DC4D3A">
        <w:instrText xml:space="preserve">" </w:instrText>
      </w:r>
      <w:r w:rsidR="00DC4D3A">
        <w:fldChar w:fldCharType="end"/>
      </w:r>
      <w:r w:rsidR="00885781" w:rsidRPr="00133DF1">
        <w:t xml:space="preserve">, wo sich die Installation des CAVEs befindet, sichergestellt werden. </w:t>
      </w:r>
    </w:p>
    <w:p w14:paraId="3B6B4BEF" w14:textId="1E4CD403" w:rsidR="00AF3E4F" w:rsidRDefault="00AF3E4F">
      <w:pPr>
        <w:spacing w:line="240" w:lineRule="auto"/>
      </w:pPr>
      <w:r>
        <w:br w:type="page"/>
      </w:r>
    </w:p>
    <w:p w14:paraId="65D3A7B8" w14:textId="042B7188" w:rsidR="006373C4" w:rsidRPr="00133DF1" w:rsidRDefault="006373C4" w:rsidP="006373C4">
      <w:pPr>
        <w:pStyle w:val="berschrift1"/>
      </w:pPr>
      <w:bookmarkStart w:id="27" w:name="_Toc431910145"/>
      <w:r w:rsidRPr="00133DF1">
        <w:lastRenderedPageBreak/>
        <w:t>Funktionale Anforderungen</w:t>
      </w:r>
      <w:bookmarkEnd w:id="27"/>
    </w:p>
    <w:p w14:paraId="3486BC9F" w14:textId="1BF1E72C" w:rsidR="00AA638C" w:rsidRPr="00133DF1" w:rsidRDefault="00AA638C" w:rsidP="00AA638C">
      <w:pPr>
        <w:pStyle w:val="berschrift2"/>
        <w:jc w:val="both"/>
      </w:pPr>
      <w:bookmarkStart w:id="28" w:name="_Toc414275616"/>
      <w:bookmarkStart w:id="29" w:name="_Toc431910146"/>
      <w:r w:rsidRPr="00133DF1">
        <w:t>Adaption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Anwendung für den CAVE</w:t>
      </w:r>
      <w:bookmarkEnd w:id="28"/>
      <w:bookmarkEnd w:id="29"/>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p>
    <w:p w14:paraId="2FFEFDB9" w14:textId="6B8A93CA" w:rsidR="00AA638C" w:rsidRDefault="00AA638C" w:rsidP="00AA638C">
      <w:pPr>
        <w:jc w:val="both"/>
      </w:pPr>
      <w:r w:rsidRPr="00133DF1">
        <w:t>Beliebige Spiele, Simulationen oder sonstige Anwendungen die mit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umgesetzt wurden, sollen so manipuliert werden, dass auf sämtlichen Leinwänden des CAVEs eine stereoskopische Projektion dargestellt wird.</w:t>
      </w:r>
    </w:p>
    <w:p w14:paraId="7E2B7AF3" w14:textId="5C18CA8E" w:rsidR="00AF3E4F" w:rsidRDefault="00AF3E4F" w:rsidP="00AF3E4F">
      <w:pPr>
        <w:pStyle w:val="berschrift2"/>
      </w:pPr>
      <w:bookmarkStart w:id="30" w:name="_Toc431910147"/>
      <w:r>
        <w:t>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t xml:space="preserve"> Unterstützung</w:t>
      </w:r>
      <w:bookmarkEnd w:id="30"/>
    </w:p>
    <w:p w14:paraId="6518C000" w14:textId="3A0A52EF" w:rsidR="00AF3E4F" w:rsidRPr="00AF3E4F" w:rsidRDefault="00AF3E4F" w:rsidP="00251427">
      <w:pPr>
        <w:jc w:val="both"/>
      </w:pPr>
      <w:r>
        <w:t>VR-Geräte sollen über das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t xml:space="preserve"> Protokoll angesprochen werden können und ihre Inputs über das Plugin ins</w:t>
      </w:r>
      <w:r w:rsidR="00251427">
        <w:t xml:space="preserv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251427">
        <w:t xml:space="preserve"> übertragen werden können</w:t>
      </w:r>
      <w:r>
        <w:t xml:space="preserve"> </w:t>
      </w:r>
      <w:r w:rsidR="00B77EDA">
        <w:t>(WorldViz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B77EDA">
        <w:t xml:space="preserve">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B77EDA">
        <w:t xml:space="preserve"> und Eyes</w:t>
      </w:r>
      <w:r w:rsidR="00DC4D3A">
        <w:fldChar w:fldCharType="begin"/>
      </w:r>
      <w:r w:rsidR="00DC4D3A">
        <w:instrText xml:space="preserve"> XE "</w:instrText>
      </w:r>
      <w:r w:rsidR="00DC4D3A" w:rsidRPr="00731989">
        <w:instrText>Eyes</w:instrText>
      </w:r>
      <w:r w:rsidR="00DC4D3A">
        <w:instrText xml:space="preserve">" </w:instrText>
      </w:r>
      <w:r w:rsidR="00DC4D3A">
        <w:fldChar w:fldCharType="end"/>
      </w:r>
      <w:r w:rsidR="00B77EDA">
        <w:t>)</w:t>
      </w:r>
      <w:r w:rsidR="00251427">
        <w:t>.</w:t>
      </w:r>
    </w:p>
    <w:p w14:paraId="64587381" w14:textId="77777777" w:rsidR="00AA638C" w:rsidRPr="00133DF1" w:rsidRDefault="00AA638C" w:rsidP="00AA638C">
      <w:pPr>
        <w:pStyle w:val="berschrift2"/>
        <w:jc w:val="both"/>
      </w:pPr>
      <w:bookmarkStart w:id="31" w:name="_Toc414275617"/>
      <w:bookmarkStart w:id="32" w:name="_Toc431910148"/>
      <w:r w:rsidRPr="00133DF1">
        <w:t>Kompatibilität</w:t>
      </w:r>
      <w:bookmarkEnd w:id="31"/>
      <w:bookmarkEnd w:id="32"/>
    </w:p>
    <w:p w14:paraId="3053F8C7" w14:textId="0AE0BC04" w:rsidR="00AA638C" w:rsidRPr="00133DF1" w:rsidRDefault="00AA638C" w:rsidP="00AA638C">
      <w:pPr>
        <w:jc w:val="both"/>
      </w:pPr>
      <w:r w:rsidRPr="00133DF1">
        <w:t>Sämtliche, quelloffene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Anwendungen </w:t>
      </w:r>
      <w:r w:rsidR="00CF5D82" w:rsidRPr="00133DF1">
        <w:t xml:space="preserve">ab </w:t>
      </w:r>
      <w:r w:rsidRPr="00133DF1">
        <w:t xml:space="preserve">Version </w:t>
      </w:r>
      <w:r w:rsidR="00FC0DFF" w:rsidRPr="00133DF1">
        <w:t>5.0</w:t>
      </w:r>
      <w:r w:rsidRPr="00133DF1">
        <w:t xml:space="preserve"> </w:t>
      </w:r>
      <w:r w:rsidR="00AF3E4F">
        <w:t>sollten</w:t>
      </w:r>
      <w:r w:rsidRPr="00133DF1">
        <w:t xml:space="preserve"> mit dem umgesetzten System kompatibel sein. Der Export der Unity Anwendung muss für das spätere Einpflegen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für Windows Desktop erfolgen.</w:t>
      </w:r>
    </w:p>
    <w:p w14:paraId="207BA6C3" w14:textId="77777777" w:rsidR="00AA638C" w:rsidRPr="00133DF1" w:rsidRDefault="00AA638C" w:rsidP="00AA638C">
      <w:pPr>
        <w:jc w:val="both"/>
      </w:pPr>
    </w:p>
    <w:p w14:paraId="42B950B8" w14:textId="77777777" w:rsidR="00AA638C" w:rsidRPr="00133DF1" w:rsidRDefault="00AA638C" w:rsidP="00AA638C">
      <w:pPr>
        <w:jc w:val="both"/>
      </w:pPr>
      <w:r w:rsidRPr="00133DF1">
        <w:t xml:space="preserve">Die Schnittstelle zum umgesetzten System kann mit verschiedenen Methoden erfolgen. </w:t>
      </w:r>
    </w:p>
    <w:p w14:paraId="5A5A806E" w14:textId="77777777" w:rsidR="00AA638C" w:rsidRPr="00133DF1" w:rsidRDefault="00AA638C" w:rsidP="00AA638C">
      <w:pPr>
        <w:jc w:val="both"/>
      </w:pPr>
    </w:p>
    <w:p w14:paraId="103F53D0" w14:textId="134F0795" w:rsidR="00AA638C" w:rsidRPr="00F036AC" w:rsidRDefault="00B4689D" w:rsidP="00F036AC">
      <w:pPr>
        <w:pStyle w:val="Listenabsatz"/>
        <w:numPr>
          <w:ilvl w:val="0"/>
          <w:numId w:val="45"/>
        </w:numPr>
        <w:rPr>
          <w:b/>
        </w:rPr>
      </w:pPr>
      <w:r w:rsidRPr="006E1A17">
        <w:rPr>
          <w:b/>
        </w:rPr>
        <w:t>Dynamic Link</w:t>
      </w:r>
      <w:r w:rsidR="00ED1EF4" w:rsidRPr="006E1A17">
        <w:rPr>
          <w:b/>
        </w:rPr>
        <w:t xml:space="preserve"> Library</w:t>
      </w:r>
      <w:r w:rsidR="00DC4D3A">
        <w:rPr>
          <w:b/>
        </w:rPr>
        <w:fldChar w:fldCharType="begin"/>
      </w:r>
      <w:r w:rsidR="00DC4D3A">
        <w:instrText xml:space="preserve"> XE "</w:instrText>
      </w:r>
      <w:r w:rsidR="00DC4D3A" w:rsidRPr="00753F10">
        <w:rPr>
          <w:b/>
        </w:rPr>
        <w:instrText>Dynamic Link Library</w:instrText>
      </w:r>
      <w:r w:rsidR="00DC4D3A">
        <w:instrText xml:space="preserve">" </w:instrText>
      </w:r>
      <w:r w:rsidR="00DC4D3A">
        <w:rPr>
          <w:b/>
        </w:rPr>
        <w:fldChar w:fldCharType="end"/>
      </w:r>
      <w:r w:rsidRPr="006E1A17">
        <w:rPr>
          <w:rStyle w:val="Funotenzeichen"/>
          <w:b/>
        </w:rPr>
        <w:footnoteReference w:id="12"/>
      </w:r>
      <w:r w:rsidR="00ED1EF4" w:rsidRPr="006E1A17">
        <w:rPr>
          <w:b/>
        </w:rPr>
        <w:t xml:space="preserve"> (.</w:t>
      </w:r>
      <w:proofErr w:type="spellStart"/>
      <w:r w:rsidR="00ED1EF4" w:rsidRPr="006E1A17">
        <w:rPr>
          <w:b/>
        </w:rPr>
        <w:t>dll</w:t>
      </w:r>
      <w:proofErr w:type="spellEnd"/>
      <w:r w:rsidR="00ED1EF4" w:rsidRPr="006E1A17">
        <w:rPr>
          <w:b/>
        </w:rPr>
        <w:t>)</w:t>
      </w:r>
      <w:r w:rsidR="00F036AC">
        <w:rPr>
          <w:b/>
        </w:rPr>
        <w:br/>
      </w:r>
      <w:r w:rsidR="00AA638C" w:rsidRPr="00133DF1">
        <w:t xml:space="preserve">Unabhängig von </w:t>
      </w:r>
      <w:proofErr w:type="spellStart"/>
      <w:r w:rsidR="00AA638C" w:rsidRPr="00133DF1">
        <w:t>Managed</w:t>
      </w:r>
      <w:proofErr w:type="spellEnd"/>
      <w:r w:rsidR="00AA638C" w:rsidRPr="00133DF1">
        <w:t xml:space="preserve"> und Native </w:t>
      </w:r>
      <w:proofErr w:type="spellStart"/>
      <w:r w:rsidR="00AA638C" w:rsidRPr="00133DF1">
        <w:t>Plugins</w:t>
      </w:r>
      <w:proofErr w:type="spellEnd"/>
      <w:r w:rsidR="00AA638C" w:rsidRPr="00133DF1">
        <w:t>, können sämtliche Funktionen über eine kompilierte .</w:t>
      </w:r>
      <w:proofErr w:type="spellStart"/>
      <w:r w:rsidR="00AA638C" w:rsidRPr="00133DF1">
        <w:t>dll</w:t>
      </w:r>
      <w:proofErr w:type="spellEnd"/>
      <w:r w:rsidR="00AA638C" w:rsidRPr="00133DF1">
        <w:t xml:space="preserve"> erfolgen, die ins Projekt integriert werden muss. Diese Methode hätte den Vorteil, dass der Code nicht eingesehen und modifiziert werden kann. Code </w:t>
      </w:r>
      <w:proofErr w:type="spellStart"/>
      <w:r w:rsidR="00AA638C" w:rsidRPr="00133DF1">
        <w:t>Completion</w:t>
      </w:r>
      <w:proofErr w:type="spellEnd"/>
      <w:r w:rsidR="00AA638C" w:rsidRPr="00133DF1">
        <w:t xml:space="preserve"> wird dank der .</w:t>
      </w:r>
      <w:proofErr w:type="spellStart"/>
      <w:r w:rsidR="00AA638C" w:rsidRPr="00133DF1">
        <w:t>dll</w:t>
      </w:r>
      <w:proofErr w:type="spellEnd"/>
      <w:r w:rsidR="00AA638C" w:rsidRPr="00133DF1">
        <w:t xml:space="preserve"> gewährleistet.</w:t>
      </w:r>
    </w:p>
    <w:p w14:paraId="687F0D27" w14:textId="77777777" w:rsidR="00AA638C" w:rsidRPr="00133DF1" w:rsidRDefault="00AA638C" w:rsidP="00AA638C">
      <w:pPr>
        <w:jc w:val="both"/>
      </w:pPr>
    </w:p>
    <w:p w14:paraId="489CF857" w14:textId="1E9D6EF0" w:rsidR="00AA638C" w:rsidRPr="00F036AC" w:rsidRDefault="00AA638C" w:rsidP="00F036AC">
      <w:pPr>
        <w:pStyle w:val="Listenabsatz"/>
        <w:numPr>
          <w:ilvl w:val="0"/>
          <w:numId w:val="45"/>
        </w:numPr>
        <w:rPr>
          <w:b/>
        </w:rPr>
      </w:pPr>
      <w:bookmarkStart w:id="33" w:name="_Toc414275619"/>
      <w:r w:rsidRPr="006E1A17">
        <w:rPr>
          <w:b/>
        </w:rPr>
        <w:t>Asset Store</w:t>
      </w:r>
      <w:r w:rsidR="00DC4D3A">
        <w:rPr>
          <w:b/>
        </w:rPr>
        <w:fldChar w:fldCharType="begin"/>
      </w:r>
      <w:r w:rsidR="00DC4D3A">
        <w:instrText xml:space="preserve"> XE "</w:instrText>
      </w:r>
      <w:r w:rsidR="00DC4D3A" w:rsidRPr="00E162E2">
        <w:rPr>
          <w:b/>
        </w:rPr>
        <w:instrText>Asset Store</w:instrText>
      </w:r>
      <w:r w:rsidR="00DC4D3A">
        <w:instrText xml:space="preserve">" </w:instrText>
      </w:r>
      <w:r w:rsidR="00DC4D3A">
        <w:rPr>
          <w:b/>
        </w:rPr>
        <w:fldChar w:fldCharType="end"/>
      </w:r>
      <w:r w:rsidRPr="006E1A17">
        <w:rPr>
          <w:b/>
        </w:rPr>
        <w:t xml:space="preserve"> (Packages)</w:t>
      </w:r>
      <w:bookmarkEnd w:id="33"/>
      <w:r w:rsidR="00F036AC">
        <w:rPr>
          <w:b/>
        </w:rPr>
        <w:br/>
      </w:r>
      <w:r w:rsidRPr="00133DF1">
        <w:t>Um das Integrieren einer Library zu vereinfachen, kann im Asset Store ein Package angeboten werden, welches direkt an den vorgesehenen Ort kopiert und mit dem Projekt verknüpft wird. Das Package kann unter anderem eine .</w:t>
      </w:r>
      <w:proofErr w:type="spellStart"/>
      <w:r w:rsidRPr="00133DF1">
        <w:t>dll</w:t>
      </w:r>
      <w:proofErr w:type="spellEnd"/>
      <w:r w:rsidRPr="00133DF1">
        <w:t xml:space="preserve"> oder offener Code beinhalten.</w:t>
      </w:r>
    </w:p>
    <w:p w14:paraId="48EFED0F" w14:textId="77777777" w:rsidR="00AA638C" w:rsidRPr="00133DF1" w:rsidRDefault="00AA638C" w:rsidP="00AA638C">
      <w:pPr>
        <w:jc w:val="both"/>
      </w:pPr>
    </w:p>
    <w:p w14:paraId="6622B85F" w14:textId="10304ED7" w:rsidR="00AA638C" w:rsidRPr="00F036AC" w:rsidRDefault="00AA638C" w:rsidP="00F036AC">
      <w:pPr>
        <w:pStyle w:val="Listenabsatz"/>
        <w:numPr>
          <w:ilvl w:val="0"/>
          <w:numId w:val="45"/>
        </w:numPr>
        <w:rPr>
          <w:b/>
        </w:rPr>
      </w:pPr>
      <w:bookmarkStart w:id="34" w:name="_Toc414275620"/>
      <w:r w:rsidRPr="006E1A17">
        <w:rPr>
          <w:b/>
        </w:rPr>
        <w:t>Source Code API</w:t>
      </w:r>
      <w:bookmarkEnd w:id="34"/>
      <w:r w:rsidR="00B4689D" w:rsidRPr="006E1A17">
        <w:rPr>
          <w:rStyle w:val="Funotenzeichen"/>
          <w:b/>
        </w:rPr>
        <w:footnoteReference w:id="13"/>
      </w:r>
      <w:r w:rsidR="00F036AC">
        <w:rPr>
          <w:b/>
        </w:rPr>
        <w:br/>
      </w:r>
      <w:r w:rsidRPr="00133DF1">
        <w:t>Die Schnittstelle kann über offenen Source Code erfolgen. Die entsprechenden Klassen werden ins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integriert und können bei Bedarf adaptiert werden. Maximale Flexibilität wird gewährleistet.</w:t>
      </w:r>
    </w:p>
    <w:p w14:paraId="274BC37B" w14:textId="77777777" w:rsidR="00B4689D" w:rsidRDefault="00B4689D" w:rsidP="00AA638C">
      <w:pPr>
        <w:jc w:val="both"/>
      </w:pPr>
    </w:p>
    <w:p w14:paraId="0E149620" w14:textId="27EE03E1" w:rsidR="00B4689D" w:rsidRDefault="00B4689D" w:rsidP="00AA638C">
      <w:pPr>
        <w:jc w:val="both"/>
      </w:pPr>
      <w:r>
        <w:t>Die optimal passende Variante wird durch Prototypen evaluiert. Diese werden bewertet nach folgenden Kriterien:</w:t>
      </w:r>
    </w:p>
    <w:p w14:paraId="1C6598F5" w14:textId="77777777" w:rsidR="00F036AC" w:rsidRDefault="00F036AC" w:rsidP="00AA638C">
      <w:pPr>
        <w:jc w:val="both"/>
      </w:pPr>
    </w:p>
    <w:p w14:paraId="5B850160" w14:textId="76E50207" w:rsidR="00B4689D" w:rsidRPr="000703DE" w:rsidRDefault="00B4689D" w:rsidP="000703DE">
      <w:pPr>
        <w:pStyle w:val="Listenabsatz"/>
        <w:numPr>
          <w:ilvl w:val="0"/>
          <w:numId w:val="46"/>
        </w:numPr>
        <w:jc w:val="both"/>
        <w:rPr>
          <w:b/>
        </w:rPr>
      </w:pPr>
      <w:r w:rsidRPr="000703DE">
        <w:rPr>
          <w:b/>
        </w:rPr>
        <w:t>Konfigurierbarkeit</w:t>
      </w:r>
    </w:p>
    <w:p w14:paraId="7349F265" w14:textId="3DDBDBB8" w:rsidR="00B4689D" w:rsidRDefault="00B4689D" w:rsidP="00251427">
      <w:pPr>
        <w:pStyle w:val="Listenabsatz"/>
        <w:ind w:left="360"/>
        <w:jc w:val="both"/>
      </w:pPr>
      <w:r>
        <w:t>Können die nötigen Parameter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Abmessungen, 6DoF</w:t>
      </w:r>
      <w:r w:rsidR="00DC4D3A">
        <w:fldChar w:fldCharType="begin"/>
      </w:r>
      <w:r w:rsidR="00DC4D3A">
        <w:instrText xml:space="preserve"> XE "</w:instrText>
      </w:r>
      <w:r w:rsidR="00DC4D3A" w:rsidRPr="00B50F98">
        <w:instrText>6DoF</w:instrText>
      </w:r>
      <w:r w:rsidR="00DC4D3A">
        <w:instrText xml:space="preserve">" </w:instrText>
      </w:r>
      <w:r w:rsidR="00DC4D3A">
        <w:fldChar w:fldCharType="end"/>
      </w:r>
      <w:r>
        <w:rPr>
          <w:rStyle w:val="Funotenzeichen"/>
        </w:rPr>
        <w:footnoteReference w:id="14"/>
      </w:r>
      <w:r>
        <w:t>-Einstellungen, und weiteres) gepflegt werden.</w:t>
      </w:r>
      <w:r w:rsidR="001E59BC">
        <w:br/>
      </w:r>
    </w:p>
    <w:p w14:paraId="57387ED0" w14:textId="5E0745AD" w:rsidR="00B4689D" w:rsidRPr="000703DE" w:rsidRDefault="00B4689D" w:rsidP="000703DE">
      <w:pPr>
        <w:pStyle w:val="Listenabsatz"/>
        <w:numPr>
          <w:ilvl w:val="0"/>
          <w:numId w:val="46"/>
        </w:numPr>
        <w:jc w:val="both"/>
        <w:rPr>
          <w:b/>
        </w:rPr>
      </w:pPr>
      <w:r w:rsidRPr="000703DE">
        <w:rPr>
          <w:b/>
        </w:rPr>
        <w:t xml:space="preserve">Plattformunabhängigkeit </w:t>
      </w:r>
    </w:p>
    <w:p w14:paraId="2DDBA2F4" w14:textId="6A43BEB2" w:rsidR="00B4689D" w:rsidRDefault="00B4689D" w:rsidP="00251427">
      <w:pPr>
        <w:pStyle w:val="Listenabsatz"/>
        <w:ind w:left="360"/>
        <w:jc w:val="both"/>
      </w:pPr>
      <w:r>
        <w:t>Werden alle gewünschten Betriebssysteme und Architekturen unterstützt.</w:t>
      </w:r>
    </w:p>
    <w:p w14:paraId="2E1D3FBB" w14:textId="77777777" w:rsidR="001E59BC" w:rsidRDefault="001E59BC" w:rsidP="001E59BC">
      <w:pPr>
        <w:jc w:val="both"/>
      </w:pPr>
    </w:p>
    <w:p w14:paraId="4E0851A8" w14:textId="4FB67600" w:rsidR="00B4689D" w:rsidRPr="000703DE" w:rsidRDefault="00B4689D" w:rsidP="000703DE">
      <w:pPr>
        <w:pStyle w:val="Listenabsatz"/>
        <w:numPr>
          <w:ilvl w:val="0"/>
          <w:numId w:val="46"/>
        </w:numPr>
        <w:jc w:val="both"/>
        <w:rPr>
          <w:b/>
        </w:rPr>
      </w:pPr>
      <w:r w:rsidRPr="000703DE">
        <w:rPr>
          <w:b/>
        </w:rPr>
        <w:t>Skalierbarkeit</w:t>
      </w:r>
    </w:p>
    <w:p w14:paraId="76860881" w14:textId="12937D26" w:rsidR="00B4689D" w:rsidRDefault="00B4689D" w:rsidP="00251427">
      <w:pPr>
        <w:pStyle w:val="Listenabsatz"/>
        <w:ind w:left="360"/>
        <w:jc w:val="both"/>
      </w:pPr>
      <w:r>
        <w:t>Können die Features (Tracking, 3D-Stereoskopie) getrennt verwaltet werden.</w:t>
      </w:r>
    </w:p>
    <w:p w14:paraId="72F56E5B" w14:textId="14A299D0" w:rsidR="004C7111" w:rsidRPr="00133DF1" w:rsidRDefault="00503E95" w:rsidP="004C7111">
      <w:pPr>
        <w:pStyle w:val="berschrift2"/>
      </w:pPr>
      <w:bookmarkStart w:id="35" w:name="_Toc431910149"/>
      <w:r w:rsidRPr="00133DF1">
        <w:lastRenderedPageBreak/>
        <w:t>WorldV</w:t>
      </w:r>
      <w:r w:rsidR="004C7111" w:rsidRPr="00133DF1">
        <w:t>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4C7111" w:rsidRPr="00133DF1">
        <w:t xml:space="preserve"> Tracking</w:t>
      </w:r>
      <w:bookmarkEnd w:id="35"/>
    </w:p>
    <w:p w14:paraId="022FD40A" w14:textId="3E851B20" w:rsidR="004F7B18" w:rsidRPr="00133DF1" w:rsidRDefault="004F7B18" w:rsidP="004F7B18">
      <w:pPr>
        <w:pStyle w:val="berschrift3"/>
      </w:pPr>
      <w:bookmarkStart w:id="36" w:name="_Toc431910150"/>
      <w:r w:rsidRPr="00133DF1">
        <w:t>Head Tracking</w:t>
      </w:r>
      <w:bookmarkEnd w:id="36"/>
    </w:p>
    <w:p w14:paraId="5376CA70" w14:textId="217D6C70" w:rsidR="00A06680" w:rsidRPr="00133DF1" w:rsidRDefault="00A02A23" w:rsidP="0082517D">
      <w:pPr>
        <w:jc w:val="both"/>
      </w:pPr>
      <w:r w:rsidRPr="00133DF1">
        <w:t xml:space="preserve">Die </w:t>
      </w:r>
      <w:r w:rsidR="006B2B08" w:rsidRPr="00133DF1">
        <w:t>Position und Rotation</w:t>
      </w:r>
      <w:r w:rsidRPr="00133DF1">
        <w:t xml:space="preserve"> der Hauptkamera ist durch die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Anwendung </w:t>
      </w:r>
      <w:r w:rsidR="00A06680" w:rsidRPr="00133DF1">
        <w:t xml:space="preserve">gegeben und kann </w:t>
      </w:r>
      <w:r w:rsidR="00E009F7" w:rsidRPr="00133DF1">
        <w:t>durch unterschiedliche</w:t>
      </w:r>
      <w:r w:rsidR="00A06680" w:rsidRPr="00133DF1">
        <w:t xml:space="preserve"> Inputs (</w:t>
      </w:r>
      <w:r w:rsidR="00875643" w:rsidRPr="00133DF1">
        <w:t xml:space="preserve">z.B. </w:t>
      </w:r>
      <w:r w:rsidR="00A06680" w:rsidRPr="00133DF1">
        <w:t>Maus, Tastatur, Gamepad) erfolgen.</w:t>
      </w:r>
    </w:p>
    <w:p w14:paraId="5028D4BE" w14:textId="77777777" w:rsidR="00A06680" w:rsidRPr="00133DF1" w:rsidRDefault="00A06680" w:rsidP="0082517D">
      <w:pPr>
        <w:jc w:val="both"/>
      </w:pPr>
    </w:p>
    <w:p w14:paraId="040D6889" w14:textId="2826F269" w:rsidR="004F7B18" w:rsidRPr="00133DF1" w:rsidRDefault="00100186" w:rsidP="0082517D">
      <w:pPr>
        <w:jc w:val="both"/>
      </w:pPr>
      <w:r w:rsidRPr="00133DF1">
        <w:t xml:space="preserve">Zusätzlich zu der von der Anwendung definierten </w:t>
      </w:r>
      <w:r w:rsidR="00ED1C00" w:rsidRPr="00133DF1">
        <w:t>Kamerabewegung</w:t>
      </w:r>
      <w:r w:rsidRPr="00133DF1">
        <w:t xml:space="preserve"> erfolgt eine </w:t>
      </w:r>
      <w:r w:rsidR="00ED1C00" w:rsidRPr="00133DF1">
        <w:t xml:space="preserve">leichte </w:t>
      </w:r>
      <w:r w:rsidRPr="00133DF1">
        <w:t>Verschiebung</w:t>
      </w:r>
      <w:r w:rsidR="00931EA9" w:rsidRPr="00133DF1">
        <w:t xml:space="preserve"> und Drehung</w:t>
      </w:r>
      <w:r w:rsidRPr="00133DF1">
        <w:t xml:space="preserve"> der Kamera durch das </w:t>
      </w:r>
      <w:r w:rsidR="00CF5D82" w:rsidRPr="00133DF1">
        <w:t>Infrarot</w:t>
      </w:r>
      <w:r w:rsidRPr="00133DF1">
        <w:t xml:space="preserve"> Tracking.</w:t>
      </w:r>
      <w:r w:rsidR="00A06680" w:rsidRPr="00133DF1">
        <w:t xml:space="preserve"> </w:t>
      </w:r>
      <w:r w:rsidRPr="00133DF1">
        <w:t>Diese Translation</w:t>
      </w:r>
      <w:r w:rsidR="00931EA9" w:rsidRPr="00133DF1">
        <w:t xml:space="preserve"> und Rotation</w:t>
      </w:r>
      <w:r w:rsidRPr="00133DF1">
        <w:t xml:space="preserve"> ist aber </w:t>
      </w:r>
      <w:r w:rsidR="00ED1C00" w:rsidRPr="00133DF1">
        <w:t xml:space="preserve">nur </w:t>
      </w:r>
      <w:r w:rsidR="00CF5D82" w:rsidRPr="00133DF1">
        <w:t xml:space="preserve">eine minime </w:t>
      </w:r>
      <w:r w:rsidR="00931EA9" w:rsidRPr="00133DF1">
        <w:t>Veränderung</w:t>
      </w:r>
      <w:r w:rsidR="00194DAA" w:rsidRPr="00133DF1">
        <w:t xml:space="preserve"> des Kopfes in</w:t>
      </w:r>
      <w:r w:rsidR="00875643" w:rsidRPr="00133DF1">
        <w:t xml:space="preserve"> Relation </w:t>
      </w:r>
      <w:r w:rsidR="0082517D" w:rsidRPr="00133DF1">
        <w:t>zur Änderung, die ohnehin von der Applikation gegeben ist</w:t>
      </w:r>
      <w:r w:rsidR="00875643" w:rsidRPr="00133DF1">
        <w:t>.</w:t>
      </w:r>
    </w:p>
    <w:p w14:paraId="542ACE9E" w14:textId="77777777" w:rsidR="00C57BA9" w:rsidRPr="00133DF1" w:rsidRDefault="00C57BA9" w:rsidP="0082517D">
      <w:pPr>
        <w:jc w:val="both"/>
      </w:pPr>
    </w:p>
    <w:p w14:paraId="09456A47" w14:textId="16F39536" w:rsidR="00C57BA9" w:rsidRPr="00133DF1" w:rsidRDefault="00C57BA9" w:rsidP="0082517D">
      <w:pPr>
        <w:jc w:val="both"/>
      </w:pPr>
      <w:r w:rsidRPr="00133DF1">
        <w:t>Entscheidend ist, dass die zwei</w:t>
      </w:r>
      <w:r w:rsidR="009C3F6E" w:rsidRPr="00133DF1">
        <w:t xml:space="preserve"> verschiedenen Inputs,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9C3F6E" w:rsidRPr="00133DF1">
        <w:t xml:space="preserve"> und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9C3F6E" w:rsidRPr="00133DF1">
        <w:t>, klar getrennt werden. Sonst kann u.U. eine Situation entste</w:t>
      </w:r>
      <w:r w:rsidR="00E14A93">
        <w:t>hen, welche nicht definiert ist</w:t>
      </w:r>
      <w:r w:rsidR="009C3F6E" w:rsidRPr="00133DF1">
        <w:t xml:space="preserve"> (Kombinationen der jeweiligen Positionen und Rotationen). </w:t>
      </w:r>
      <w:r w:rsidR="00875643" w:rsidRPr="00133DF1">
        <w:t>Ansonsten wäre eine generische Lösung</w:t>
      </w:r>
      <w:r w:rsidR="00E071F2" w:rsidRPr="00133DF1">
        <w:t>, die</w:t>
      </w:r>
      <w:r w:rsidR="00875643" w:rsidRPr="00133DF1">
        <w:t xml:space="preserve"> möglichst alle Applikationen </w:t>
      </w:r>
      <w:r w:rsidR="00E071F2" w:rsidRPr="00133DF1">
        <w:t>abdeckt,</w:t>
      </w:r>
      <w:r w:rsidR="00875643" w:rsidRPr="00133DF1">
        <w:t xml:space="preserve"> unrealistisch.</w:t>
      </w:r>
    </w:p>
    <w:p w14:paraId="0F60B934" w14:textId="77777777" w:rsidR="00875643" w:rsidRPr="00133DF1" w:rsidRDefault="00875643" w:rsidP="0082517D">
      <w:pPr>
        <w:jc w:val="both"/>
      </w:pPr>
    </w:p>
    <w:p w14:paraId="01BDCCAF" w14:textId="4F3CF773" w:rsidR="00875643" w:rsidRPr="00133DF1" w:rsidRDefault="00BC7639" w:rsidP="0082517D">
      <w:pPr>
        <w:jc w:val="both"/>
      </w:pPr>
      <w:r w:rsidRPr="00133DF1">
        <w:t>D</w:t>
      </w:r>
      <w:r w:rsidR="00875643" w:rsidRPr="00133DF1">
        <w:t xml:space="preserve">ie Immersion </w:t>
      </w:r>
      <w:r w:rsidRPr="00133DF1">
        <w:t xml:space="preserve">wird durch diese Methode </w:t>
      </w:r>
      <w:r w:rsidR="00875643" w:rsidRPr="00133DF1">
        <w:t>deutlich gesteigert, weil sich die Oberkörper-, bzw. Kopfbewegung in der virtuellen Welt genau gleich wie in der realen Welt verhält.</w:t>
      </w:r>
    </w:p>
    <w:p w14:paraId="47B871FA" w14:textId="77777777" w:rsidR="0055600E" w:rsidRPr="00133DF1" w:rsidRDefault="0055600E" w:rsidP="0082517D">
      <w:pPr>
        <w:jc w:val="both"/>
      </w:pPr>
    </w:p>
    <w:p w14:paraId="09F9538C" w14:textId="4952AB98" w:rsidR="0055600E" w:rsidRPr="00133DF1" w:rsidRDefault="0055600E" w:rsidP="0082517D">
      <w:pPr>
        <w:jc w:val="both"/>
      </w:pPr>
      <w:r w:rsidRPr="00133DF1">
        <w:t>Folgende Inputs</w:t>
      </w:r>
      <w:r w:rsidR="0062287E" w:rsidRPr="00133DF1">
        <w:t xml:space="preserve"> des Head Tracking Devices</w:t>
      </w:r>
      <w:r w:rsidRPr="00133DF1">
        <w:t xml:space="preserve"> werden vom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interpretiert:</w:t>
      </w:r>
    </w:p>
    <w:p w14:paraId="4BBA0453" w14:textId="77777777" w:rsidR="0055600E" w:rsidRPr="00133DF1" w:rsidRDefault="0055600E" w:rsidP="0082517D">
      <w:pPr>
        <w:jc w:val="both"/>
      </w:pPr>
    </w:p>
    <w:p w14:paraId="0D25D006" w14:textId="23A86A5F" w:rsidR="00EF141E" w:rsidRPr="00133DF1" w:rsidRDefault="0055600E" w:rsidP="0055600E">
      <w:pPr>
        <w:pStyle w:val="Listenabsatz"/>
        <w:numPr>
          <w:ilvl w:val="0"/>
          <w:numId w:val="34"/>
        </w:numPr>
        <w:jc w:val="both"/>
        <w:rPr>
          <w:b/>
        </w:rPr>
      </w:pPr>
      <w:r w:rsidRPr="00133DF1">
        <w:rPr>
          <w:b/>
        </w:rPr>
        <w:t>Position</w:t>
      </w:r>
      <w:r w:rsidR="00EF141E" w:rsidRPr="00133DF1">
        <w:rPr>
          <w:b/>
        </w:rPr>
        <w:br/>
      </w:r>
      <w:r w:rsidR="00EF141E" w:rsidRPr="00133DF1">
        <w:t>Verschiebt die Kameras um den Betrag, welcher von einem initialen Punkt aus erfolgte. Rein mit dem Head Tracking ist es nicht möglich, die Steuerung des Spiels (welche die Hauptkamera beeinflussen würde) zu übernehmen. Nur dieses Offset wird interpretiert.</w:t>
      </w:r>
    </w:p>
    <w:p w14:paraId="7C6731DA" w14:textId="63854740" w:rsidR="0055600E" w:rsidRPr="00133DF1" w:rsidRDefault="0055600E" w:rsidP="00EF141E">
      <w:pPr>
        <w:pStyle w:val="Listenabsatz"/>
        <w:ind w:left="360"/>
        <w:jc w:val="both"/>
        <w:rPr>
          <w:b/>
        </w:rPr>
      </w:pPr>
    </w:p>
    <w:p w14:paraId="1F0E4BE9" w14:textId="539EDE4D" w:rsidR="002B0043" w:rsidRPr="00251427" w:rsidRDefault="0055600E" w:rsidP="00251427">
      <w:pPr>
        <w:pStyle w:val="Listenabsatz"/>
        <w:numPr>
          <w:ilvl w:val="0"/>
          <w:numId w:val="34"/>
        </w:numPr>
        <w:jc w:val="both"/>
        <w:rPr>
          <w:b/>
        </w:rPr>
      </w:pPr>
      <w:r w:rsidRPr="00133DF1">
        <w:rPr>
          <w:b/>
        </w:rPr>
        <w:t>Rotation</w:t>
      </w:r>
      <w:r w:rsidR="00EF141E" w:rsidRPr="00133DF1">
        <w:rPr>
          <w:b/>
        </w:rPr>
        <w:br/>
      </w:r>
      <w:r w:rsidR="0003082C" w:rsidRPr="00133DF1">
        <w:t xml:space="preserve">Je nach Ausrichtung des Kopfes, bzw. des Head </w:t>
      </w:r>
      <w:proofErr w:type="spellStart"/>
      <w:r w:rsidR="0003082C" w:rsidRPr="00133DF1">
        <w:t>Trackings</w:t>
      </w:r>
      <w:proofErr w:type="spellEnd"/>
      <w:r w:rsidR="0003082C" w:rsidRPr="00133DF1">
        <w:t>, dreht sich auch die Kamera im Spiel.</w:t>
      </w:r>
    </w:p>
    <w:p w14:paraId="11700340" w14:textId="77777777" w:rsidR="004F7B18" w:rsidRPr="00133DF1" w:rsidRDefault="004F7B18" w:rsidP="004F7B18"/>
    <w:p w14:paraId="3DEE3E12" w14:textId="68532E43" w:rsidR="004F7B18" w:rsidRPr="00133DF1" w:rsidRDefault="004F7B18" w:rsidP="004F7B18">
      <w:pPr>
        <w:pStyle w:val="berschrift3"/>
      </w:pPr>
      <w:bookmarkStart w:id="37" w:name="_Toc431910151"/>
      <w:r w:rsidRPr="00133DF1">
        <w:t>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62287E" w:rsidRPr="00133DF1">
        <w:t xml:space="preserve"> Tracking</w:t>
      </w:r>
      <w:bookmarkEnd w:id="37"/>
    </w:p>
    <w:p w14:paraId="4C97901F" w14:textId="77777777" w:rsidR="004C7111" w:rsidRPr="00133DF1" w:rsidRDefault="004C7111" w:rsidP="004C7111"/>
    <w:p w14:paraId="6D80C0DD" w14:textId="680B60AF" w:rsidR="004C7111" w:rsidRPr="00133DF1" w:rsidRDefault="0082517D" w:rsidP="00262C2E">
      <w:pPr>
        <w:jc w:val="both"/>
      </w:pPr>
      <w:r w:rsidRPr="00133DF1">
        <w:t>Ein weiteres Input Device ist der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Pr="00133DF1">
        <w:t xml:space="preserve"> von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Das Tracking dieses Gerätes bewirkt die </w:t>
      </w:r>
      <w:r w:rsidR="00A30170" w:rsidRPr="00133DF1">
        <w:t>Steuerung der Applikation</w:t>
      </w:r>
      <w:r w:rsidRPr="00133DF1">
        <w:t>, die anstelle einer Tastatur, der Maus oder des Gamepads erfolgen kann</w:t>
      </w:r>
      <w:r w:rsidR="00262C2E" w:rsidRPr="00133DF1">
        <w:t>.</w:t>
      </w:r>
    </w:p>
    <w:p w14:paraId="34FEBCEB" w14:textId="77777777" w:rsidR="0055600E" w:rsidRPr="00133DF1" w:rsidRDefault="0055600E" w:rsidP="00262C2E">
      <w:pPr>
        <w:jc w:val="both"/>
      </w:pPr>
    </w:p>
    <w:p w14:paraId="2BA25100" w14:textId="20577CDF" w:rsidR="0055600E" w:rsidRPr="00133DF1" w:rsidRDefault="0055600E" w:rsidP="00262C2E">
      <w:pPr>
        <w:jc w:val="both"/>
      </w:pPr>
      <w:r w:rsidRPr="00133DF1">
        <w:t>Folgende Inputs</w:t>
      </w:r>
      <w:r w:rsidR="0062287E" w:rsidRPr="00133DF1">
        <w:t xml:space="preserve"> des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62287E" w:rsidRPr="00133DF1">
        <w:t xml:space="preserve"> Tracking Devices</w:t>
      </w:r>
      <w:r w:rsidRPr="00133DF1">
        <w:t xml:space="preserve"> werden vom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interpretiert</w:t>
      </w:r>
      <w:r w:rsidR="00062EAA" w:rsidRPr="00133DF1">
        <w:t xml:space="preserve"> und auf die Applikationslogik so weit wie möglich angewandt</w:t>
      </w:r>
      <w:r w:rsidRPr="00133DF1">
        <w:t>:</w:t>
      </w:r>
    </w:p>
    <w:p w14:paraId="0D0A275F" w14:textId="77777777" w:rsidR="0055600E" w:rsidRPr="00133DF1" w:rsidRDefault="0055600E" w:rsidP="004C7111"/>
    <w:p w14:paraId="62B152D7" w14:textId="710951E4" w:rsidR="0055600E" w:rsidRPr="00133DF1" w:rsidRDefault="0055600E" w:rsidP="0055600E">
      <w:pPr>
        <w:pStyle w:val="Listenabsatz"/>
        <w:numPr>
          <w:ilvl w:val="0"/>
          <w:numId w:val="35"/>
        </w:numPr>
        <w:rPr>
          <w:b/>
        </w:rPr>
      </w:pPr>
      <w:r w:rsidRPr="00133DF1">
        <w:rPr>
          <w:b/>
        </w:rPr>
        <w:t>Rotation</w:t>
      </w:r>
      <w:r w:rsidR="003E7822" w:rsidRPr="00133DF1">
        <w:rPr>
          <w:b/>
        </w:rPr>
        <w:br/>
      </w:r>
      <w:r w:rsidR="003E7822" w:rsidRPr="00133DF1">
        <w:t xml:space="preserve">Die Rotation des </w:t>
      </w:r>
      <w:proofErr w:type="spellStart"/>
      <w:r w:rsidR="003E7822" w:rsidRPr="00133DF1">
        <w:t>Wands</w:t>
      </w:r>
      <w:proofErr w:type="spellEnd"/>
      <w:r w:rsidR="003E7822" w:rsidRPr="00133DF1">
        <w:t xml:space="preserve"> wird als Mausbewegung interpretiert.</w:t>
      </w:r>
      <w:r w:rsidR="003E7822" w:rsidRPr="00133DF1">
        <w:rPr>
          <w:b/>
        </w:rPr>
        <w:br/>
      </w:r>
    </w:p>
    <w:p w14:paraId="3A2CD424" w14:textId="49192E89" w:rsidR="0055600E" w:rsidRPr="00133DF1" w:rsidRDefault="0062287E" w:rsidP="0055600E">
      <w:pPr>
        <w:pStyle w:val="Listenabsatz"/>
        <w:numPr>
          <w:ilvl w:val="0"/>
          <w:numId w:val="35"/>
        </w:numPr>
        <w:rPr>
          <w:b/>
        </w:rPr>
      </w:pPr>
      <w:r w:rsidRPr="00133DF1">
        <w:rPr>
          <w:b/>
        </w:rPr>
        <w:t>Joystick</w:t>
      </w:r>
      <w:r w:rsidR="003E7822" w:rsidRPr="00133DF1">
        <w:rPr>
          <w:b/>
        </w:rPr>
        <w:br/>
      </w:r>
      <w:r w:rsidR="003E7822" w:rsidRPr="00133DF1">
        <w:t>Diese Eingabe simuliert das Drücken der Pfeiltasten (</w:t>
      </w:r>
      <w:r w:rsidR="00AB0A3C" w:rsidRPr="00133DF1">
        <w:t>und gleichzeitig</w:t>
      </w:r>
      <w:r w:rsidR="003E7822" w:rsidRPr="00133DF1">
        <w:t>, wie in vielen Spielen üblich, W, A, S, D)</w:t>
      </w:r>
      <w:r w:rsidR="003E7822" w:rsidRPr="00133DF1">
        <w:rPr>
          <w:b/>
        </w:rPr>
        <w:br/>
      </w:r>
    </w:p>
    <w:p w14:paraId="6D079128" w14:textId="6657DE94" w:rsidR="003E7822" w:rsidRPr="00133DF1" w:rsidRDefault="0062287E" w:rsidP="003E7822">
      <w:pPr>
        <w:pStyle w:val="Listenabsatz"/>
        <w:numPr>
          <w:ilvl w:val="0"/>
          <w:numId w:val="35"/>
        </w:numPr>
        <w:jc w:val="both"/>
      </w:pPr>
      <w:r w:rsidRPr="00133DF1">
        <w:rPr>
          <w:b/>
        </w:rPr>
        <w:t>Buttons</w:t>
      </w:r>
      <w:r w:rsidR="003E7822" w:rsidRPr="00133DF1">
        <w:br/>
        <w:t xml:space="preserve">Die verschiedenen Buttons des </w:t>
      </w:r>
      <w:proofErr w:type="spellStart"/>
      <w:r w:rsidR="003E7822" w:rsidRPr="00133DF1">
        <w:t>Wands</w:t>
      </w:r>
      <w:proofErr w:type="spellEnd"/>
      <w:r w:rsidR="003E7822" w:rsidRPr="00133DF1">
        <w:t xml:space="preserve"> sind auf die meistüblichen Tastatureingaben abgebildet, die in einem Spiel benutzt werden.</w:t>
      </w:r>
      <w:r w:rsidR="009E25B6" w:rsidRPr="00133DF1">
        <w:t xml:space="preserve"> (Linke Maustaste, rechte Maustaste, Leertaste, Control, usw.)</w:t>
      </w:r>
      <w:r w:rsidR="003E7822" w:rsidRPr="00133DF1">
        <w:t xml:space="preserve"> Die Konfiguration des </w:t>
      </w:r>
      <w:proofErr w:type="spellStart"/>
      <w:r w:rsidR="003E7822" w:rsidRPr="00133DF1">
        <w:t>Unity</w:t>
      </w:r>
      <w:proofErr w:type="spellEnd"/>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3E7822" w:rsidRPr="00133DF1">
        <w:t xml:space="preserve"> </w:t>
      </w:r>
      <w:proofErr w:type="spellStart"/>
      <w:r w:rsidR="003E7822" w:rsidRPr="00133DF1">
        <w:t>Plugins</w:t>
      </w:r>
      <w:proofErr w:type="spellEnd"/>
      <w:r w:rsidR="003E7822" w:rsidRPr="00133DF1">
        <w:t xml:space="preserve"> lässt aber eine neue Zuordnung zu, um der aktuellen Applikation zu entsprechen.</w:t>
      </w:r>
    </w:p>
    <w:p w14:paraId="38F876E0" w14:textId="77777777" w:rsidR="009C3F6E" w:rsidRPr="00133DF1" w:rsidRDefault="009C3F6E" w:rsidP="009C3F6E">
      <w:pPr>
        <w:jc w:val="both"/>
      </w:pPr>
    </w:p>
    <w:p w14:paraId="626E601F" w14:textId="43F6A798" w:rsidR="009C3F6E" w:rsidRPr="00133DF1" w:rsidRDefault="009C3F6E" w:rsidP="009C3F6E">
      <w:pPr>
        <w:pStyle w:val="Listenabsatz"/>
        <w:numPr>
          <w:ilvl w:val="0"/>
          <w:numId w:val="40"/>
        </w:numPr>
        <w:jc w:val="both"/>
        <w:rPr>
          <w:b/>
        </w:rPr>
      </w:pPr>
      <w:r w:rsidRPr="00133DF1">
        <w:rPr>
          <w:b/>
        </w:rPr>
        <w:t>Position</w:t>
      </w:r>
    </w:p>
    <w:p w14:paraId="3FDA1E6A" w14:textId="7E280DBD" w:rsidR="00B5132D" w:rsidRDefault="001A69E8" w:rsidP="001201E2">
      <w:pPr>
        <w:pStyle w:val="Listenabsatz"/>
        <w:ind w:left="360"/>
        <w:jc w:val="both"/>
      </w:pPr>
      <w:r w:rsidRPr="00133DF1">
        <w:t>Da die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Ins</w:t>
      </w:r>
      <w:r w:rsidR="009C3F6E" w:rsidRPr="00133DF1">
        <w:t>tallation über das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9C3F6E" w:rsidRPr="00133DF1">
        <w:t xml:space="preserve"> Protokoll die Positionen und Rotationen aller erkannten und verfolgbaren Objekte übermittelt, </w:t>
      </w:r>
      <w:r w:rsidRPr="00133DF1">
        <w:t xml:space="preserve">kann alternativ statt des Head </w:t>
      </w:r>
      <w:proofErr w:type="spellStart"/>
      <w:r w:rsidRPr="00133DF1">
        <w:t>Trackings</w:t>
      </w:r>
      <w:proofErr w:type="spellEnd"/>
      <w:r w:rsidRPr="00133DF1">
        <w:t xml:space="preserve"> auch die Position des </w:t>
      </w:r>
      <w:proofErr w:type="spellStart"/>
      <w:r w:rsidRPr="00133DF1">
        <w:t>Wand</w:t>
      </w:r>
      <w:r w:rsidR="009C3F6E" w:rsidRPr="00133DF1">
        <w:t>s</w:t>
      </w:r>
      <w:proofErr w:type="spellEnd"/>
      <w:r w:rsidR="009C3F6E" w:rsidRPr="00133DF1">
        <w:t xml:space="preserve"> verwendet wer</w:t>
      </w:r>
      <w:r w:rsidRPr="00133DF1">
        <w:t>den.</w:t>
      </w:r>
    </w:p>
    <w:p w14:paraId="2D1CA611" w14:textId="77777777" w:rsidR="001201E2" w:rsidRDefault="001201E2" w:rsidP="001201E2">
      <w:pPr>
        <w:jc w:val="both"/>
      </w:pPr>
    </w:p>
    <w:p w14:paraId="2A19C9B0" w14:textId="77777777" w:rsidR="001201E2" w:rsidRDefault="001201E2" w:rsidP="001201E2">
      <w:pPr>
        <w:jc w:val="both"/>
      </w:pPr>
    </w:p>
    <w:p w14:paraId="2758F440" w14:textId="77777777" w:rsidR="001201E2" w:rsidRDefault="001201E2" w:rsidP="001201E2">
      <w:pPr>
        <w:jc w:val="both"/>
      </w:pPr>
    </w:p>
    <w:p w14:paraId="1A9EF313" w14:textId="77777777" w:rsidR="001201E2" w:rsidRDefault="001201E2" w:rsidP="001201E2">
      <w:pPr>
        <w:jc w:val="both"/>
      </w:pPr>
    </w:p>
    <w:p w14:paraId="5EDFDFBD" w14:textId="77777777" w:rsidR="001201E2" w:rsidRDefault="001201E2" w:rsidP="001201E2">
      <w:pPr>
        <w:jc w:val="both"/>
      </w:pPr>
    </w:p>
    <w:p w14:paraId="60C08634" w14:textId="1B9E1EB4" w:rsidR="00B5132D" w:rsidRDefault="00B5132D" w:rsidP="00B5132D">
      <w:pPr>
        <w:pStyle w:val="berschrift2"/>
      </w:pPr>
      <w:bookmarkStart w:id="38" w:name="_Toc431910152"/>
      <w:r>
        <w:t>Einstellungsmöglichkeiten für 6DoF</w:t>
      </w:r>
      <w:bookmarkEnd w:id="38"/>
      <w:r w:rsidR="00DC4D3A">
        <w:fldChar w:fldCharType="begin"/>
      </w:r>
      <w:r w:rsidR="00DC4D3A">
        <w:instrText xml:space="preserve"> XE "</w:instrText>
      </w:r>
      <w:r w:rsidR="00DC4D3A" w:rsidRPr="00B50F98">
        <w:instrText>6DoF</w:instrText>
      </w:r>
      <w:r w:rsidR="00DC4D3A">
        <w:instrText xml:space="preserve">" </w:instrText>
      </w:r>
      <w:r w:rsidR="00DC4D3A">
        <w:fldChar w:fldCharType="end"/>
      </w:r>
    </w:p>
    <w:p w14:paraId="4B6D6319" w14:textId="6E0347BC" w:rsidR="00B5132D" w:rsidRDefault="001201E2" w:rsidP="00AB2938">
      <w:pPr>
        <w:jc w:val="both"/>
      </w:pPr>
      <w:r>
        <w:t>J</w:t>
      </w:r>
      <w:r w:rsidR="00B5132D">
        <w:t xml:space="preserve">e nach Anwendung </w:t>
      </w:r>
      <w:r>
        <w:t xml:space="preserve">muss </w:t>
      </w:r>
      <w:r w:rsidR="00B5132D">
        <w:t>die Sensibil</w:t>
      </w:r>
      <w:r>
        <w:t>ität der Achsen angepasst werden können, damit die physischen Bewegungen im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stärker oder schwächer interpretiert werden können. Zusätzlich</w:t>
      </w:r>
      <w:r w:rsidR="00B5132D">
        <w:t xml:space="preserve"> </w:t>
      </w:r>
      <w:r>
        <w:t xml:space="preserve">können selektiv Achsen deaktiviert werden. </w:t>
      </w:r>
    </w:p>
    <w:p w14:paraId="185B2824" w14:textId="77777777" w:rsidR="00B06E09" w:rsidRDefault="00B06E09" w:rsidP="00B06E09">
      <w:pPr>
        <w:keepNext/>
        <w:jc w:val="center"/>
      </w:pPr>
      <w:r>
        <w:rPr>
          <w:noProof/>
          <w:lang w:val="en-US"/>
        </w:rPr>
        <w:drawing>
          <wp:inline distT="0" distB="0" distL="0" distR="0" wp14:anchorId="747BC253" wp14:editId="277375D2">
            <wp:extent cx="2763489" cy="18288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OF_en.jpg"/>
                    <pic:cNvPicPr/>
                  </pic:nvPicPr>
                  <pic:blipFill>
                    <a:blip r:embed="rId21">
                      <a:extLst>
                        <a:ext uri="{28A0092B-C50C-407E-A947-70E740481C1C}">
                          <a14:useLocalDpi xmlns:a14="http://schemas.microsoft.com/office/drawing/2010/main" val="0"/>
                        </a:ext>
                      </a:extLst>
                    </a:blip>
                    <a:stretch>
                      <a:fillRect/>
                    </a:stretch>
                  </pic:blipFill>
                  <pic:spPr>
                    <a:xfrm>
                      <a:off x="0" y="0"/>
                      <a:ext cx="2774613" cy="1836162"/>
                    </a:xfrm>
                    <a:prstGeom prst="rect">
                      <a:avLst/>
                    </a:prstGeom>
                  </pic:spPr>
                </pic:pic>
              </a:graphicData>
            </a:graphic>
          </wp:inline>
        </w:drawing>
      </w:r>
    </w:p>
    <w:p w14:paraId="42C639EE" w14:textId="6FF905FF" w:rsidR="00B5132D" w:rsidRPr="00133DF1" w:rsidRDefault="00B06E09" w:rsidP="00804FC1">
      <w:pPr>
        <w:pStyle w:val="Beschriftung"/>
        <w:jc w:val="center"/>
      </w:pPr>
      <w:bookmarkStart w:id="39" w:name="_Toc431844048"/>
      <w:proofErr w:type="spellStart"/>
      <w:r>
        <w:t>Abbildung</w:t>
      </w:r>
      <w:proofErr w:type="spellEnd"/>
      <w:r>
        <w:t xml:space="preserve"> </w:t>
      </w:r>
      <w:r>
        <w:fldChar w:fldCharType="begin"/>
      </w:r>
      <w:r>
        <w:instrText xml:space="preserve"> SEQ Abbildung \* ARABIC </w:instrText>
      </w:r>
      <w:r>
        <w:fldChar w:fldCharType="separate"/>
      </w:r>
      <w:r w:rsidR="00874B98">
        <w:rPr>
          <w:noProof/>
        </w:rPr>
        <w:t>5</w:t>
      </w:r>
      <w:r>
        <w:fldChar w:fldCharType="end"/>
      </w:r>
      <w:r>
        <w:t>: 6Dof</w:t>
      </w:r>
      <w:bookmarkEnd w:id="39"/>
    </w:p>
    <w:p w14:paraId="7F73C2AF" w14:textId="0D88ED91" w:rsidR="004C7111" w:rsidRPr="00133DF1" w:rsidRDefault="004C7111" w:rsidP="004C7111">
      <w:pPr>
        <w:pStyle w:val="berschrift2"/>
      </w:pPr>
      <w:bookmarkStart w:id="40" w:name="_Toc431910153"/>
      <w:r w:rsidRPr="00133DF1">
        <w:t>Setup</w:t>
      </w:r>
      <w:bookmarkEnd w:id="40"/>
    </w:p>
    <w:p w14:paraId="134810A9" w14:textId="3585E916" w:rsidR="00227737" w:rsidRPr="00133DF1" w:rsidRDefault="00ED1EF4" w:rsidP="009B488B">
      <w:pPr>
        <w:jc w:val="both"/>
      </w:pPr>
      <w:r w:rsidRPr="00133DF1">
        <w:t xml:space="preserve">Damit </w:t>
      </w:r>
      <w:r w:rsidR="00B1182A" w:rsidRPr="00133DF1">
        <w:t xml:space="preserve">Anwender, die </w:t>
      </w:r>
      <w:r w:rsidRPr="00133DF1">
        <w:t xml:space="preserve">nicht </w:t>
      </w:r>
      <w:r w:rsidR="00480E87" w:rsidRPr="00133DF1">
        <w:t>in das Projekt involviert</w:t>
      </w:r>
      <w:r w:rsidRPr="00133DF1">
        <w:t xml:space="preserve"> </w:t>
      </w:r>
      <w:r w:rsidR="00480E87" w:rsidRPr="00133DF1">
        <w:t>waren</w:t>
      </w:r>
      <w:r w:rsidR="00B1182A" w:rsidRPr="00133DF1">
        <w:t xml:space="preserve">, </w:t>
      </w:r>
      <w:r w:rsidRPr="00133DF1">
        <w:t xml:space="preserve">das </w:t>
      </w:r>
      <w:r w:rsidR="00863C44" w:rsidRPr="00133DF1">
        <w:t>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863C44" w:rsidRPr="00133DF1">
        <w:t xml:space="preserve"> Plugin problemlos, schnell und einfach mit ihrer eigenen Unity Anwendung benutzen können, wird eine Schritt für Schritt Anleitung </w:t>
      </w:r>
      <w:r w:rsidR="00F22D83" w:rsidRPr="00133DF1">
        <w:t xml:space="preserve">und ein Setup </w:t>
      </w:r>
      <w:r w:rsidR="00863C44" w:rsidRPr="00133DF1">
        <w:t>erstellt.</w:t>
      </w:r>
    </w:p>
    <w:p w14:paraId="4EB3E0AF" w14:textId="2EC13EE8" w:rsidR="00227737" w:rsidRPr="00133DF1" w:rsidRDefault="00227737" w:rsidP="009B488B">
      <w:pPr>
        <w:pStyle w:val="berschrift2"/>
        <w:jc w:val="both"/>
      </w:pPr>
      <w:bookmarkStart w:id="41" w:name="_Toc431910154"/>
      <w:r w:rsidRPr="00133DF1">
        <w:t>Demo</w:t>
      </w:r>
      <w:r w:rsidR="007B67E5" w:rsidRPr="00133DF1">
        <w:t>applikation</w:t>
      </w:r>
      <w:bookmarkEnd w:id="41"/>
    </w:p>
    <w:p w14:paraId="416F99A2" w14:textId="33AB1F59" w:rsidR="00B1182A" w:rsidRPr="00133DF1" w:rsidRDefault="007B67E5" w:rsidP="009B488B">
      <w:pPr>
        <w:jc w:val="both"/>
      </w:pPr>
      <w:r w:rsidRPr="00133DF1">
        <w:t>Um sämtliche umgesetzten Features und die Usability praktisch veranschaulichen zu können, werden Demoapplikationen erstellt, bzw. verwendet.</w:t>
      </w:r>
    </w:p>
    <w:p w14:paraId="2DD61C02" w14:textId="77777777" w:rsidR="007B67E5" w:rsidRPr="00133DF1" w:rsidRDefault="007B67E5" w:rsidP="009B488B">
      <w:pPr>
        <w:jc w:val="both"/>
      </w:pPr>
    </w:p>
    <w:p w14:paraId="08851011" w14:textId="2F04B02F" w:rsidR="00840889" w:rsidRPr="00133DF1" w:rsidRDefault="000A7BE4" w:rsidP="009B488B">
      <w:pPr>
        <w:pStyle w:val="Listenabsatz"/>
        <w:numPr>
          <w:ilvl w:val="0"/>
          <w:numId w:val="36"/>
        </w:numPr>
        <w:jc w:val="both"/>
        <w:rPr>
          <w:b/>
        </w:rPr>
      </w:pPr>
      <w:r>
        <w:rPr>
          <w:b/>
        </w:rPr>
        <w:t>Schiessbude</w:t>
      </w:r>
      <w:r w:rsidR="0020275A">
        <w:rPr>
          <w:b/>
        </w:rPr>
        <w:t xml:space="preserve"> (Priorität 1)</w:t>
      </w:r>
    </w:p>
    <w:p w14:paraId="0D837D27" w14:textId="2FA593D3" w:rsidR="009B488B" w:rsidRPr="00133DF1" w:rsidRDefault="007B67E5" w:rsidP="00840889">
      <w:pPr>
        <w:pStyle w:val="Listenabsatz"/>
        <w:ind w:left="360"/>
        <w:jc w:val="both"/>
      </w:pPr>
      <w:r w:rsidRPr="00133DF1">
        <w:t>Diese eigens erstellte Applikation bietet</w:t>
      </w:r>
      <w:r w:rsidR="00AB0A3C" w:rsidRPr="00133DF1">
        <w:t xml:space="preserve"> optimale Voraussetzungen, um sämtliche Features des </w:t>
      </w:r>
      <w:proofErr w:type="spellStart"/>
      <w:r w:rsidR="00AB0A3C" w:rsidRPr="00133DF1">
        <w:t>Unity</w:t>
      </w:r>
      <w:proofErr w:type="spellEnd"/>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AB0A3C" w:rsidRPr="00133DF1">
        <w:t xml:space="preserve"> </w:t>
      </w:r>
      <w:proofErr w:type="spellStart"/>
      <w:r w:rsidR="00AB0A3C" w:rsidRPr="00133DF1">
        <w:t>Plugins</w:t>
      </w:r>
      <w:proofErr w:type="spellEnd"/>
      <w:r w:rsidR="00AB0A3C" w:rsidRPr="00133DF1">
        <w:t xml:space="preserve"> veranschaulichen zu können.</w:t>
      </w:r>
    </w:p>
    <w:p w14:paraId="6D2A58C5" w14:textId="77777777" w:rsidR="00840889" w:rsidRPr="00133DF1" w:rsidRDefault="00840889" w:rsidP="00840889">
      <w:pPr>
        <w:pStyle w:val="Listenabsatz"/>
        <w:ind w:left="360"/>
        <w:jc w:val="both"/>
      </w:pPr>
    </w:p>
    <w:p w14:paraId="0C9C6FE9" w14:textId="1E2511CA" w:rsidR="00840889" w:rsidRDefault="009478DB" w:rsidP="00840889">
      <w:pPr>
        <w:pStyle w:val="Listenabsatz"/>
        <w:ind w:left="360"/>
        <w:jc w:val="both"/>
      </w:pPr>
      <w:r w:rsidRPr="00133DF1">
        <w:t>Das Setting dieses Demospiels ist eine Schiessbude, wie sie auf einem Jahrmarkt anzutreffen ist. Die Galerien mit den abzuschiessenden Zielen verteilen sich jedoch rund um den Spieler</w:t>
      </w:r>
      <w:r w:rsidR="003633FF" w:rsidRPr="00133DF1">
        <w:t xml:space="preserve">. Mit Hilfe des Head </w:t>
      </w:r>
      <w:proofErr w:type="spellStart"/>
      <w:r w:rsidR="003633FF" w:rsidRPr="00133DF1">
        <w:t>Trackings</w:t>
      </w:r>
      <w:proofErr w:type="spellEnd"/>
      <w:r w:rsidR="003633FF" w:rsidRPr="00133DF1">
        <w:t xml:space="preserve"> kann sich der Spieler in der gesamten Szenerie umschauen, Bewegungen ausführen und die Objekte aus verschiedenen Perspektiven betrachten. Das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582D85">
        <w:t>-</w:t>
      </w:r>
      <w:r w:rsidR="003633FF" w:rsidRPr="00133DF1">
        <w:t xml:space="preserve">Device steuert das </w:t>
      </w:r>
      <w:r w:rsidR="00582D85">
        <w:t>Gewehr</w:t>
      </w:r>
      <w:r w:rsidR="003633FF" w:rsidRPr="00133DF1">
        <w:t xml:space="preserve">, um die </w:t>
      </w:r>
      <w:r w:rsidR="0020275A">
        <w:t>Zielobjekte</w:t>
      </w:r>
      <w:r w:rsidR="003633FF" w:rsidRPr="00133DF1">
        <w:t xml:space="preserve"> anzuvisieren</w:t>
      </w:r>
      <w:r w:rsidR="00582D85">
        <w:t xml:space="preserve"> und abzuschiessen</w:t>
      </w:r>
      <w:r w:rsidR="003633FF" w:rsidRPr="00133DF1">
        <w:t>.</w:t>
      </w:r>
      <w:r w:rsidR="001A75C2" w:rsidRPr="00133DF1">
        <w:t xml:space="preserve"> Die Buttons des </w:t>
      </w:r>
      <w:proofErr w:type="spellStart"/>
      <w:r w:rsidR="001A75C2" w:rsidRPr="00133DF1">
        <w:t>Wands</w:t>
      </w:r>
      <w:proofErr w:type="spellEnd"/>
      <w:r w:rsidR="001A75C2" w:rsidRPr="00133DF1">
        <w:t xml:space="preserve"> werden gebrau</w:t>
      </w:r>
      <w:r w:rsidR="0020275A">
        <w:t>cht um das Gewehr abzufeuern</w:t>
      </w:r>
      <w:r w:rsidR="001A75C2" w:rsidRPr="00133DF1">
        <w:t>.</w:t>
      </w:r>
    </w:p>
    <w:p w14:paraId="0E4D3D90" w14:textId="77777777" w:rsidR="0020275A" w:rsidRDefault="0020275A" w:rsidP="00840889">
      <w:pPr>
        <w:pStyle w:val="Listenabsatz"/>
        <w:ind w:left="360"/>
        <w:jc w:val="both"/>
      </w:pPr>
    </w:p>
    <w:p w14:paraId="61F3EBE5" w14:textId="18C6576B" w:rsidR="00582D85" w:rsidRPr="00582D85" w:rsidRDefault="00582D85" w:rsidP="00840889">
      <w:pPr>
        <w:pStyle w:val="Listenabsatz"/>
        <w:ind w:left="360"/>
        <w:jc w:val="both"/>
        <w:rPr>
          <w:b/>
        </w:rPr>
      </w:pPr>
      <w:r w:rsidRPr="00582D85">
        <w:rPr>
          <w:b/>
        </w:rPr>
        <w:t>Spiellogik</w:t>
      </w:r>
    </w:p>
    <w:p w14:paraId="50A30367" w14:textId="6AD615DF" w:rsidR="00582D85" w:rsidRDefault="00582D85" w:rsidP="00840889">
      <w:pPr>
        <w:pStyle w:val="Listenabsatz"/>
        <w:ind w:left="360"/>
        <w:jc w:val="both"/>
      </w:pPr>
      <w:r>
        <w:t>Das Spiel startet unmittelbar auf dem Schiessgelände</w:t>
      </w:r>
      <w:r w:rsidR="00DB1C49">
        <w:t>, welches im Wildwest-Setting spielt</w:t>
      </w:r>
      <w:r>
        <w:t>.</w:t>
      </w:r>
      <w:r w:rsidR="00DB1C49">
        <w:t xml:space="preserve"> Kreisförmig um den Spieler sind verschiedene Marktstände angeordnet, auf denen die abzuschiessenden Objekte erscheinen.</w:t>
      </w:r>
      <w:r>
        <w:t xml:space="preserve"> Wird ein Zielobjekt mit dem Gewehr getroffen, werden dem Spieler Punkte gutgeschrieben, dessen Summe als GUI-Element in einer Ecke des Frontscreens sichtbar ist.</w:t>
      </w:r>
      <w:r w:rsidR="00BF533A">
        <w:t xml:space="preserve"> Ein weiteres GUI-Element ist die Zeit, die seit dem Start des Spiels verstrichen ist.</w:t>
      </w:r>
    </w:p>
    <w:p w14:paraId="5157E13E" w14:textId="77777777" w:rsidR="00582D85" w:rsidRDefault="00582D85" w:rsidP="00840889">
      <w:pPr>
        <w:pStyle w:val="Listenabsatz"/>
        <w:ind w:left="360"/>
        <w:jc w:val="both"/>
      </w:pPr>
    </w:p>
    <w:p w14:paraId="3368EBC7" w14:textId="772DA6B1" w:rsidR="00582D85" w:rsidRPr="00582D85" w:rsidRDefault="00582D85" w:rsidP="00840889">
      <w:pPr>
        <w:pStyle w:val="Listenabsatz"/>
        <w:ind w:left="360"/>
        <w:jc w:val="both"/>
        <w:rPr>
          <w:b/>
        </w:rPr>
      </w:pPr>
      <w:r w:rsidRPr="00582D85">
        <w:rPr>
          <w:b/>
        </w:rPr>
        <w:t>Zielobjekte</w:t>
      </w:r>
    </w:p>
    <w:p w14:paraId="5B2A0C7B" w14:textId="20FDA8FF" w:rsidR="00582D85" w:rsidRDefault="00582D85" w:rsidP="00840889">
      <w:pPr>
        <w:pStyle w:val="Listenabsatz"/>
        <w:ind w:left="360"/>
        <w:jc w:val="both"/>
      </w:pPr>
      <w:r>
        <w:t>Abzuschiessende Ziele erscheinen an fixierten Positionen, zu einem zufälligen Zeitpunkt und bleiben wiederum eine zufällige Zeitspanne sichtbar. Während dieser Zeit kann mit dem Gewehr das Objekt abgeschossen und Punkte gesammelt werden.</w:t>
      </w:r>
      <w:r w:rsidR="003E36DE">
        <w:t xml:space="preserve"> Die </w:t>
      </w:r>
      <w:proofErr w:type="spellStart"/>
      <w:r w:rsidR="003E36DE">
        <w:t>Meshes</w:t>
      </w:r>
      <w:proofErr w:type="spellEnd"/>
      <w:r w:rsidR="003E36DE">
        <w:t xml:space="preserve"> der Ziele sind </w:t>
      </w:r>
      <w:proofErr w:type="spellStart"/>
      <w:r w:rsidR="003E36DE">
        <w:t>Gummienten</w:t>
      </w:r>
      <w:proofErr w:type="spellEnd"/>
      <w:r w:rsidR="003E36DE">
        <w:t xml:space="preserve"> und Zielscheiben.</w:t>
      </w:r>
    </w:p>
    <w:p w14:paraId="65AD9E69" w14:textId="77777777" w:rsidR="00582D85" w:rsidRDefault="00582D85" w:rsidP="00840889">
      <w:pPr>
        <w:pStyle w:val="Listenabsatz"/>
        <w:ind w:left="360"/>
        <w:jc w:val="both"/>
      </w:pPr>
    </w:p>
    <w:p w14:paraId="075348A2" w14:textId="77777777" w:rsidR="001C5B4E" w:rsidRDefault="001C5B4E" w:rsidP="00840889">
      <w:pPr>
        <w:pStyle w:val="Listenabsatz"/>
        <w:ind w:left="360"/>
        <w:jc w:val="both"/>
      </w:pPr>
      <w:bookmarkStart w:id="42" w:name="_GoBack"/>
      <w:bookmarkEnd w:id="42"/>
    </w:p>
    <w:p w14:paraId="6EDC8316" w14:textId="77777777" w:rsidR="008018E2" w:rsidRDefault="00582D85" w:rsidP="008018E2">
      <w:pPr>
        <w:pStyle w:val="Listenabsatz"/>
        <w:ind w:left="360"/>
        <w:rPr>
          <w:b/>
        </w:rPr>
      </w:pPr>
      <w:proofErr w:type="spellStart"/>
      <w:r>
        <w:rPr>
          <w:b/>
        </w:rPr>
        <w:lastRenderedPageBreak/>
        <w:t>WorldViz</w:t>
      </w:r>
      <w:proofErr w:type="spellEnd"/>
      <w:r>
        <w:rPr>
          <w:b/>
        </w:rPr>
        <w:t xml:space="preserve"> </w:t>
      </w:r>
      <w:r w:rsidRPr="00582D85">
        <w:rPr>
          <w:b/>
        </w:rPr>
        <w:t>Wand</w:t>
      </w:r>
    </w:p>
    <w:p w14:paraId="51037749" w14:textId="1C9DD689" w:rsidR="006D38FF" w:rsidRPr="006D38FF" w:rsidRDefault="006D38FF" w:rsidP="008018E2">
      <w:pPr>
        <w:pStyle w:val="Listenabsatz"/>
        <w:ind w:left="360"/>
        <w:jc w:val="both"/>
      </w:pPr>
      <w:r>
        <w:t xml:space="preserve">Der Wand positioniert das virtuelle Gewehr. Ein Fadenkreuz wird entsprechend der Position des </w:t>
      </w:r>
      <w:proofErr w:type="spellStart"/>
      <w:r>
        <w:t>Wands</w:t>
      </w:r>
      <w:proofErr w:type="spellEnd"/>
      <w:r>
        <w:t xml:space="preserve"> angezeigt und dient als Hilfe fürs Abschiessen der Objekte.</w:t>
      </w:r>
      <w:r w:rsidR="00A05694">
        <w:t xml:space="preserve"> Das Gewehr richtig sich möglichst genau gleich aus wie der Wand in der realen Welt.</w:t>
      </w:r>
      <w:r>
        <w:t xml:space="preserve"> Der Button auf der Rückseite feuer</w:t>
      </w:r>
      <w:r w:rsidR="00A05694">
        <w:t>t</w:t>
      </w:r>
      <w:r>
        <w:t xml:space="preserve"> das Gewehr ab. Der Joystick hat in dieser Applikation keine Funktion.</w:t>
      </w:r>
    </w:p>
    <w:p w14:paraId="489827EB" w14:textId="77777777" w:rsidR="006D38FF" w:rsidRDefault="006D38FF" w:rsidP="00582D85">
      <w:pPr>
        <w:pStyle w:val="Listenabsatz"/>
        <w:ind w:left="360"/>
        <w:jc w:val="both"/>
        <w:rPr>
          <w:b/>
        </w:rPr>
      </w:pPr>
    </w:p>
    <w:p w14:paraId="1040450E" w14:textId="77777777" w:rsidR="006D38FF" w:rsidRDefault="006D38FF" w:rsidP="00582D85">
      <w:pPr>
        <w:pStyle w:val="Listenabsatz"/>
        <w:ind w:left="360"/>
        <w:jc w:val="both"/>
        <w:rPr>
          <w:b/>
        </w:rPr>
      </w:pPr>
      <w:proofErr w:type="spellStart"/>
      <w:r>
        <w:rPr>
          <w:b/>
        </w:rPr>
        <w:t>WorldViz</w:t>
      </w:r>
      <w:proofErr w:type="spellEnd"/>
      <w:r>
        <w:rPr>
          <w:b/>
        </w:rPr>
        <w:t xml:space="preserve"> Eyes</w:t>
      </w:r>
    </w:p>
    <w:p w14:paraId="443F6C71" w14:textId="66BAEF07" w:rsidR="0020275A" w:rsidRDefault="006D38FF" w:rsidP="00582D85">
      <w:pPr>
        <w:pStyle w:val="Listenabsatz"/>
        <w:ind w:left="360"/>
        <w:jc w:val="both"/>
      </w:pPr>
      <w:r w:rsidRPr="006D38FF">
        <w:t xml:space="preserve">Damit sich der Spieler in der virtuellen Welt bewegen kann, wird die Position der Eyes </w:t>
      </w:r>
      <w:r>
        <w:t>aufgezeichnet</w:t>
      </w:r>
      <w:r w:rsidR="008B256D">
        <w:t xml:space="preserve"> und in einem definierten Radius ins Spiel übertragen. Die Rotation ist die Ausrichtung des Spielers</w:t>
      </w:r>
      <w:r w:rsidR="00A05694">
        <w:t xml:space="preserve">, also in welche Richtung das Gewehr grundsätzlich zielt. Zu dieser Rotation kommt dann noch die Rotation, welche </w:t>
      </w:r>
      <w:proofErr w:type="gramStart"/>
      <w:r w:rsidR="00A05694">
        <w:t>vom</w:t>
      </w:r>
      <w:proofErr w:type="gramEnd"/>
      <w:r w:rsidR="00A05694">
        <w:t xml:space="preserve"> Wand definiert wird, hinzu.</w:t>
      </w:r>
    </w:p>
    <w:p w14:paraId="2D6238C3" w14:textId="77777777" w:rsidR="00BF533A" w:rsidRDefault="00BF533A" w:rsidP="00582D85">
      <w:pPr>
        <w:pStyle w:val="Listenabsatz"/>
        <w:ind w:left="360"/>
        <w:jc w:val="both"/>
      </w:pPr>
    </w:p>
    <w:p w14:paraId="2C286297" w14:textId="5070194C" w:rsidR="00BF533A" w:rsidRPr="00BF533A" w:rsidRDefault="00BF533A" w:rsidP="00582D85">
      <w:pPr>
        <w:pStyle w:val="Listenabsatz"/>
        <w:ind w:left="360"/>
        <w:jc w:val="both"/>
        <w:rPr>
          <w:b/>
        </w:rPr>
      </w:pPr>
      <w:r w:rsidRPr="00BF533A">
        <w:rPr>
          <w:b/>
        </w:rPr>
        <w:t>Ziel</w:t>
      </w:r>
    </w:p>
    <w:p w14:paraId="245AF4DA" w14:textId="5250E808" w:rsidR="00BF533A" w:rsidRPr="006D38FF" w:rsidRDefault="00BF533A" w:rsidP="00582D85">
      <w:pPr>
        <w:pStyle w:val="Listenabsatz"/>
        <w:ind w:left="360"/>
        <w:jc w:val="both"/>
      </w:pPr>
      <w:r>
        <w:t>Das Spiel hat kein fixes Ziel, es geht primär darum, möglichst viele Punkte</w:t>
      </w:r>
      <w:r w:rsidR="004F63E0">
        <w:t xml:space="preserve"> in kurzer Zeit</w:t>
      </w:r>
      <w:r>
        <w:t xml:space="preserve"> zu sammeln.</w:t>
      </w:r>
    </w:p>
    <w:p w14:paraId="0FBD55FD" w14:textId="77777777" w:rsidR="00F22D83" w:rsidRPr="00133DF1" w:rsidRDefault="00F22D83" w:rsidP="00840889">
      <w:pPr>
        <w:pStyle w:val="Listenabsatz"/>
        <w:ind w:left="360"/>
        <w:jc w:val="both"/>
      </w:pPr>
    </w:p>
    <w:p w14:paraId="6D987A1D" w14:textId="0FE7A304" w:rsidR="00F22D83" w:rsidRPr="00133DF1" w:rsidRDefault="0020275A" w:rsidP="00F22D83">
      <w:pPr>
        <w:pStyle w:val="Listenabsatz"/>
        <w:numPr>
          <w:ilvl w:val="0"/>
          <w:numId w:val="40"/>
        </w:numPr>
        <w:jc w:val="both"/>
      </w:pPr>
      <w:r>
        <w:rPr>
          <w:b/>
        </w:rPr>
        <w:t>Model-Viewer (Priorität 2)</w:t>
      </w:r>
    </w:p>
    <w:p w14:paraId="3F2B1531" w14:textId="6D82A99C" w:rsidR="00F22D83" w:rsidRPr="00133DF1" w:rsidRDefault="00F22D83" w:rsidP="00F22D83">
      <w:pPr>
        <w:pStyle w:val="Listenabsatz"/>
        <w:ind w:left="360"/>
        <w:jc w:val="both"/>
      </w:pPr>
      <w:r w:rsidRPr="00133DF1">
        <w:t xml:space="preserve">Es wird ein Operationssaal dargestellt, </w:t>
      </w:r>
      <w:r w:rsidR="00650849">
        <w:t>in dem</w:t>
      </w:r>
      <w:r w:rsidRPr="00133DF1">
        <w:t xml:space="preserve"> sich der Benutzer im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wie ein Arzt bewegen kann. </w:t>
      </w:r>
      <w:r w:rsidR="000B45A6">
        <w:t>Als Alternative zum Operationssaal könnten auch Gebäude, Städte und sonstige</w:t>
      </w:r>
      <w:r w:rsidR="00650849">
        <w:t xml:space="preserve"> statische</w:t>
      </w:r>
      <w:r w:rsidR="000B45A6">
        <w:t xml:space="preserve"> </w:t>
      </w:r>
      <w:r w:rsidR="003D0FB9">
        <w:t>Modelle</w:t>
      </w:r>
      <w:r w:rsidR="000B45A6">
        <w:t xml:space="preserve"> Verwendung finden.</w:t>
      </w:r>
      <w:r w:rsidR="00650849">
        <w:t xml:space="preserve"> Mit Hilfe des Joysticks auf dem Wand-Device kann sich der Benutzer frei im virtuellen Raum bewegen.</w:t>
      </w:r>
      <w:r w:rsidR="00522EFB">
        <w:t xml:space="preserve"> Leichte Bewegungen sind mittels Eyes-Device ebenfalls möglich.</w:t>
      </w:r>
    </w:p>
    <w:p w14:paraId="25DF3EE1" w14:textId="7A05F9EB" w:rsidR="00F22D83" w:rsidRPr="00133DF1" w:rsidRDefault="00F22D83" w:rsidP="00F22D83">
      <w:pPr>
        <w:pStyle w:val="Listenabsatz"/>
        <w:ind w:left="360"/>
        <w:jc w:val="both"/>
      </w:pPr>
      <w:r w:rsidRPr="00133DF1">
        <w:t>Spezielles Setting hier ist, dass bspw. ein Körperquerschnitt, MRI- oder Röntgenbild als sekundäre Kamera angezeigt wird, welche über das Plugin konfigurierbar is</w:t>
      </w:r>
      <w:r w:rsidR="00172166" w:rsidRPr="00133DF1">
        <w:t>t. (Fix an einer Seite des CAVE</w:t>
      </w:r>
      <w:r w:rsidRPr="00133DF1">
        <w:t xml:space="preserve">s, fix positioniert </w:t>
      </w:r>
      <w:r w:rsidR="00172166" w:rsidRPr="00133DF1">
        <w:t>in einer Ecke des Front-Screens</w:t>
      </w:r>
      <w:r w:rsidRPr="00133DF1">
        <w:t xml:space="preserve"> oder sogar verschiebbar (durch die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Pr="00133DF1">
        <w:t xml:space="preserve">)). </w:t>
      </w:r>
    </w:p>
    <w:p w14:paraId="4D26AA0E" w14:textId="23FBD043" w:rsidR="007B67E5" w:rsidRPr="000A7BE4" w:rsidRDefault="007B67E5" w:rsidP="000A7BE4">
      <w:pPr>
        <w:jc w:val="both"/>
        <w:rPr>
          <w:b/>
        </w:rPr>
      </w:pPr>
    </w:p>
    <w:p w14:paraId="4A162D4A" w14:textId="2E200660" w:rsidR="00251427" w:rsidRPr="00251427" w:rsidRDefault="00BC4827" w:rsidP="00DC4D3A">
      <w:pPr>
        <w:pStyle w:val="Listenabsatz"/>
        <w:numPr>
          <w:ilvl w:val="0"/>
          <w:numId w:val="36"/>
        </w:numPr>
        <w:jc w:val="both"/>
      </w:pPr>
      <w:proofErr w:type="spellStart"/>
      <w:r w:rsidRPr="00251427">
        <w:rPr>
          <w:b/>
        </w:rPr>
        <w:t>D</w:t>
      </w:r>
      <w:r w:rsidR="00840889" w:rsidRPr="00251427">
        <w:rPr>
          <w:b/>
        </w:rPr>
        <w:t>emoapp</w:t>
      </w:r>
      <w:proofErr w:type="spellEnd"/>
      <w:r w:rsidR="00840889" w:rsidRPr="00251427">
        <w:rPr>
          <w:b/>
        </w:rPr>
        <w:t xml:space="preserve"> </w:t>
      </w:r>
      <w:r w:rsidR="00F22D83" w:rsidRPr="00251427">
        <w:rPr>
          <w:b/>
        </w:rPr>
        <w:t>Dri</w:t>
      </w:r>
      <w:r w:rsidRPr="00251427">
        <w:rPr>
          <w:b/>
        </w:rPr>
        <w:t>ttpartei</w:t>
      </w:r>
      <w:r w:rsidR="0020275A">
        <w:rPr>
          <w:b/>
        </w:rPr>
        <w:t xml:space="preserve"> (Priorität 3)</w:t>
      </w:r>
    </w:p>
    <w:p w14:paraId="77A0B916" w14:textId="29F1419E" w:rsidR="009478DB" w:rsidRPr="00133DF1" w:rsidRDefault="00A40AC3" w:rsidP="00251427">
      <w:pPr>
        <w:pStyle w:val="Listenabsatz"/>
        <w:ind w:left="360"/>
        <w:jc w:val="both"/>
      </w:pPr>
      <w:r>
        <w:t>Eine nicht</w:t>
      </w:r>
      <w:r w:rsidR="00BC4827" w:rsidRPr="00133DF1">
        <w:t xml:space="preserve"> spezifisch auf 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BC4827" w:rsidRPr="00133DF1">
        <w:t xml:space="preserve"> Plugin massgeschneiderte Applikation wird ausgewählt, um die Wiederverwendbarkeit und Kompatibilität des erstellten </w:t>
      </w:r>
      <w:proofErr w:type="spellStart"/>
      <w:r w:rsidR="00BC4827" w:rsidRPr="00133DF1">
        <w:t>Unity</w:t>
      </w:r>
      <w:proofErr w:type="spellEnd"/>
      <w:r w:rsidR="00BC4827" w:rsidRPr="00133DF1">
        <w:t xml:space="preserve"> </w:t>
      </w:r>
      <w:proofErr w:type="spellStart"/>
      <w:r w:rsidR="00BC4827" w:rsidRPr="00133DF1">
        <w:t>Plugins</w:t>
      </w:r>
      <w:proofErr w:type="spellEnd"/>
      <w:r w:rsidR="00BC4827" w:rsidRPr="00133DF1">
        <w:t xml:space="preserve"> zu demonstrieren. Möglicherweise können nicht alle Features, die das Plugin bieten würde, vom Spiel interpretiert werden, weil dies von der Spiellogik her nicht möglich ist.</w:t>
      </w:r>
    </w:p>
    <w:p w14:paraId="5E3F43AE" w14:textId="1786A8E0" w:rsidR="005079FC" w:rsidRDefault="00F22D83" w:rsidP="005079FC">
      <w:pPr>
        <w:pStyle w:val="Listenabsatz"/>
        <w:ind w:left="360"/>
        <w:jc w:val="both"/>
      </w:pPr>
      <w:r w:rsidRPr="00133DF1">
        <w:t>Diese Applikat</w:t>
      </w:r>
      <w:r w:rsidR="00EB6472" w:rsidRPr="00133DF1">
        <w:t xml:space="preserve">ion muss noch evaluiert werden, naheliegend ist das automatisch ausgelieferte </w:t>
      </w:r>
      <w:r w:rsidRPr="00133DF1">
        <w:t>Autorenn</w:t>
      </w:r>
      <w:r w:rsidR="00EB6472" w:rsidRPr="00133DF1">
        <w:t>spiel von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EB6472" w:rsidRPr="00133DF1">
        <w:t>. Alternativ finden</w:t>
      </w:r>
      <w:r w:rsidRPr="00133DF1">
        <w:t xml:space="preserve"> </w:t>
      </w:r>
      <w:r w:rsidR="00D051AB">
        <w:t>Demo</w:t>
      </w:r>
      <w:r w:rsidRPr="00133DF1">
        <w:t xml:space="preserve">-Apps aus dem </w:t>
      </w:r>
      <w:proofErr w:type="spellStart"/>
      <w:r w:rsidRPr="00133DF1">
        <w:t>Appstore</w:t>
      </w:r>
      <w:proofErr w:type="spellEnd"/>
      <w:r w:rsidR="003E06B6" w:rsidRPr="00133DF1">
        <w:t xml:space="preserve"> Verwend</w:t>
      </w:r>
      <w:r w:rsidR="00EB6472" w:rsidRPr="00133DF1">
        <w:t>ung.</w:t>
      </w:r>
    </w:p>
    <w:p w14:paraId="6B8033DB" w14:textId="3414958F" w:rsidR="00B06E09" w:rsidRDefault="00B06E09">
      <w:pPr>
        <w:spacing w:line="240" w:lineRule="auto"/>
      </w:pPr>
      <w:r>
        <w:br w:type="page"/>
      </w:r>
    </w:p>
    <w:p w14:paraId="4393BB43" w14:textId="49F89302" w:rsidR="005079FC" w:rsidRDefault="005079FC" w:rsidP="005079FC">
      <w:pPr>
        <w:pStyle w:val="berschrift2"/>
      </w:pPr>
      <w:bookmarkStart w:id="43" w:name="_Toc431910155"/>
      <w:r>
        <w:lastRenderedPageBreak/>
        <w:t>Features</w:t>
      </w:r>
      <w:bookmarkEnd w:id="43"/>
    </w:p>
    <w:p w14:paraId="1837A8DB" w14:textId="75E46E74" w:rsidR="00A258F3" w:rsidRDefault="00A258F3" w:rsidP="00A258F3">
      <w:r>
        <w:t>Alle diese Applikationen stellen verschiedene Anforderungen an 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Plugin. </w:t>
      </w:r>
      <w:r w:rsidR="00CB3FA4">
        <w:t>Die Apps wurden so gewählt, dass eine möglichst grosse Abdeckung der Features erfolgt.</w:t>
      </w:r>
      <w:r w:rsidR="00D051AB">
        <w:t xml:space="preserve"> Abhängig vom Projektfortschritt werden möglicherweise nicht alle </w:t>
      </w:r>
      <w:proofErr w:type="spellStart"/>
      <w:r w:rsidR="00D051AB">
        <w:t>Demoapps</w:t>
      </w:r>
      <w:proofErr w:type="spellEnd"/>
      <w:r w:rsidR="00D051AB">
        <w:t xml:space="preserve"> umgesetzt.</w:t>
      </w:r>
    </w:p>
    <w:p w14:paraId="2A5592E1" w14:textId="77777777" w:rsidR="00A258F3" w:rsidRPr="00A258F3" w:rsidRDefault="00A258F3" w:rsidP="00A258F3"/>
    <w:tbl>
      <w:tblPr>
        <w:tblW w:w="9497"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843"/>
        <w:gridCol w:w="2552"/>
        <w:gridCol w:w="2551"/>
        <w:gridCol w:w="2551"/>
      </w:tblGrid>
      <w:tr w:rsidR="00D65075" w:rsidRPr="00BF2519" w14:paraId="6B0CB50A" w14:textId="77777777" w:rsidTr="00D65075">
        <w:trPr>
          <w:trHeight w:val="472"/>
        </w:trPr>
        <w:tc>
          <w:tcPr>
            <w:tcW w:w="1843" w:type="dxa"/>
            <w:tcBorders>
              <w:top w:val="nil"/>
              <w:left w:val="nil"/>
              <w:bottom w:val="nil"/>
              <w:right w:val="nil"/>
            </w:tcBorders>
            <w:shd w:val="clear" w:color="auto" w:fill="auto"/>
            <w:vAlign w:val="center"/>
          </w:tcPr>
          <w:p w14:paraId="25DB80E5" w14:textId="3936827E" w:rsidR="00D65075" w:rsidRPr="00BF2519" w:rsidRDefault="00D65075" w:rsidP="00D65075">
            <w:pPr>
              <w:jc w:val="center"/>
              <w:rPr>
                <w:b/>
                <w:sz w:val="16"/>
                <w:szCs w:val="16"/>
              </w:rPr>
            </w:pPr>
          </w:p>
        </w:tc>
        <w:tc>
          <w:tcPr>
            <w:tcW w:w="2552" w:type="dxa"/>
            <w:tcBorders>
              <w:top w:val="nil"/>
              <w:left w:val="nil"/>
              <w:bottom w:val="single" w:sz="8" w:space="0" w:color="FFFFFF"/>
              <w:right w:val="single" w:sz="8" w:space="0" w:color="FFFFFF"/>
            </w:tcBorders>
            <w:shd w:val="clear" w:color="auto" w:fill="A6A6A6"/>
            <w:vAlign w:val="center"/>
          </w:tcPr>
          <w:p w14:paraId="70ECA602" w14:textId="43673453" w:rsidR="00D65075" w:rsidRPr="00BF2519" w:rsidRDefault="00D65075" w:rsidP="00D65075">
            <w:pPr>
              <w:jc w:val="center"/>
              <w:rPr>
                <w:b/>
                <w:sz w:val="16"/>
                <w:szCs w:val="16"/>
              </w:rPr>
            </w:pPr>
            <w:r w:rsidRPr="00BF2519">
              <w:rPr>
                <w:b/>
                <w:sz w:val="16"/>
                <w:szCs w:val="16"/>
              </w:rPr>
              <w:t>Schiessbude</w:t>
            </w:r>
            <w:r>
              <w:rPr>
                <w:b/>
                <w:sz w:val="16"/>
                <w:szCs w:val="16"/>
              </w:rPr>
              <w:br/>
              <w:t>(Prio</w:t>
            </w:r>
            <w:r w:rsidR="005D30B5">
              <w:rPr>
                <w:b/>
                <w:sz w:val="16"/>
                <w:szCs w:val="16"/>
              </w:rPr>
              <w:t>rität</w:t>
            </w:r>
            <w:r>
              <w:rPr>
                <w:b/>
                <w:sz w:val="16"/>
                <w:szCs w:val="16"/>
              </w:rPr>
              <w:t xml:space="preserve"> 1)</w:t>
            </w:r>
          </w:p>
        </w:tc>
        <w:tc>
          <w:tcPr>
            <w:tcW w:w="2551" w:type="dxa"/>
            <w:tcBorders>
              <w:top w:val="nil"/>
              <w:left w:val="single" w:sz="8" w:space="0" w:color="FFFFFF"/>
              <w:bottom w:val="single" w:sz="8" w:space="0" w:color="FFFFFF"/>
              <w:right w:val="single" w:sz="8" w:space="0" w:color="FFFFFF"/>
            </w:tcBorders>
            <w:shd w:val="clear" w:color="auto" w:fill="A6A6A6"/>
            <w:vAlign w:val="center"/>
          </w:tcPr>
          <w:p w14:paraId="2348E6BD" w14:textId="172F39CA" w:rsidR="00D65075" w:rsidRPr="00BF2519" w:rsidRDefault="00D65075" w:rsidP="00D65075">
            <w:pPr>
              <w:jc w:val="center"/>
              <w:rPr>
                <w:b/>
                <w:sz w:val="16"/>
                <w:szCs w:val="16"/>
              </w:rPr>
            </w:pPr>
            <w:proofErr w:type="spellStart"/>
            <w:r w:rsidRPr="00BF2519">
              <w:rPr>
                <w:b/>
                <w:sz w:val="16"/>
                <w:szCs w:val="16"/>
              </w:rPr>
              <w:t>Demoapp</w:t>
            </w:r>
            <w:proofErr w:type="spellEnd"/>
            <w:r w:rsidRPr="00BF2519">
              <w:rPr>
                <w:b/>
                <w:sz w:val="16"/>
                <w:szCs w:val="16"/>
              </w:rPr>
              <w:t xml:space="preserve"> Drittpartei</w:t>
            </w:r>
            <w:r>
              <w:rPr>
                <w:b/>
                <w:sz w:val="16"/>
                <w:szCs w:val="16"/>
              </w:rPr>
              <w:br/>
              <w:t>(</w:t>
            </w:r>
            <w:r w:rsidR="005D30B5">
              <w:rPr>
                <w:b/>
                <w:sz w:val="16"/>
                <w:szCs w:val="16"/>
              </w:rPr>
              <w:t xml:space="preserve">Priorität </w:t>
            </w:r>
            <w:r>
              <w:rPr>
                <w:b/>
                <w:sz w:val="16"/>
                <w:szCs w:val="16"/>
              </w:rPr>
              <w:t>2)</w:t>
            </w:r>
          </w:p>
        </w:tc>
        <w:tc>
          <w:tcPr>
            <w:tcW w:w="2551" w:type="dxa"/>
            <w:tcBorders>
              <w:top w:val="nil"/>
              <w:left w:val="single" w:sz="8" w:space="0" w:color="FFFFFF"/>
              <w:bottom w:val="single" w:sz="8" w:space="0" w:color="FFFFFF"/>
              <w:right w:val="single" w:sz="8" w:space="0" w:color="FFFFFF"/>
            </w:tcBorders>
            <w:shd w:val="clear" w:color="auto" w:fill="A6A6A6"/>
            <w:vAlign w:val="center"/>
          </w:tcPr>
          <w:p w14:paraId="41A98C3E" w14:textId="60901FCA" w:rsidR="00D65075" w:rsidRPr="00BF2519" w:rsidRDefault="00D65075" w:rsidP="005D30B5">
            <w:pPr>
              <w:jc w:val="center"/>
              <w:rPr>
                <w:b/>
                <w:sz w:val="16"/>
                <w:szCs w:val="16"/>
              </w:rPr>
            </w:pPr>
            <w:r w:rsidRPr="00BF2519">
              <w:rPr>
                <w:b/>
                <w:sz w:val="16"/>
                <w:szCs w:val="16"/>
              </w:rPr>
              <w:t>Statische Welt</w:t>
            </w:r>
            <w:r>
              <w:rPr>
                <w:b/>
                <w:sz w:val="16"/>
                <w:szCs w:val="16"/>
              </w:rPr>
              <w:br/>
              <w:t>(</w:t>
            </w:r>
            <w:r w:rsidR="005D30B5">
              <w:rPr>
                <w:b/>
                <w:sz w:val="16"/>
                <w:szCs w:val="16"/>
              </w:rPr>
              <w:t>Priorität 3</w:t>
            </w:r>
            <w:r>
              <w:rPr>
                <w:b/>
                <w:sz w:val="16"/>
                <w:szCs w:val="16"/>
              </w:rPr>
              <w:t>)</w:t>
            </w:r>
          </w:p>
        </w:tc>
      </w:tr>
      <w:tr w:rsidR="00D65075" w:rsidRPr="00133DF1" w14:paraId="2DBC9806" w14:textId="77777777" w:rsidTr="00D65075">
        <w:trPr>
          <w:trHeight w:val="460"/>
        </w:trPr>
        <w:tc>
          <w:tcPr>
            <w:tcW w:w="1843" w:type="dxa"/>
            <w:shd w:val="clear" w:color="auto" w:fill="A6A6A6" w:themeFill="background1" w:themeFillShade="A6"/>
            <w:vAlign w:val="center"/>
          </w:tcPr>
          <w:p w14:paraId="618A3465" w14:textId="089A689F" w:rsidR="00D65075" w:rsidRPr="00BF2519" w:rsidRDefault="00D65075" w:rsidP="00D65075">
            <w:pPr>
              <w:jc w:val="center"/>
              <w:rPr>
                <w:sz w:val="16"/>
                <w:szCs w:val="16"/>
              </w:rPr>
            </w:pPr>
            <w:r w:rsidRPr="00BF2519">
              <w:rPr>
                <w:sz w:val="16"/>
                <w:szCs w:val="16"/>
              </w:rPr>
              <w:t>Headtracking</w:t>
            </w:r>
          </w:p>
        </w:tc>
        <w:tc>
          <w:tcPr>
            <w:tcW w:w="2552" w:type="dxa"/>
            <w:tcBorders>
              <w:top w:val="single" w:sz="8" w:space="0" w:color="FFFFFF"/>
            </w:tcBorders>
            <w:shd w:val="clear" w:color="auto" w:fill="E6E6E6"/>
            <w:vAlign w:val="center"/>
          </w:tcPr>
          <w:p w14:paraId="0E08F8F6" w14:textId="767737E8" w:rsidR="00D65075" w:rsidRPr="00133DF1" w:rsidRDefault="00D65075" w:rsidP="00D65075">
            <w:pPr>
              <w:jc w:val="center"/>
            </w:pPr>
            <w:r>
              <w:t>X</w:t>
            </w:r>
          </w:p>
        </w:tc>
        <w:tc>
          <w:tcPr>
            <w:tcW w:w="2551" w:type="dxa"/>
            <w:tcBorders>
              <w:top w:val="single" w:sz="8" w:space="0" w:color="FFFFFF"/>
            </w:tcBorders>
            <w:shd w:val="clear" w:color="auto" w:fill="E6E6E6"/>
            <w:vAlign w:val="center"/>
          </w:tcPr>
          <w:p w14:paraId="3209FBD1" w14:textId="094B9505" w:rsidR="00D65075" w:rsidRDefault="00D65075" w:rsidP="00D65075">
            <w:pPr>
              <w:jc w:val="center"/>
            </w:pPr>
            <w:r>
              <w:t>X</w:t>
            </w:r>
          </w:p>
        </w:tc>
        <w:tc>
          <w:tcPr>
            <w:tcW w:w="2551" w:type="dxa"/>
            <w:tcBorders>
              <w:top w:val="single" w:sz="8" w:space="0" w:color="FFFFFF"/>
            </w:tcBorders>
            <w:shd w:val="clear" w:color="auto" w:fill="E6E6E6"/>
            <w:vAlign w:val="center"/>
          </w:tcPr>
          <w:p w14:paraId="0943A8EC" w14:textId="3EC8A25F" w:rsidR="00D65075" w:rsidRPr="00133DF1" w:rsidRDefault="00D65075" w:rsidP="00D65075">
            <w:pPr>
              <w:jc w:val="center"/>
            </w:pPr>
            <w:r>
              <w:t>X</w:t>
            </w:r>
          </w:p>
        </w:tc>
      </w:tr>
      <w:tr w:rsidR="00D65075" w:rsidRPr="00133DF1" w14:paraId="4B831A11" w14:textId="77777777" w:rsidTr="00D65075">
        <w:trPr>
          <w:trHeight w:val="482"/>
        </w:trPr>
        <w:tc>
          <w:tcPr>
            <w:tcW w:w="1843" w:type="dxa"/>
            <w:shd w:val="clear" w:color="auto" w:fill="A6A6A6" w:themeFill="background1" w:themeFillShade="A6"/>
            <w:vAlign w:val="center"/>
          </w:tcPr>
          <w:p w14:paraId="3720E669" w14:textId="0AFB1D43" w:rsidR="00D65075" w:rsidRPr="00BF2519" w:rsidRDefault="00D65075" w:rsidP="00D65075">
            <w:pPr>
              <w:jc w:val="center"/>
              <w:rPr>
                <w:sz w:val="16"/>
                <w:szCs w:val="16"/>
              </w:rPr>
            </w:pPr>
            <w:r w:rsidRPr="00BF2519">
              <w:rPr>
                <w:sz w:val="16"/>
                <w:szCs w:val="16"/>
              </w:rPr>
              <w:t>Wand</w:t>
            </w:r>
            <w:r w:rsidR="00DC4D3A">
              <w:rPr>
                <w:sz w:val="16"/>
                <w:szCs w:val="16"/>
              </w:rPr>
              <w:fldChar w:fldCharType="begin"/>
            </w:r>
            <w:r w:rsidR="00DC4D3A">
              <w:instrText xml:space="preserve"> XE "</w:instrText>
            </w:r>
            <w:r w:rsidR="00DC4D3A" w:rsidRPr="00942787">
              <w:instrText>Wand</w:instrText>
            </w:r>
            <w:r w:rsidR="00DC4D3A">
              <w:instrText xml:space="preserve">" </w:instrText>
            </w:r>
            <w:r w:rsidR="00DC4D3A">
              <w:rPr>
                <w:sz w:val="16"/>
                <w:szCs w:val="16"/>
              </w:rPr>
              <w:fldChar w:fldCharType="end"/>
            </w:r>
          </w:p>
        </w:tc>
        <w:tc>
          <w:tcPr>
            <w:tcW w:w="2552" w:type="dxa"/>
            <w:shd w:val="clear" w:color="auto" w:fill="E6E6E6"/>
            <w:vAlign w:val="center"/>
          </w:tcPr>
          <w:p w14:paraId="043427E2" w14:textId="56A8C69A" w:rsidR="00D65075" w:rsidRPr="00133DF1" w:rsidRDefault="00D65075" w:rsidP="00D65075">
            <w:pPr>
              <w:jc w:val="center"/>
            </w:pPr>
            <w:r>
              <w:t>X</w:t>
            </w:r>
          </w:p>
        </w:tc>
        <w:tc>
          <w:tcPr>
            <w:tcW w:w="2551" w:type="dxa"/>
            <w:shd w:val="clear" w:color="auto" w:fill="E6E6E6"/>
            <w:vAlign w:val="center"/>
          </w:tcPr>
          <w:p w14:paraId="734FFECE" w14:textId="33A0896E" w:rsidR="00D65075" w:rsidRPr="00133DF1" w:rsidRDefault="00D65075" w:rsidP="00D65075">
            <w:pPr>
              <w:jc w:val="center"/>
            </w:pPr>
            <w:r>
              <w:t>?</w:t>
            </w:r>
          </w:p>
        </w:tc>
        <w:tc>
          <w:tcPr>
            <w:tcW w:w="2551" w:type="dxa"/>
            <w:shd w:val="clear" w:color="auto" w:fill="E6E6E6"/>
            <w:vAlign w:val="center"/>
          </w:tcPr>
          <w:p w14:paraId="5FEAC57E" w14:textId="36B33A58" w:rsidR="00D65075" w:rsidRPr="00133DF1" w:rsidRDefault="00582D85" w:rsidP="00D65075">
            <w:pPr>
              <w:jc w:val="center"/>
            </w:pPr>
            <w:r>
              <w:t>X</w:t>
            </w:r>
          </w:p>
        </w:tc>
      </w:tr>
      <w:tr w:rsidR="00D65075" w:rsidRPr="00133DF1" w14:paraId="67398753" w14:textId="77777777" w:rsidTr="00D65075">
        <w:trPr>
          <w:trHeight w:val="462"/>
        </w:trPr>
        <w:tc>
          <w:tcPr>
            <w:tcW w:w="1843" w:type="dxa"/>
            <w:shd w:val="clear" w:color="auto" w:fill="A6A6A6" w:themeFill="background1" w:themeFillShade="A6"/>
            <w:vAlign w:val="center"/>
          </w:tcPr>
          <w:p w14:paraId="7F8BD29E" w14:textId="1CBCFBD3" w:rsidR="00D65075" w:rsidRPr="00BF2519" w:rsidRDefault="00D65075" w:rsidP="00D65075">
            <w:pPr>
              <w:jc w:val="center"/>
              <w:rPr>
                <w:sz w:val="16"/>
                <w:szCs w:val="16"/>
              </w:rPr>
            </w:pPr>
            <w:r w:rsidRPr="00BF2519">
              <w:rPr>
                <w:sz w:val="16"/>
                <w:szCs w:val="16"/>
              </w:rPr>
              <w:t>Gamepad</w:t>
            </w:r>
          </w:p>
        </w:tc>
        <w:tc>
          <w:tcPr>
            <w:tcW w:w="2552" w:type="dxa"/>
            <w:shd w:val="clear" w:color="auto" w:fill="E6E6E6"/>
            <w:vAlign w:val="center"/>
          </w:tcPr>
          <w:p w14:paraId="321BEC70" w14:textId="10439767" w:rsidR="00D65075" w:rsidRPr="00133DF1" w:rsidRDefault="00D65075" w:rsidP="00D65075">
            <w:pPr>
              <w:jc w:val="center"/>
            </w:pPr>
            <w:r>
              <w:t>X</w:t>
            </w:r>
          </w:p>
        </w:tc>
        <w:tc>
          <w:tcPr>
            <w:tcW w:w="2551" w:type="dxa"/>
            <w:shd w:val="clear" w:color="auto" w:fill="E6E6E6"/>
            <w:vAlign w:val="center"/>
          </w:tcPr>
          <w:p w14:paraId="188675B5" w14:textId="30C505AC" w:rsidR="00D65075" w:rsidRPr="00133DF1" w:rsidRDefault="00D65075" w:rsidP="00D65075">
            <w:pPr>
              <w:jc w:val="center"/>
            </w:pPr>
            <w:r>
              <w:t>?</w:t>
            </w:r>
          </w:p>
        </w:tc>
        <w:tc>
          <w:tcPr>
            <w:tcW w:w="2551" w:type="dxa"/>
            <w:shd w:val="clear" w:color="auto" w:fill="E6E6E6"/>
            <w:vAlign w:val="center"/>
          </w:tcPr>
          <w:p w14:paraId="744A5409" w14:textId="5EEF2C61" w:rsidR="00D65075" w:rsidRPr="00133DF1" w:rsidRDefault="00D65075" w:rsidP="00D65075">
            <w:pPr>
              <w:jc w:val="center"/>
            </w:pPr>
          </w:p>
        </w:tc>
      </w:tr>
      <w:tr w:rsidR="00D65075" w:rsidRPr="00133DF1" w14:paraId="1CCD4DA9" w14:textId="77777777" w:rsidTr="00D65075">
        <w:trPr>
          <w:trHeight w:val="462"/>
        </w:trPr>
        <w:tc>
          <w:tcPr>
            <w:tcW w:w="1843" w:type="dxa"/>
            <w:shd w:val="clear" w:color="auto" w:fill="A6A6A6" w:themeFill="background1" w:themeFillShade="A6"/>
            <w:vAlign w:val="center"/>
          </w:tcPr>
          <w:p w14:paraId="7B9CE739" w14:textId="2B5C7C97" w:rsidR="00D65075" w:rsidRPr="00BF2519" w:rsidRDefault="00D65075" w:rsidP="00D65075">
            <w:pPr>
              <w:jc w:val="center"/>
              <w:rPr>
                <w:sz w:val="16"/>
                <w:szCs w:val="16"/>
              </w:rPr>
            </w:pPr>
            <w:r w:rsidRPr="00BF2519">
              <w:rPr>
                <w:sz w:val="16"/>
                <w:szCs w:val="16"/>
              </w:rPr>
              <w:t>Vordefinierte</w:t>
            </w:r>
            <w:r>
              <w:rPr>
                <w:sz w:val="16"/>
                <w:szCs w:val="16"/>
              </w:rPr>
              <w:br/>
            </w:r>
            <w:r w:rsidRPr="00BF2519">
              <w:rPr>
                <w:sz w:val="16"/>
                <w:szCs w:val="16"/>
              </w:rPr>
              <w:t>Kamerasteuerung</w:t>
            </w:r>
          </w:p>
        </w:tc>
        <w:tc>
          <w:tcPr>
            <w:tcW w:w="2552" w:type="dxa"/>
            <w:shd w:val="clear" w:color="auto" w:fill="E6E6E6"/>
            <w:vAlign w:val="center"/>
          </w:tcPr>
          <w:p w14:paraId="4D5F70F7" w14:textId="0C13FD73" w:rsidR="00D65075" w:rsidRPr="00133DF1" w:rsidRDefault="00D65075" w:rsidP="00D65075">
            <w:pPr>
              <w:jc w:val="center"/>
            </w:pPr>
            <w:r>
              <w:t>X</w:t>
            </w:r>
          </w:p>
        </w:tc>
        <w:tc>
          <w:tcPr>
            <w:tcW w:w="2551" w:type="dxa"/>
            <w:shd w:val="clear" w:color="auto" w:fill="E6E6E6"/>
            <w:vAlign w:val="center"/>
          </w:tcPr>
          <w:p w14:paraId="3683E28F" w14:textId="1177609E" w:rsidR="00D65075" w:rsidRPr="00133DF1" w:rsidRDefault="00D65075" w:rsidP="00D65075">
            <w:pPr>
              <w:jc w:val="center"/>
            </w:pPr>
            <w:r>
              <w:t>X</w:t>
            </w:r>
          </w:p>
        </w:tc>
        <w:tc>
          <w:tcPr>
            <w:tcW w:w="2551" w:type="dxa"/>
            <w:shd w:val="clear" w:color="auto" w:fill="E6E6E6"/>
            <w:vAlign w:val="center"/>
          </w:tcPr>
          <w:p w14:paraId="617D85ED" w14:textId="795E6CE1" w:rsidR="00D65075" w:rsidRPr="00133DF1" w:rsidRDefault="00D65075" w:rsidP="00D65075">
            <w:pPr>
              <w:jc w:val="center"/>
            </w:pPr>
          </w:p>
        </w:tc>
      </w:tr>
      <w:tr w:rsidR="00D65075" w:rsidRPr="00133DF1" w14:paraId="4F206B3C" w14:textId="77777777" w:rsidTr="00D65075">
        <w:trPr>
          <w:trHeight w:val="462"/>
        </w:trPr>
        <w:tc>
          <w:tcPr>
            <w:tcW w:w="1843" w:type="dxa"/>
            <w:shd w:val="clear" w:color="auto" w:fill="A6A6A6" w:themeFill="background1" w:themeFillShade="A6"/>
            <w:vAlign w:val="center"/>
          </w:tcPr>
          <w:p w14:paraId="5E326DDD" w14:textId="0EEC1365" w:rsidR="00D65075" w:rsidRPr="00BF2519" w:rsidRDefault="00D65075" w:rsidP="00D65075">
            <w:pPr>
              <w:jc w:val="center"/>
              <w:rPr>
                <w:sz w:val="16"/>
                <w:szCs w:val="16"/>
              </w:rPr>
            </w:pPr>
            <w:r>
              <w:rPr>
                <w:sz w:val="16"/>
                <w:szCs w:val="16"/>
              </w:rPr>
              <w:t>Vordefinierte</w:t>
            </w:r>
            <w:r>
              <w:rPr>
                <w:sz w:val="16"/>
                <w:szCs w:val="16"/>
              </w:rPr>
              <w:br/>
            </w:r>
            <w:r w:rsidRPr="00BF2519">
              <w:rPr>
                <w:sz w:val="16"/>
                <w:szCs w:val="16"/>
              </w:rPr>
              <w:t>Spiellogik</w:t>
            </w:r>
          </w:p>
        </w:tc>
        <w:tc>
          <w:tcPr>
            <w:tcW w:w="2552" w:type="dxa"/>
            <w:shd w:val="clear" w:color="auto" w:fill="E6E6E6"/>
            <w:vAlign w:val="center"/>
          </w:tcPr>
          <w:p w14:paraId="4FADAC79" w14:textId="11B0CDA8" w:rsidR="00D65075" w:rsidRPr="00133DF1" w:rsidRDefault="00D65075" w:rsidP="00D65075">
            <w:pPr>
              <w:jc w:val="center"/>
            </w:pPr>
            <w:r>
              <w:t>X</w:t>
            </w:r>
          </w:p>
        </w:tc>
        <w:tc>
          <w:tcPr>
            <w:tcW w:w="2551" w:type="dxa"/>
            <w:shd w:val="clear" w:color="auto" w:fill="E6E6E6"/>
            <w:vAlign w:val="center"/>
          </w:tcPr>
          <w:p w14:paraId="5489EB55" w14:textId="2BC24BAA" w:rsidR="00D65075" w:rsidRPr="00133DF1" w:rsidRDefault="00D65075" w:rsidP="00D65075">
            <w:pPr>
              <w:jc w:val="center"/>
            </w:pPr>
            <w:r>
              <w:t>X</w:t>
            </w:r>
          </w:p>
        </w:tc>
        <w:tc>
          <w:tcPr>
            <w:tcW w:w="2551" w:type="dxa"/>
            <w:shd w:val="clear" w:color="auto" w:fill="E6E6E6"/>
            <w:vAlign w:val="center"/>
          </w:tcPr>
          <w:p w14:paraId="54BE7B18" w14:textId="7C97544C" w:rsidR="00D65075" w:rsidRPr="00133DF1" w:rsidRDefault="00D65075" w:rsidP="00D65075">
            <w:pPr>
              <w:jc w:val="center"/>
            </w:pPr>
          </w:p>
        </w:tc>
      </w:tr>
      <w:tr w:rsidR="00D65075" w:rsidRPr="00133DF1" w14:paraId="624B08F2" w14:textId="77777777" w:rsidTr="00D65075">
        <w:trPr>
          <w:trHeight w:val="462"/>
        </w:trPr>
        <w:tc>
          <w:tcPr>
            <w:tcW w:w="1843" w:type="dxa"/>
            <w:shd w:val="clear" w:color="auto" w:fill="A6A6A6" w:themeFill="background1" w:themeFillShade="A6"/>
            <w:vAlign w:val="center"/>
          </w:tcPr>
          <w:p w14:paraId="78CBBAD3" w14:textId="4A4550B4" w:rsidR="00D65075" w:rsidRPr="00BF2519" w:rsidRDefault="00D65075" w:rsidP="00D65075">
            <w:pPr>
              <w:jc w:val="center"/>
              <w:rPr>
                <w:sz w:val="16"/>
                <w:szCs w:val="16"/>
              </w:rPr>
            </w:pPr>
            <w:r w:rsidRPr="00BF2519">
              <w:rPr>
                <w:sz w:val="16"/>
                <w:szCs w:val="16"/>
              </w:rPr>
              <w:t>Sekundäre</w:t>
            </w:r>
            <w:r w:rsidRPr="00BF2519">
              <w:rPr>
                <w:sz w:val="16"/>
                <w:szCs w:val="16"/>
              </w:rPr>
              <w:br/>
              <w:t>Kameras</w:t>
            </w:r>
          </w:p>
        </w:tc>
        <w:tc>
          <w:tcPr>
            <w:tcW w:w="2552" w:type="dxa"/>
            <w:shd w:val="clear" w:color="auto" w:fill="E6E6E6"/>
            <w:vAlign w:val="center"/>
          </w:tcPr>
          <w:p w14:paraId="3ACB1834" w14:textId="77777777" w:rsidR="00D65075" w:rsidRPr="00133DF1" w:rsidRDefault="00D65075" w:rsidP="00D65075">
            <w:pPr>
              <w:jc w:val="center"/>
            </w:pPr>
          </w:p>
        </w:tc>
        <w:tc>
          <w:tcPr>
            <w:tcW w:w="2551" w:type="dxa"/>
            <w:shd w:val="clear" w:color="auto" w:fill="E6E6E6"/>
            <w:vAlign w:val="center"/>
          </w:tcPr>
          <w:p w14:paraId="49634FCA" w14:textId="57DD906C" w:rsidR="00D65075" w:rsidRDefault="00D65075" w:rsidP="00D65075">
            <w:pPr>
              <w:jc w:val="center"/>
            </w:pPr>
            <w:r>
              <w:t>?</w:t>
            </w:r>
          </w:p>
        </w:tc>
        <w:tc>
          <w:tcPr>
            <w:tcW w:w="2551" w:type="dxa"/>
            <w:shd w:val="clear" w:color="auto" w:fill="E6E6E6"/>
            <w:vAlign w:val="center"/>
          </w:tcPr>
          <w:p w14:paraId="1C6C5DEE" w14:textId="4A16024E" w:rsidR="00D65075" w:rsidRPr="00133DF1" w:rsidRDefault="00D65075" w:rsidP="00E90A42">
            <w:pPr>
              <w:keepNext/>
              <w:jc w:val="center"/>
            </w:pPr>
            <w:r>
              <w:t>X</w:t>
            </w:r>
          </w:p>
        </w:tc>
      </w:tr>
    </w:tbl>
    <w:p w14:paraId="4D337411" w14:textId="5BD80280" w:rsidR="005079FC" w:rsidRDefault="00E90A42" w:rsidP="00E90A42">
      <w:pPr>
        <w:pStyle w:val="Beschriftung"/>
      </w:pPr>
      <w:bookmarkStart w:id="44" w:name="_Toc431844051"/>
      <w:r>
        <w:t xml:space="preserve">Tabelle </w:t>
      </w:r>
      <w:r>
        <w:fldChar w:fldCharType="begin"/>
      </w:r>
      <w:r>
        <w:instrText xml:space="preserve"> SEQ Tabelle \* ARABIC </w:instrText>
      </w:r>
      <w:r>
        <w:fldChar w:fldCharType="separate"/>
      </w:r>
      <w:r w:rsidR="00874B98">
        <w:rPr>
          <w:noProof/>
        </w:rPr>
        <w:t>1</w:t>
      </w:r>
      <w:r>
        <w:fldChar w:fldCharType="end"/>
      </w:r>
      <w:r>
        <w:t xml:space="preserve">: </w:t>
      </w:r>
      <w:proofErr w:type="spellStart"/>
      <w:r>
        <w:t>Features</w:t>
      </w:r>
      <w:proofErr w:type="spellEnd"/>
      <w:r>
        <w:t xml:space="preserve"> </w:t>
      </w:r>
      <w:proofErr w:type="spellStart"/>
      <w:r>
        <w:t>Unitygames</w:t>
      </w:r>
      <w:bookmarkEnd w:id="44"/>
      <w:proofErr w:type="spellEnd"/>
    </w:p>
    <w:p w14:paraId="508C96AA" w14:textId="709F43BD" w:rsidR="007B54A1" w:rsidRDefault="007B54A1" w:rsidP="007B54A1">
      <w:pPr>
        <w:tabs>
          <w:tab w:val="left" w:pos="426"/>
        </w:tabs>
        <w:jc w:val="both"/>
      </w:pPr>
      <w:r>
        <w:t>X:</w:t>
      </w:r>
      <w:r>
        <w:tab/>
        <w:t>Vorhanden</w:t>
      </w:r>
    </w:p>
    <w:p w14:paraId="3C7CDBA3" w14:textId="535FC529" w:rsidR="007B54A1" w:rsidRPr="00133DF1" w:rsidRDefault="007B54A1" w:rsidP="007B54A1">
      <w:pPr>
        <w:tabs>
          <w:tab w:val="left" w:pos="426"/>
        </w:tabs>
        <w:jc w:val="both"/>
      </w:pPr>
      <w:r>
        <w:t>?:</w:t>
      </w:r>
      <w:r>
        <w:tab/>
        <w:t>Abhängig der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Applikation</w:t>
      </w:r>
    </w:p>
    <w:p w14:paraId="001414A5" w14:textId="77777777" w:rsidR="004C7111" w:rsidRPr="00133DF1" w:rsidRDefault="004C7111" w:rsidP="004C7111">
      <w:pPr>
        <w:pStyle w:val="berschrift1"/>
      </w:pPr>
      <w:bookmarkStart w:id="45" w:name="_Toc431910156"/>
      <w:r w:rsidRPr="00133DF1">
        <w:t>Nicht funktionale Anforderungen</w:t>
      </w:r>
      <w:bookmarkEnd w:id="45"/>
    </w:p>
    <w:p w14:paraId="5448A918" w14:textId="77777777" w:rsidR="004C7111" w:rsidRPr="00133DF1" w:rsidRDefault="008378C1" w:rsidP="004C7111">
      <w:pPr>
        <w:pStyle w:val="berschrift2"/>
      </w:pPr>
      <w:bookmarkStart w:id="46" w:name="_Toc431910157"/>
      <w:r w:rsidRPr="00133DF1">
        <w:t>Wiederverwendbarkeit</w:t>
      </w:r>
      <w:bookmarkEnd w:id="46"/>
    </w:p>
    <w:p w14:paraId="7C1EEF4C" w14:textId="0C7DE849" w:rsidR="00657856" w:rsidRPr="00133DF1" w:rsidRDefault="00657856" w:rsidP="00251427">
      <w:pPr>
        <w:jc w:val="both"/>
      </w:pPr>
      <w:r w:rsidRPr="00133DF1">
        <w:t>Damit zukünftige Entwickler effizient eigene Anwendungen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einpflegen können, wird viel Wert auf die Wiederverwendbarkeit gelegt. </w:t>
      </w:r>
    </w:p>
    <w:p w14:paraId="028BEFD7" w14:textId="17D065B9" w:rsidR="008378C1" w:rsidRPr="00133DF1" w:rsidRDefault="00657856" w:rsidP="00251427">
      <w:pPr>
        <w:jc w:val="both"/>
      </w:pPr>
      <w:r w:rsidRPr="00133DF1">
        <w:t>Anwender aus verschiedenen Bereichen wie Architektur, Autoindustrie, Game Development usw. können ihre Simulationen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einpflegen und ausführen.</w:t>
      </w:r>
    </w:p>
    <w:p w14:paraId="4D7CB0B8" w14:textId="7D42A70D" w:rsidR="008378C1" w:rsidRPr="00133DF1" w:rsidRDefault="008378C1" w:rsidP="008378C1">
      <w:pPr>
        <w:pStyle w:val="berschrift2"/>
      </w:pPr>
      <w:bookmarkStart w:id="47" w:name="_Toc431910158"/>
      <w:r w:rsidRPr="00133DF1">
        <w:t>Ergonomie</w:t>
      </w:r>
      <w:bookmarkEnd w:id="47"/>
    </w:p>
    <w:p w14:paraId="5513A51A" w14:textId="69482884" w:rsidR="00DB6621" w:rsidRDefault="00657856" w:rsidP="00172166">
      <w:pPr>
        <w:jc w:val="both"/>
        <w:rPr>
          <w:szCs w:val="19"/>
        </w:rPr>
      </w:pPr>
      <w:r w:rsidRPr="00133DF1">
        <w:rPr>
          <w:szCs w:val="19"/>
        </w:rPr>
        <w:t>Im Rahmen eines kleinen Tutorials wird Schritt für Schritt erklärt, wie die eigene Unity</w:t>
      </w:r>
      <w:r w:rsidR="00156391">
        <w:rPr>
          <w:szCs w:val="19"/>
        </w:rPr>
        <w:fldChar w:fldCharType="begin"/>
      </w:r>
      <w:r w:rsidR="00156391">
        <w:instrText xml:space="preserve"> XE "</w:instrText>
      </w:r>
      <w:r w:rsidR="00156391" w:rsidRPr="00C14555">
        <w:instrText>Unity</w:instrText>
      </w:r>
      <w:r w:rsidR="00156391">
        <w:instrText xml:space="preserve">" </w:instrText>
      </w:r>
      <w:r w:rsidR="00156391">
        <w:rPr>
          <w:szCs w:val="19"/>
        </w:rPr>
        <w:fldChar w:fldCharType="end"/>
      </w:r>
      <w:r w:rsidRPr="00133DF1">
        <w:rPr>
          <w:szCs w:val="19"/>
        </w:rPr>
        <w:t xml:space="preserve"> Anwendung für den CAVE</w:t>
      </w:r>
      <w:r w:rsidR="00DC4D3A">
        <w:rPr>
          <w:szCs w:val="19"/>
        </w:rPr>
        <w:fldChar w:fldCharType="begin"/>
      </w:r>
      <w:r w:rsidR="00DC4D3A">
        <w:instrText xml:space="preserve"> XE "</w:instrText>
      </w:r>
      <w:r w:rsidR="00DC4D3A" w:rsidRPr="00047C56">
        <w:instrText>CAVE</w:instrText>
      </w:r>
      <w:r w:rsidR="00DC4D3A">
        <w:instrText xml:space="preserve">" </w:instrText>
      </w:r>
      <w:r w:rsidR="00DC4D3A">
        <w:rPr>
          <w:szCs w:val="19"/>
        </w:rPr>
        <w:fldChar w:fldCharType="end"/>
      </w:r>
      <w:r w:rsidRPr="00133DF1">
        <w:rPr>
          <w:szCs w:val="19"/>
        </w:rPr>
        <w:t xml:space="preserve"> aufbereitet werden kann.</w:t>
      </w:r>
    </w:p>
    <w:p w14:paraId="789798F7" w14:textId="77777777" w:rsidR="00B77EDA" w:rsidRDefault="00B77EDA" w:rsidP="00172166">
      <w:pPr>
        <w:jc w:val="both"/>
        <w:rPr>
          <w:szCs w:val="19"/>
        </w:rPr>
      </w:pPr>
    </w:p>
    <w:p w14:paraId="6AD442D3" w14:textId="6A58FC69" w:rsidR="00B77EDA" w:rsidRDefault="00B77EDA" w:rsidP="00B77EDA">
      <w:pPr>
        <w:pStyle w:val="berschrift2"/>
      </w:pPr>
      <w:bookmarkStart w:id="48" w:name="_Toc431910159"/>
      <w:r>
        <w:lastRenderedPageBreak/>
        <w:t>Skalierbarkeit sekundäre Kamera</w:t>
      </w:r>
      <w:bookmarkEnd w:id="48"/>
    </w:p>
    <w:p w14:paraId="13C92EE5" w14:textId="4FEA50C1" w:rsidR="00E47BA5" w:rsidRDefault="00B77EDA" w:rsidP="00B77EDA">
      <w:pPr>
        <w:pStyle w:val="Textkrper"/>
        <w:jc w:val="both"/>
      </w:pPr>
      <w:r>
        <w:t xml:space="preserve">Ein Spiel kann eine sekundäre Kamera verwenden um beispielsweise eine </w:t>
      </w:r>
      <w:proofErr w:type="spellStart"/>
      <w:r>
        <w:t>Minimap</w:t>
      </w:r>
      <w:proofErr w:type="spellEnd"/>
      <w:r w:rsidR="00DC4D3A">
        <w:fldChar w:fldCharType="begin"/>
      </w:r>
      <w:r w:rsidR="00DC4D3A">
        <w:instrText xml:space="preserve"> XE "</w:instrText>
      </w:r>
      <w:r w:rsidR="00DC4D3A" w:rsidRPr="001B50A5">
        <w:instrText>Minimap</w:instrText>
      </w:r>
      <w:r w:rsidR="00DC4D3A">
        <w:instrText xml:space="preserve">" </w:instrText>
      </w:r>
      <w:r w:rsidR="00DC4D3A">
        <w:fldChar w:fldCharType="end"/>
      </w:r>
      <w:r>
        <w:t xml:space="preserve"> anzuzeigen. Die Projektion dieser </w:t>
      </w:r>
      <w:proofErr w:type="spellStart"/>
      <w:r>
        <w:t>Minimap</w:t>
      </w:r>
      <w:proofErr w:type="spellEnd"/>
      <w:r>
        <w:t xml:space="preserve"> sollte nicht 1:1 von einem 1-Bildschirm-Setting (</w:t>
      </w:r>
      <w:r w:rsidR="00251427">
        <w:t>f</w:t>
      </w:r>
      <w:r>
        <w:t xml:space="preserve">ix oben </w:t>
      </w:r>
      <w:r w:rsidR="00E90A42">
        <w:t>rechts</w:t>
      </w:r>
      <w:r w:rsidR="00E47BA5">
        <w:t>) übernommen werden</w:t>
      </w:r>
      <w:r>
        <w:t xml:space="preserve"> sondern flexibel </w:t>
      </w:r>
      <w:r w:rsidR="00E90A42">
        <w:t>sein. Sei dies</w:t>
      </w:r>
      <w:r>
        <w:t xml:space="preserve"> fix gepinnt an den Center Screen oder da</w:t>
      </w:r>
      <w:r w:rsidR="00251427">
        <w:t>s</w:t>
      </w:r>
      <w:r>
        <w:t xml:space="preserve">s eine ganzer Screen für die </w:t>
      </w:r>
      <w:proofErr w:type="spellStart"/>
      <w:r>
        <w:t>Minimap</w:t>
      </w:r>
      <w:proofErr w:type="spellEnd"/>
      <w:r>
        <w:t xml:space="preserve"> übernommen wird.</w:t>
      </w:r>
    </w:p>
    <w:p w14:paraId="5892BA39" w14:textId="0FFEF80C" w:rsidR="00E47BA5" w:rsidRDefault="00E47BA5" w:rsidP="00B77EDA">
      <w:pPr>
        <w:pStyle w:val="Textkrper"/>
        <w:jc w:val="both"/>
      </w:pPr>
      <w:r>
        <w:t xml:space="preserve">Bei sehr spezifischen Kameraeinstellungen können </w:t>
      </w:r>
      <w:proofErr w:type="spellStart"/>
      <w:r>
        <w:t>Randcases</w:t>
      </w:r>
      <w:proofErr w:type="spellEnd"/>
      <w:r>
        <w:t xml:space="preserve"> auftreten, welche nicht adaptiert werden können.</w:t>
      </w:r>
    </w:p>
    <w:p w14:paraId="12573712" w14:textId="77777777" w:rsidR="00B77EDA" w:rsidRDefault="00B77EDA" w:rsidP="00B77EDA">
      <w:pPr>
        <w:keepNext/>
        <w:jc w:val="center"/>
      </w:pPr>
    </w:p>
    <w:p w14:paraId="36E86CB5" w14:textId="77777777" w:rsidR="00B77EDA" w:rsidRDefault="00B77EDA" w:rsidP="00B77EDA">
      <w:pPr>
        <w:keepNext/>
        <w:jc w:val="center"/>
      </w:pPr>
    </w:p>
    <w:p w14:paraId="61A41B3D" w14:textId="010AB1E4" w:rsidR="00B77EDA" w:rsidRDefault="00B77EDA" w:rsidP="00B77EDA">
      <w:pPr>
        <w:keepNext/>
        <w:jc w:val="center"/>
      </w:pPr>
      <w:r>
        <w:t xml:space="preserve"> </w:t>
      </w:r>
      <w:r>
        <w:rPr>
          <w:noProof/>
          <w:lang w:val="en-US"/>
        </w:rPr>
        <w:drawing>
          <wp:inline distT="0" distB="0" distL="0" distR="0" wp14:anchorId="46C728EA" wp14:editId="0AEFE3BE">
            <wp:extent cx="202692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imap.jpg"/>
                    <pic:cNvPicPr/>
                  </pic:nvPicPr>
                  <pic:blipFill>
                    <a:blip r:embed="rId22">
                      <a:extLst>
                        <a:ext uri="{28A0092B-C50C-407E-A947-70E740481C1C}">
                          <a14:useLocalDpi xmlns:a14="http://schemas.microsoft.com/office/drawing/2010/main" val="0"/>
                        </a:ext>
                      </a:extLst>
                    </a:blip>
                    <a:stretch>
                      <a:fillRect/>
                    </a:stretch>
                  </pic:blipFill>
                  <pic:spPr>
                    <a:xfrm>
                      <a:off x="0" y="0"/>
                      <a:ext cx="2026920" cy="1981200"/>
                    </a:xfrm>
                    <a:prstGeom prst="rect">
                      <a:avLst/>
                    </a:prstGeom>
                  </pic:spPr>
                </pic:pic>
              </a:graphicData>
            </a:graphic>
          </wp:inline>
        </w:drawing>
      </w:r>
    </w:p>
    <w:p w14:paraId="7F7616CE" w14:textId="59EBF9FC" w:rsidR="00DB6621" w:rsidRPr="00251427" w:rsidRDefault="00B77EDA" w:rsidP="00251427">
      <w:pPr>
        <w:pStyle w:val="Beschriftung"/>
        <w:jc w:val="center"/>
      </w:pPr>
      <w:bookmarkStart w:id="49" w:name="_Toc431844049"/>
      <w:proofErr w:type="spellStart"/>
      <w:r>
        <w:t>Abbildung</w:t>
      </w:r>
      <w:proofErr w:type="spellEnd"/>
      <w:r>
        <w:t xml:space="preserve"> </w:t>
      </w:r>
      <w:r>
        <w:fldChar w:fldCharType="begin"/>
      </w:r>
      <w:r>
        <w:instrText xml:space="preserve"> SEQ Abbildung \* ARABIC </w:instrText>
      </w:r>
      <w:r>
        <w:fldChar w:fldCharType="separate"/>
      </w:r>
      <w:r w:rsidR="00874B98">
        <w:rPr>
          <w:noProof/>
        </w:rPr>
        <w:t>6</w:t>
      </w:r>
      <w:r>
        <w:fldChar w:fldCharType="end"/>
      </w:r>
      <w:r>
        <w:t xml:space="preserve">: </w:t>
      </w:r>
      <w:proofErr w:type="spellStart"/>
      <w:r>
        <w:t>Minimap</w:t>
      </w:r>
      <w:proofErr w:type="spellEnd"/>
      <w:r w:rsidR="00DC4D3A">
        <w:fldChar w:fldCharType="begin"/>
      </w:r>
      <w:r w:rsidR="00DC4D3A">
        <w:instrText xml:space="preserve"> XE "</w:instrText>
      </w:r>
      <w:r w:rsidR="00DC4D3A" w:rsidRPr="001B50A5">
        <w:instrText>Minimap</w:instrText>
      </w:r>
      <w:r w:rsidR="00DC4D3A">
        <w:instrText xml:space="preserve">" </w:instrText>
      </w:r>
      <w:r w:rsidR="00DC4D3A">
        <w:fldChar w:fldCharType="end"/>
      </w:r>
      <w:r>
        <w:t xml:space="preserve"> Game</w:t>
      </w:r>
      <w:bookmarkEnd w:id="49"/>
    </w:p>
    <w:p w14:paraId="6DB1C304" w14:textId="77777777" w:rsidR="00484BE4" w:rsidRPr="00133DF1" w:rsidRDefault="00484BE4" w:rsidP="00484BE4">
      <w:pPr>
        <w:pStyle w:val="berschrift1"/>
      </w:pPr>
      <w:bookmarkStart w:id="50" w:name="_Toc431910160"/>
      <w:proofErr w:type="spellStart"/>
      <w:r w:rsidRPr="00133DF1">
        <w:t>Testing</w:t>
      </w:r>
      <w:bookmarkEnd w:id="50"/>
      <w:proofErr w:type="spellEnd"/>
    </w:p>
    <w:p w14:paraId="3F34EA4D" w14:textId="7C512398" w:rsidR="00657856" w:rsidRPr="00133DF1" w:rsidRDefault="00E90A42" w:rsidP="00657856">
      <w:pPr>
        <w:pStyle w:val="berschrift2"/>
      </w:pPr>
      <w:bookmarkStart w:id="51" w:name="_Toc431910161"/>
      <w:r>
        <w:t>System T</w:t>
      </w:r>
      <w:r w:rsidR="00657856" w:rsidRPr="00133DF1">
        <w:t>ests</w:t>
      </w:r>
      <w:bookmarkEnd w:id="51"/>
      <w:r w:rsidR="00657856" w:rsidRPr="00133DF1">
        <w:t xml:space="preserve"> </w:t>
      </w:r>
    </w:p>
    <w:p w14:paraId="6C0D6EA7" w14:textId="5B446DAB" w:rsidR="00657856" w:rsidRPr="00133DF1" w:rsidRDefault="00657856" w:rsidP="00657856">
      <w:pPr>
        <w:pStyle w:val="Default"/>
        <w:jc w:val="both"/>
        <w:rPr>
          <w:sz w:val="19"/>
          <w:szCs w:val="19"/>
        </w:rPr>
      </w:pPr>
      <w:r w:rsidRPr="00133DF1">
        <w:rPr>
          <w:sz w:val="19"/>
          <w:szCs w:val="19"/>
        </w:rPr>
        <w:t xml:space="preserve">Während der </w:t>
      </w:r>
      <w:proofErr w:type="spellStart"/>
      <w:r w:rsidRPr="00133DF1">
        <w:rPr>
          <w:sz w:val="19"/>
          <w:szCs w:val="19"/>
        </w:rPr>
        <w:t>Prototypingphase</w:t>
      </w:r>
      <w:proofErr w:type="spellEnd"/>
      <w:r w:rsidRPr="00133DF1">
        <w:rPr>
          <w:sz w:val="19"/>
          <w:szCs w:val="19"/>
        </w:rPr>
        <w:t xml:space="preserve"> werden laufend Tests auf unabhängigen Rechnern sowie im CAVE</w:t>
      </w:r>
      <w:r w:rsidR="00DC4D3A">
        <w:rPr>
          <w:sz w:val="19"/>
          <w:szCs w:val="19"/>
        </w:rPr>
        <w:fldChar w:fldCharType="begin"/>
      </w:r>
      <w:r w:rsidR="00DC4D3A">
        <w:instrText xml:space="preserve"> XE "</w:instrText>
      </w:r>
      <w:r w:rsidR="00DC4D3A" w:rsidRPr="00047C56">
        <w:instrText>CAVE</w:instrText>
      </w:r>
      <w:r w:rsidR="00DC4D3A">
        <w:instrText xml:space="preserve">" </w:instrText>
      </w:r>
      <w:r w:rsidR="00DC4D3A">
        <w:rPr>
          <w:sz w:val="19"/>
          <w:szCs w:val="19"/>
        </w:rPr>
        <w:fldChar w:fldCharType="end"/>
      </w:r>
      <w:r w:rsidRPr="00133DF1">
        <w:rPr>
          <w:sz w:val="19"/>
          <w:szCs w:val="19"/>
        </w:rPr>
        <w:t xml:space="preserve"> durchgeführt um sicherzustellen, dass während der Entwicklung mögliche Probleme sofort erkannt werden und Massnahmen ergriffen werden können. </w:t>
      </w:r>
    </w:p>
    <w:p w14:paraId="5A5ADEF9" w14:textId="10BCFF69" w:rsidR="00657856" w:rsidRPr="00133DF1" w:rsidRDefault="00E90A42" w:rsidP="00657856">
      <w:pPr>
        <w:pStyle w:val="berschrift2"/>
        <w:jc w:val="both"/>
      </w:pPr>
      <w:bookmarkStart w:id="52" w:name="_Toc431910162"/>
      <w:r w:rsidRPr="00133DF1">
        <w:t>Usability Tests</w:t>
      </w:r>
      <w:bookmarkEnd w:id="52"/>
      <w:r w:rsidR="00657856" w:rsidRPr="00133DF1">
        <w:t xml:space="preserve"> </w:t>
      </w:r>
    </w:p>
    <w:p w14:paraId="579351DC" w14:textId="6234A305" w:rsidR="00484BE4" w:rsidRDefault="00657856" w:rsidP="00172166">
      <w:pPr>
        <w:jc w:val="both"/>
        <w:rPr>
          <w:szCs w:val="19"/>
        </w:rPr>
      </w:pPr>
      <w:r w:rsidRPr="00133DF1">
        <w:rPr>
          <w:szCs w:val="19"/>
        </w:rPr>
        <w:t>Abhängig vom Fortschritt der Prototypen werden Tests mit potenziellen Anwendern durchgeführt um die Usability der Lösung abschätzen und optimieren zu können. Sowohl die Inbetriebnahme des CAVEs wie auch die Adaption der eigenen Unity</w:t>
      </w:r>
      <w:r w:rsidR="00156391">
        <w:rPr>
          <w:szCs w:val="19"/>
        </w:rPr>
        <w:fldChar w:fldCharType="begin"/>
      </w:r>
      <w:r w:rsidR="00156391">
        <w:instrText xml:space="preserve"> XE "</w:instrText>
      </w:r>
      <w:r w:rsidR="00156391" w:rsidRPr="00C14555">
        <w:instrText>Unity</w:instrText>
      </w:r>
      <w:r w:rsidR="00156391">
        <w:instrText xml:space="preserve">" </w:instrText>
      </w:r>
      <w:r w:rsidR="00156391">
        <w:rPr>
          <w:szCs w:val="19"/>
        </w:rPr>
        <w:fldChar w:fldCharType="end"/>
      </w:r>
      <w:r w:rsidRPr="00133DF1">
        <w:rPr>
          <w:szCs w:val="19"/>
        </w:rPr>
        <w:t xml:space="preserve"> Anwendungen werden berücksichtigt.</w:t>
      </w:r>
    </w:p>
    <w:p w14:paraId="542159E2" w14:textId="7D17D827" w:rsidR="009D7AA3" w:rsidRDefault="009D7AA3" w:rsidP="009D7AA3">
      <w:pPr>
        <w:pStyle w:val="berschrift2"/>
      </w:pPr>
      <w:bookmarkStart w:id="53" w:name="_Toc431910163"/>
      <w:r>
        <w:t>Szenarien</w:t>
      </w:r>
      <w:bookmarkEnd w:id="53"/>
    </w:p>
    <w:p w14:paraId="633DAAC8" w14:textId="46E80E1D" w:rsidR="00B77EDA" w:rsidRPr="00133DF1" w:rsidRDefault="00662A6E" w:rsidP="00172166">
      <w:pPr>
        <w:jc w:val="both"/>
      </w:pPr>
      <w:r>
        <w:t xml:space="preserve">Als Testszenarien </w:t>
      </w:r>
      <w:r w:rsidR="00AA1CBF">
        <w:t>kommen</w:t>
      </w:r>
      <w:r>
        <w:t xml:space="preserve"> sämtliche umgesetzten </w:t>
      </w:r>
      <w:proofErr w:type="spellStart"/>
      <w:r>
        <w:t>Demoapps</w:t>
      </w:r>
      <w:proofErr w:type="spellEnd"/>
      <w:r>
        <w:t xml:space="preserve"> </w:t>
      </w:r>
      <w:r w:rsidR="00AA1CBF">
        <w:t>zum Einsatz</w:t>
      </w:r>
      <w:r>
        <w:t>.</w:t>
      </w:r>
      <w:r w:rsidR="00AA1CBF">
        <w:t xml:space="preserve"> Somit kann der komplexe Sachverhalt weitgehend geprüft werden. Diese Szenarien erscheinen glaubwürdig, sind komplex und können leicht überprüft werden.</w:t>
      </w:r>
      <w:r w:rsidR="00251427">
        <w:t xml:space="preserve"> </w:t>
      </w:r>
    </w:p>
    <w:p w14:paraId="2B04EB8C" w14:textId="16CB9C57" w:rsidR="00484BE4" w:rsidRPr="00133DF1" w:rsidRDefault="00484BE4" w:rsidP="00484BE4">
      <w:pPr>
        <w:pStyle w:val="berschrift1"/>
      </w:pPr>
      <w:bookmarkStart w:id="54" w:name="_Toc431910164"/>
      <w:r w:rsidRPr="00133DF1">
        <w:t>Administratives</w:t>
      </w:r>
      <w:bookmarkEnd w:id="54"/>
    </w:p>
    <w:p w14:paraId="76CD1B32" w14:textId="77777777" w:rsidR="00484BE4" w:rsidRPr="00133DF1" w:rsidRDefault="00484BE4" w:rsidP="00484BE4">
      <w:pPr>
        <w:pStyle w:val="berschrift2"/>
        <w:jc w:val="both"/>
      </w:pPr>
      <w:bookmarkStart w:id="55" w:name="_Toc414275630"/>
      <w:bookmarkStart w:id="56" w:name="_Toc431910165"/>
      <w:r w:rsidRPr="00133DF1">
        <w:t>Projektorganisation</w:t>
      </w:r>
      <w:bookmarkEnd w:id="55"/>
      <w:bookmarkEnd w:id="56"/>
    </w:p>
    <w:p w14:paraId="359935FD" w14:textId="77777777" w:rsidR="00484BE4" w:rsidRPr="00133DF1" w:rsidRDefault="00484BE4" w:rsidP="00484BE4">
      <w:pPr>
        <w:jc w:val="both"/>
      </w:pPr>
      <w:r w:rsidRPr="00133DF1">
        <w:t xml:space="preserve">Auf eine stark strukturierte Projektorganisation wird bewusst verzichtet. Die Teammitglieder sind gleichberechtigt. Es kann vorkommen, dass verschiedene Teilprojekte und Verantwortungsbereiche den Teammitgliedern zugewiesen werden. Dies bedeutet aber nicht die alleinige Durchführung dieser Tasks. </w:t>
      </w:r>
    </w:p>
    <w:p w14:paraId="51B9093E" w14:textId="77777777" w:rsidR="00484BE4" w:rsidRDefault="00484BE4" w:rsidP="00484BE4">
      <w:pPr>
        <w:jc w:val="both"/>
      </w:pPr>
    </w:p>
    <w:p w14:paraId="437EA7F2" w14:textId="77777777" w:rsidR="00E47BA5" w:rsidRPr="00133DF1" w:rsidRDefault="00E47BA5" w:rsidP="00484BE4">
      <w:pPr>
        <w:jc w:val="both"/>
      </w:pPr>
    </w:p>
    <w:p w14:paraId="42A483AA" w14:textId="77777777" w:rsidR="00484BE4" w:rsidRPr="00133DF1" w:rsidRDefault="00484BE4" w:rsidP="00484BE4">
      <w:pPr>
        <w:pStyle w:val="berschrift3"/>
        <w:jc w:val="both"/>
      </w:pPr>
      <w:bookmarkStart w:id="57" w:name="_Toc414275631"/>
      <w:bookmarkStart w:id="58" w:name="_Toc431910166"/>
      <w:r w:rsidRPr="00133DF1">
        <w:lastRenderedPageBreak/>
        <w:t>Projektteam</w:t>
      </w:r>
      <w:bookmarkEnd w:id="57"/>
      <w:bookmarkEnd w:id="58"/>
    </w:p>
    <w:p w14:paraId="3C5BD910" w14:textId="77777777" w:rsidR="00484BE4" w:rsidRPr="00133DF1" w:rsidRDefault="00484BE4" w:rsidP="00484BE4">
      <w:pPr>
        <w:jc w:val="both"/>
      </w:pPr>
    </w:p>
    <w:p w14:paraId="2AA31F85" w14:textId="77777777" w:rsidR="00484BE4" w:rsidRPr="00133DF1" w:rsidRDefault="00484BE4" w:rsidP="00484BE4">
      <w:pPr>
        <w:jc w:val="both"/>
      </w:pPr>
      <w:r w:rsidRPr="00133DF1">
        <w:t>Daniel Inversini</w:t>
      </w:r>
      <w:r w:rsidRPr="00133DF1">
        <w:tab/>
      </w:r>
      <w:hyperlink r:id="rId23" w:history="1">
        <w:r w:rsidRPr="00133DF1">
          <w:rPr>
            <w:rStyle w:val="Hyperlink"/>
          </w:rPr>
          <w:t>daniel.inversini@students.bfh.ch</w:t>
        </w:r>
      </w:hyperlink>
    </w:p>
    <w:p w14:paraId="4EFCE996" w14:textId="77777777" w:rsidR="00484BE4" w:rsidRPr="00133DF1" w:rsidRDefault="00484BE4" w:rsidP="00484BE4">
      <w:pPr>
        <w:jc w:val="both"/>
      </w:pPr>
      <w:r w:rsidRPr="00133DF1">
        <w:t>Julien Villiger</w:t>
      </w:r>
      <w:r w:rsidRPr="00133DF1">
        <w:tab/>
      </w:r>
      <w:r w:rsidRPr="00133DF1">
        <w:tab/>
      </w:r>
      <w:hyperlink r:id="rId24" w:history="1">
        <w:r w:rsidRPr="00133DF1">
          <w:rPr>
            <w:rStyle w:val="Hyperlink"/>
          </w:rPr>
          <w:t>julien.villiger@students.bfh.ch</w:t>
        </w:r>
      </w:hyperlink>
      <w:r w:rsidRPr="00133DF1">
        <w:t xml:space="preserve"> </w:t>
      </w:r>
    </w:p>
    <w:p w14:paraId="579A0924" w14:textId="77777777" w:rsidR="00484BE4" w:rsidRPr="00133DF1" w:rsidRDefault="00484BE4" w:rsidP="00484BE4">
      <w:pPr>
        <w:jc w:val="both"/>
      </w:pPr>
    </w:p>
    <w:p w14:paraId="4B5D8843" w14:textId="77777777" w:rsidR="00484BE4" w:rsidRPr="00133DF1" w:rsidRDefault="00484BE4" w:rsidP="00484BE4">
      <w:pPr>
        <w:pStyle w:val="berschrift3"/>
        <w:jc w:val="both"/>
      </w:pPr>
      <w:bookmarkStart w:id="59" w:name="_Toc414275632"/>
      <w:bookmarkStart w:id="60" w:name="_Toc431910167"/>
      <w:r w:rsidRPr="00133DF1">
        <w:t>Betreuer</w:t>
      </w:r>
      <w:bookmarkEnd w:id="59"/>
      <w:bookmarkEnd w:id="60"/>
    </w:p>
    <w:p w14:paraId="5E41588A" w14:textId="77777777" w:rsidR="00484BE4" w:rsidRPr="00133DF1" w:rsidRDefault="00484BE4" w:rsidP="00484BE4">
      <w:pPr>
        <w:jc w:val="both"/>
      </w:pPr>
    </w:p>
    <w:p w14:paraId="6D64A544" w14:textId="77777777" w:rsidR="00C820CE" w:rsidRPr="00133DF1" w:rsidRDefault="00484BE4" w:rsidP="00484BE4">
      <w:pPr>
        <w:jc w:val="both"/>
        <w:rPr>
          <w:rStyle w:val="Hyperlink"/>
        </w:rPr>
      </w:pPr>
      <w:r w:rsidRPr="00133DF1">
        <w:t>Prof. Urs Künzler</w:t>
      </w:r>
      <w:r w:rsidRPr="00133DF1">
        <w:tab/>
      </w:r>
      <w:hyperlink r:id="rId25" w:history="1">
        <w:r w:rsidRPr="00133DF1">
          <w:rPr>
            <w:rStyle w:val="Hyperlink"/>
          </w:rPr>
          <w:t>urs.kuenzler@bfh.ch</w:t>
        </w:r>
      </w:hyperlink>
      <w:r w:rsidR="00C820CE" w:rsidRPr="00133DF1">
        <w:rPr>
          <w:rStyle w:val="Hyperlink"/>
        </w:rPr>
        <w:t xml:space="preserve"> </w:t>
      </w:r>
    </w:p>
    <w:p w14:paraId="43299D14" w14:textId="72ED7DE6" w:rsidR="00C820CE" w:rsidRPr="00133DF1" w:rsidRDefault="00C820CE" w:rsidP="00484BE4">
      <w:pPr>
        <w:jc w:val="both"/>
        <w:rPr>
          <w:color w:val="0000FF"/>
          <w:u w:val="single"/>
        </w:rPr>
      </w:pPr>
    </w:p>
    <w:p w14:paraId="566ADEBC" w14:textId="5CEFB487" w:rsidR="00C820CE" w:rsidRPr="00133DF1" w:rsidRDefault="00C820CE" w:rsidP="00C820CE">
      <w:pPr>
        <w:pStyle w:val="berschrift3"/>
      </w:pPr>
      <w:bookmarkStart w:id="61" w:name="_Toc431910168"/>
      <w:bookmarkStart w:id="62" w:name="_Toc414275633"/>
      <w:r w:rsidRPr="00133DF1">
        <w:t>Experte</w:t>
      </w:r>
      <w:bookmarkEnd w:id="61"/>
    </w:p>
    <w:p w14:paraId="1C03DF1C" w14:textId="77777777" w:rsidR="00C820CE" w:rsidRPr="00133DF1" w:rsidRDefault="00C820CE" w:rsidP="00C820CE"/>
    <w:p w14:paraId="5B930711" w14:textId="1E1B3AA5" w:rsidR="00C820CE" w:rsidRPr="00133DF1" w:rsidRDefault="004A236E" w:rsidP="00C820CE">
      <w:r w:rsidRPr="00133DF1">
        <w:t>Dr. Harald Studer</w:t>
      </w:r>
      <w:r w:rsidR="00E47BA5">
        <w:tab/>
      </w:r>
      <w:hyperlink r:id="rId26" w:history="1">
        <w:r w:rsidR="00E47BA5" w:rsidRPr="00107967">
          <w:rPr>
            <w:rStyle w:val="Hyperlink"/>
          </w:rPr>
          <w:t>harald.studer@iss-ag.ch</w:t>
        </w:r>
      </w:hyperlink>
      <w:r w:rsidR="00E47BA5">
        <w:t xml:space="preserve"> </w:t>
      </w:r>
    </w:p>
    <w:p w14:paraId="5C0B92F3" w14:textId="77777777" w:rsidR="00484BE4" w:rsidRPr="00133DF1" w:rsidRDefault="00484BE4" w:rsidP="00484BE4">
      <w:pPr>
        <w:pStyle w:val="berschrift2"/>
        <w:jc w:val="both"/>
      </w:pPr>
      <w:bookmarkStart w:id="63" w:name="_Toc431910169"/>
      <w:r w:rsidRPr="00133DF1">
        <w:t>Projektplan</w:t>
      </w:r>
      <w:bookmarkEnd w:id="62"/>
      <w:bookmarkEnd w:id="63"/>
    </w:p>
    <w:p w14:paraId="70469B2A" w14:textId="77777777" w:rsidR="00DB6621" w:rsidRDefault="003726C2" w:rsidP="00DB6621">
      <w:pPr>
        <w:keepNext/>
        <w:jc w:val="both"/>
      </w:pPr>
      <w:r w:rsidRPr="00133DF1">
        <w:rPr>
          <w:noProof/>
          <w:lang w:val="en-US"/>
        </w:rPr>
        <w:drawing>
          <wp:inline distT="0" distB="0" distL="0" distR="0" wp14:anchorId="539086DC" wp14:editId="2E0395E3">
            <wp:extent cx="6093451" cy="4219866"/>
            <wp:effectExtent l="0" t="0" r="317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13.30.06.png"/>
                    <pic:cNvPicPr/>
                  </pic:nvPicPr>
                  <pic:blipFill>
                    <a:blip r:embed="rId27">
                      <a:extLst>
                        <a:ext uri="{28A0092B-C50C-407E-A947-70E740481C1C}">
                          <a14:useLocalDpi xmlns:a14="http://schemas.microsoft.com/office/drawing/2010/main" val="0"/>
                        </a:ext>
                      </a:extLst>
                    </a:blip>
                    <a:stretch>
                      <a:fillRect/>
                    </a:stretch>
                  </pic:blipFill>
                  <pic:spPr>
                    <a:xfrm>
                      <a:off x="0" y="0"/>
                      <a:ext cx="6094254" cy="4220422"/>
                    </a:xfrm>
                    <a:prstGeom prst="rect">
                      <a:avLst/>
                    </a:prstGeom>
                  </pic:spPr>
                </pic:pic>
              </a:graphicData>
            </a:graphic>
          </wp:inline>
        </w:drawing>
      </w:r>
    </w:p>
    <w:p w14:paraId="431159F5" w14:textId="144DFFCF" w:rsidR="00484BE4" w:rsidRPr="00675F76" w:rsidRDefault="00DB6621" w:rsidP="00DB6621">
      <w:pPr>
        <w:pStyle w:val="Beschriftung"/>
        <w:jc w:val="both"/>
        <w:rPr>
          <w:lang w:val="de-CH"/>
        </w:rPr>
      </w:pPr>
      <w:bookmarkStart w:id="64" w:name="_Toc431844050"/>
      <w:r w:rsidRPr="00675F76">
        <w:rPr>
          <w:lang w:val="de-CH"/>
        </w:rPr>
        <w:t xml:space="preserve">Abbildung </w:t>
      </w:r>
      <w:r>
        <w:fldChar w:fldCharType="begin"/>
      </w:r>
      <w:r w:rsidRPr="00675F76">
        <w:rPr>
          <w:lang w:val="de-CH"/>
        </w:rPr>
        <w:instrText xml:space="preserve"> SEQ Abbildung \* ARABIC </w:instrText>
      </w:r>
      <w:r>
        <w:fldChar w:fldCharType="separate"/>
      </w:r>
      <w:r w:rsidR="00874B98">
        <w:rPr>
          <w:noProof/>
          <w:lang w:val="de-CH"/>
        </w:rPr>
        <w:t>7</w:t>
      </w:r>
      <w:r>
        <w:fldChar w:fldCharType="end"/>
      </w:r>
      <w:r w:rsidRPr="00675F76">
        <w:rPr>
          <w:lang w:val="de-CH"/>
        </w:rPr>
        <w:t>: Projektplan Pflichtenheft</w:t>
      </w:r>
      <w:bookmarkEnd w:id="64"/>
    </w:p>
    <w:p w14:paraId="0BB4D224" w14:textId="77777777" w:rsidR="003726C2" w:rsidRPr="00133DF1" w:rsidRDefault="0020275A" w:rsidP="00484BE4">
      <w:pPr>
        <w:jc w:val="both"/>
      </w:pPr>
      <w:hyperlink r:id="rId28" w:history="1">
        <w:r w:rsidR="003726C2" w:rsidRPr="00133DF1">
          <w:rPr>
            <w:rStyle w:val="Hyperlink"/>
          </w:rPr>
          <w:t>https://pm.ti.bfh.ch/projects/unity-cave-thesis/issues/gantt</w:t>
        </w:r>
      </w:hyperlink>
    </w:p>
    <w:p w14:paraId="32EE6328" w14:textId="77777777" w:rsidR="00484BE4" w:rsidRPr="00133DF1" w:rsidRDefault="00484BE4" w:rsidP="00484BE4">
      <w:pPr>
        <w:pStyle w:val="berschrift2"/>
        <w:jc w:val="both"/>
      </w:pPr>
      <w:bookmarkStart w:id="65" w:name="_Toc414275634"/>
      <w:bookmarkStart w:id="66" w:name="_Toc431910170"/>
      <w:r w:rsidRPr="00133DF1">
        <w:t>Projektsitzungen</w:t>
      </w:r>
      <w:bookmarkEnd w:id="65"/>
      <w:bookmarkEnd w:id="66"/>
    </w:p>
    <w:p w14:paraId="7E5EB238" w14:textId="77777777" w:rsidR="00484BE4" w:rsidRDefault="003726C2" w:rsidP="00484BE4">
      <w:pPr>
        <w:jc w:val="both"/>
      </w:pPr>
      <w:r w:rsidRPr="00133DF1">
        <w:t>Rund alle zwei Wochen wird</w:t>
      </w:r>
      <w:r w:rsidR="00484BE4" w:rsidRPr="00133DF1">
        <w:t xml:space="preserve"> ein Projektmeeting des T</w:t>
      </w:r>
      <w:r w:rsidRPr="00133DF1">
        <w:t xml:space="preserve">eams mit Betreuer durchgeführt. </w:t>
      </w:r>
      <w:r w:rsidR="00484BE4" w:rsidRPr="00133DF1">
        <w:t xml:space="preserve">Startend ab dem </w:t>
      </w:r>
      <w:r w:rsidRPr="00133DF1">
        <w:t>16</w:t>
      </w:r>
      <w:r w:rsidR="00484BE4" w:rsidRPr="00133DF1">
        <w:t xml:space="preserve">. </w:t>
      </w:r>
      <w:r w:rsidRPr="00133DF1">
        <w:t>September</w:t>
      </w:r>
      <w:r w:rsidR="00484BE4" w:rsidRPr="00133DF1">
        <w:t xml:space="preserve"> 2015.</w:t>
      </w:r>
    </w:p>
    <w:p w14:paraId="11E8137F" w14:textId="77777777" w:rsidR="00484BE4" w:rsidRPr="00133DF1" w:rsidRDefault="00484BE4" w:rsidP="00484BE4">
      <w:pPr>
        <w:pStyle w:val="berschrift2"/>
        <w:jc w:val="both"/>
      </w:pPr>
      <w:bookmarkStart w:id="67" w:name="_Toc414275635"/>
      <w:bookmarkStart w:id="68" w:name="_Toc431910171"/>
      <w:r w:rsidRPr="00133DF1">
        <w:t>Meilensteine</w:t>
      </w:r>
      <w:bookmarkEnd w:id="67"/>
      <w:bookmarkEnd w:id="68"/>
    </w:p>
    <w:p w14:paraId="0F409A13" w14:textId="77777777" w:rsidR="00484BE4" w:rsidRPr="00133DF1" w:rsidRDefault="00484BE4" w:rsidP="00484BE4">
      <w:pPr>
        <w:jc w:val="both"/>
      </w:pPr>
      <w:r w:rsidRPr="00133DF1">
        <w:t>Folgende Tasks aus dem Projekt wurden als Meilensteine definiert:</w:t>
      </w:r>
    </w:p>
    <w:p w14:paraId="3C638173" w14:textId="77777777" w:rsidR="00484BE4" w:rsidRPr="00133DF1" w:rsidRDefault="00484BE4" w:rsidP="00484BE4">
      <w:pPr>
        <w:jc w:val="both"/>
      </w:pPr>
    </w:p>
    <w:p w14:paraId="5069FB9B" w14:textId="69592494" w:rsidR="00484BE4" w:rsidRPr="00133DF1" w:rsidRDefault="009F0D3A" w:rsidP="00484BE4">
      <w:pPr>
        <w:pStyle w:val="berschrift3"/>
        <w:jc w:val="both"/>
      </w:pPr>
      <w:bookmarkStart w:id="69" w:name="_Toc431910172"/>
      <w:r w:rsidRPr="00133DF1">
        <w:t>Prototyp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w:t>
      </w:r>
      <w:bookmarkEnd w:id="69"/>
    </w:p>
    <w:p w14:paraId="0CE6598E" w14:textId="77777777" w:rsidR="00484BE4" w:rsidRPr="00133DF1" w:rsidRDefault="00484BE4" w:rsidP="00484BE4">
      <w:pPr>
        <w:jc w:val="both"/>
      </w:pPr>
    </w:p>
    <w:p w14:paraId="7C0653CE" w14:textId="1D890013" w:rsidR="00484BE4" w:rsidRPr="00133DF1" w:rsidRDefault="00484BE4" w:rsidP="00484BE4">
      <w:pPr>
        <w:jc w:val="both"/>
      </w:pPr>
      <w:r w:rsidRPr="00133DF1">
        <w:lastRenderedPageBreak/>
        <w:t>Stichtag 29.</w:t>
      </w:r>
      <w:r w:rsidR="009F0D3A" w:rsidRPr="00133DF1">
        <w:t>10</w:t>
      </w:r>
      <w:r w:rsidRPr="00133DF1">
        <w:t>.2015</w:t>
      </w:r>
    </w:p>
    <w:p w14:paraId="19CA0105" w14:textId="7558A291" w:rsidR="00484BE4" w:rsidRPr="00133DF1" w:rsidRDefault="009F0D3A" w:rsidP="00484BE4">
      <w:pPr>
        <w:jc w:val="both"/>
      </w:pPr>
      <w:r w:rsidRPr="00133DF1">
        <w:t>Ein</w:t>
      </w:r>
      <w:r w:rsidR="004C7099" w:rsidRPr="00133DF1">
        <w:t>e</w:t>
      </w:r>
      <w:r w:rsidRPr="00133DF1">
        <w:t xml:space="preserve"> erste Implementierung des </w:t>
      </w:r>
      <w:proofErr w:type="spellStart"/>
      <w:r w:rsidRPr="00133DF1">
        <w:t>Unity</w:t>
      </w:r>
      <w:proofErr w:type="spellEnd"/>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w:t>
      </w:r>
      <w:proofErr w:type="spellStart"/>
      <w:r w:rsidRPr="00133DF1">
        <w:t>Plugins</w:t>
      </w:r>
      <w:proofErr w:type="spellEnd"/>
      <w:r w:rsidRPr="00133DF1">
        <w:t xml:space="preserve"> mit grundlegender Funktionalität</w:t>
      </w:r>
      <w:r w:rsidR="00E47BA5">
        <w:t xml:space="preserve"> wurde umgesetzt.</w:t>
      </w:r>
    </w:p>
    <w:p w14:paraId="7595E7F7" w14:textId="77777777" w:rsidR="00484BE4" w:rsidRPr="00133DF1" w:rsidRDefault="00484BE4" w:rsidP="00484BE4">
      <w:pPr>
        <w:jc w:val="both"/>
      </w:pPr>
    </w:p>
    <w:p w14:paraId="12F0F60E" w14:textId="2A4E7760" w:rsidR="00484BE4" w:rsidRPr="00133DF1" w:rsidRDefault="00C173D6" w:rsidP="00484BE4">
      <w:pPr>
        <w:pStyle w:val="berschrift3"/>
        <w:jc w:val="both"/>
      </w:pPr>
      <w:bookmarkStart w:id="70" w:name="_Toc431910173"/>
      <w:r w:rsidRPr="00133DF1">
        <w:t>Tracking</w:t>
      </w:r>
      <w:bookmarkEnd w:id="70"/>
    </w:p>
    <w:p w14:paraId="411C2C5C" w14:textId="77777777" w:rsidR="00484BE4" w:rsidRPr="00133DF1" w:rsidRDefault="00484BE4" w:rsidP="00484BE4">
      <w:pPr>
        <w:jc w:val="both"/>
      </w:pPr>
    </w:p>
    <w:p w14:paraId="70DEA4E1" w14:textId="762991E7" w:rsidR="00484BE4" w:rsidRPr="00133DF1" w:rsidRDefault="00484BE4" w:rsidP="00484BE4">
      <w:pPr>
        <w:jc w:val="both"/>
      </w:pPr>
      <w:r w:rsidRPr="00133DF1">
        <w:t xml:space="preserve">Stichtag </w:t>
      </w:r>
      <w:r w:rsidR="00E90A42">
        <w:t>29</w:t>
      </w:r>
      <w:r w:rsidRPr="00133DF1">
        <w:t>.</w:t>
      </w:r>
      <w:r w:rsidR="00E90A42">
        <w:t>10</w:t>
      </w:r>
      <w:r w:rsidRPr="00133DF1">
        <w:t xml:space="preserve">.2015 </w:t>
      </w:r>
    </w:p>
    <w:p w14:paraId="28683550" w14:textId="63C5444E" w:rsidR="00484BE4" w:rsidRPr="00133DF1" w:rsidRDefault="00C56F33" w:rsidP="00484BE4">
      <w:pPr>
        <w:jc w:val="both"/>
      </w:pPr>
      <w:r w:rsidRPr="00133DF1">
        <w:t>Die Analysephase des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Pr="00133DF1">
        <w:t xml:space="preserve"> Protokolls </w:t>
      </w:r>
      <w:r w:rsidR="00C173D6" w:rsidRPr="00133DF1">
        <w:t xml:space="preserve">wurde abgeschlossen, damit die Integration des </w:t>
      </w:r>
      <w:proofErr w:type="spellStart"/>
      <w:r w:rsidR="00C173D6" w:rsidRPr="00133DF1">
        <w:t>WorldWiz</w:t>
      </w:r>
      <w:proofErr w:type="spellEnd"/>
      <w:r w:rsidR="00C173D6" w:rsidRPr="00133DF1">
        <w:t xml:space="preserve"> Tracking Systems in 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C173D6" w:rsidRPr="00133DF1">
        <w:t xml:space="preserve"> Plugin </w:t>
      </w:r>
      <w:r w:rsidR="00054433" w:rsidRPr="00133DF1">
        <w:t>erfolgen</w:t>
      </w:r>
      <w:r w:rsidR="00C173D6" w:rsidRPr="00133DF1">
        <w:t xml:space="preserve"> kann.</w:t>
      </w:r>
      <w:r w:rsidR="00054433" w:rsidRPr="00133DF1">
        <w:t xml:space="preserve"> Zusätzlich wird die Umsetzung einer Demo-Applikation gestartet.</w:t>
      </w:r>
    </w:p>
    <w:p w14:paraId="40D2155B" w14:textId="77777777" w:rsidR="00484BE4" w:rsidRPr="00133DF1" w:rsidRDefault="00484BE4" w:rsidP="00484BE4">
      <w:pPr>
        <w:jc w:val="both"/>
      </w:pPr>
    </w:p>
    <w:p w14:paraId="568A0EFC" w14:textId="59B3D7BE" w:rsidR="00484BE4" w:rsidRPr="00133DF1" w:rsidRDefault="00ED5B7E" w:rsidP="00ED5B7E">
      <w:pPr>
        <w:pStyle w:val="berschrift3"/>
        <w:jc w:val="both"/>
      </w:pPr>
      <w:bookmarkStart w:id="71" w:name="_Toc414275638"/>
      <w:bookmarkStart w:id="72" w:name="_Toc431910174"/>
      <w:r w:rsidRPr="00133DF1">
        <w:t>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w:t>
      </w:r>
      <w:bookmarkEnd w:id="71"/>
      <w:r w:rsidRPr="00133DF1">
        <w:t xml:space="preserve"> / </w:t>
      </w:r>
      <w:r w:rsidR="00763E0B" w:rsidRPr="00133DF1">
        <w:t xml:space="preserve">Handbuch / </w:t>
      </w:r>
      <w:r w:rsidRPr="00133DF1">
        <w:t>Dokumentation</w:t>
      </w:r>
      <w:bookmarkEnd w:id="72"/>
    </w:p>
    <w:p w14:paraId="096DCBF7" w14:textId="77777777" w:rsidR="00484BE4" w:rsidRPr="00133DF1" w:rsidRDefault="00484BE4" w:rsidP="00484BE4">
      <w:pPr>
        <w:jc w:val="both"/>
      </w:pPr>
    </w:p>
    <w:p w14:paraId="54368438" w14:textId="6D9241DC" w:rsidR="00484BE4" w:rsidRPr="00133DF1" w:rsidRDefault="00484BE4" w:rsidP="00484BE4">
      <w:pPr>
        <w:jc w:val="both"/>
      </w:pPr>
      <w:r w:rsidRPr="00133DF1">
        <w:t xml:space="preserve">Stichtag </w:t>
      </w:r>
      <w:r w:rsidR="00ED5B7E" w:rsidRPr="00133DF1">
        <w:t>31.12</w:t>
      </w:r>
      <w:r w:rsidRPr="00133DF1">
        <w:t>.2015</w:t>
      </w:r>
    </w:p>
    <w:p w14:paraId="4A7B28BE" w14:textId="223D0154" w:rsidR="00484BE4" w:rsidRPr="00133DF1" w:rsidRDefault="00763E0B" w:rsidP="00484BE4">
      <w:pPr>
        <w:jc w:val="both"/>
      </w:pPr>
      <w:r w:rsidRPr="00133DF1">
        <w:t>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wurde fertiggestellt und getestet. Kleinere Anpassungen und die Finalisierung erfolgen noch. Zusätzlich wurde ein Handbuch / Anleitung erstellt, um die Verwendung des </w:t>
      </w:r>
      <w:proofErr w:type="spellStart"/>
      <w:r w:rsidRPr="00133DF1">
        <w:t>Plugins</w:t>
      </w:r>
      <w:proofErr w:type="spellEnd"/>
      <w:r w:rsidRPr="00133DF1">
        <w:t xml:space="preserve"> zu vereinfachen. Die Dokumentation ist an dieser Stelle ebenfalls möglichst weit fertiggestellt.</w:t>
      </w:r>
    </w:p>
    <w:p w14:paraId="5B6E98B0" w14:textId="77777777" w:rsidR="00C43CE5" w:rsidRPr="00133DF1" w:rsidRDefault="00C43CE5" w:rsidP="00484BE4">
      <w:pPr>
        <w:jc w:val="both"/>
      </w:pPr>
    </w:p>
    <w:p w14:paraId="3CE47154" w14:textId="7E0451C6" w:rsidR="00C43CE5" w:rsidRPr="00133DF1" w:rsidRDefault="00C43CE5" w:rsidP="00C43CE5">
      <w:pPr>
        <w:pStyle w:val="berschrift3"/>
      </w:pPr>
      <w:bookmarkStart w:id="73" w:name="_Toc431910175"/>
      <w:r w:rsidRPr="00133DF1">
        <w:t>Präsentation</w:t>
      </w:r>
      <w:bookmarkEnd w:id="73"/>
    </w:p>
    <w:p w14:paraId="5D373719" w14:textId="77777777" w:rsidR="00C43CE5" w:rsidRPr="00133DF1" w:rsidRDefault="00C43CE5" w:rsidP="00C43CE5"/>
    <w:p w14:paraId="2A499C8A" w14:textId="1BF98688" w:rsidR="00C43CE5" w:rsidRPr="00133DF1" w:rsidRDefault="00C43CE5" w:rsidP="00C43CE5">
      <w:r w:rsidRPr="00133DF1">
        <w:t>Stichtag 17.01.2016</w:t>
      </w:r>
    </w:p>
    <w:p w14:paraId="22DC71BE" w14:textId="75261FCE" w:rsidR="003C02E3" w:rsidRDefault="00C43CE5" w:rsidP="00484BE4">
      <w:pPr>
        <w:jc w:val="both"/>
      </w:pPr>
      <w:r w:rsidRPr="00133DF1">
        <w:t>Sämtliche Dokumente / Arbeiten sind abgeschlossen und eine Präsentation wurde erstellt.</w:t>
      </w:r>
    </w:p>
    <w:p w14:paraId="529F2B41" w14:textId="77777777" w:rsidR="003C02E3" w:rsidRDefault="003C02E3">
      <w:pPr>
        <w:spacing w:line="240" w:lineRule="auto"/>
      </w:pPr>
      <w:r>
        <w:br w:type="page"/>
      </w:r>
    </w:p>
    <w:p w14:paraId="509166EB" w14:textId="77777777" w:rsidR="00C43CE5" w:rsidRPr="00133DF1" w:rsidRDefault="00C43CE5" w:rsidP="00484BE4">
      <w:pPr>
        <w:jc w:val="both"/>
      </w:pPr>
    </w:p>
    <w:p w14:paraId="71D6D70A" w14:textId="77777777" w:rsidR="00484BE4" w:rsidRPr="00133DF1" w:rsidRDefault="00484BE4" w:rsidP="00484BE4">
      <w:pPr>
        <w:pStyle w:val="berschrift1"/>
        <w:jc w:val="both"/>
      </w:pPr>
      <w:bookmarkStart w:id="74" w:name="_Toc414275639"/>
      <w:bookmarkStart w:id="75" w:name="_Toc431910176"/>
      <w:r w:rsidRPr="00133DF1">
        <w:t>Versionskontrolle</w:t>
      </w:r>
      <w:bookmarkEnd w:id="74"/>
      <w:bookmarkEnd w:id="75"/>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484BE4" w:rsidRPr="00133DF1" w14:paraId="00279B53" w14:textId="77777777" w:rsidTr="00ED5B7E">
        <w:trPr>
          <w:trHeight w:val="113"/>
        </w:trPr>
        <w:tc>
          <w:tcPr>
            <w:tcW w:w="1219" w:type="dxa"/>
            <w:tcBorders>
              <w:top w:val="nil"/>
              <w:left w:val="nil"/>
              <w:bottom w:val="nil"/>
              <w:right w:val="nil"/>
            </w:tcBorders>
            <w:shd w:val="clear" w:color="auto" w:fill="A6A6A6"/>
          </w:tcPr>
          <w:p w14:paraId="5A04888D" w14:textId="77777777" w:rsidR="00484BE4" w:rsidRPr="00133DF1" w:rsidRDefault="00484BE4" w:rsidP="006A1432">
            <w:pPr>
              <w:jc w:val="both"/>
              <w:rPr>
                <w:b/>
              </w:rPr>
            </w:pPr>
            <w:r w:rsidRPr="00133DF1">
              <w:rPr>
                <w:b/>
              </w:rPr>
              <w:t>Version</w:t>
            </w:r>
          </w:p>
        </w:tc>
        <w:tc>
          <w:tcPr>
            <w:tcW w:w="1828" w:type="dxa"/>
            <w:tcBorders>
              <w:top w:val="nil"/>
              <w:left w:val="nil"/>
              <w:bottom w:val="nil"/>
              <w:right w:val="nil"/>
            </w:tcBorders>
            <w:shd w:val="clear" w:color="auto" w:fill="A6A6A6"/>
          </w:tcPr>
          <w:p w14:paraId="7AF7750B" w14:textId="77777777" w:rsidR="00484BE4" w:rsidRPr="00133DF1" w:rsidRDefault="00484BE4" w:rsidP="006A1432">
            <w:pPr>
              <w:jc w:val="both"/>
              <w:rPr>
                <w:b/>
              </w:rPr>
            </w:pPr>
            <w:r w:rsidRPr="00133DF1">
              <w:rPr>
                <w:b/>
              </w:rPr>
              <w:t>Datum</w:t>
            </w:r>
          </w:p>
        </w:tc>
        <w:tc>
          <w:tcPr>
            <w:tcW w:w="4055" w:type="dxa"/>
            <w:tcBorders>
              <w:top w:val="nil"/>
              <w:left w:val="nil"/>
              <w:bottom w:val="nil"/>
              <w:right w:val="nil"/>
            </w:tcBorders>
            <w:shd w:val="clear" w:color="auto" w:fill="A6A6A6"/>
          </w:tcPr>
          <w:p w14:paraId="02520F73" w14:textId="77777777" w:rsidR="00484BE4" w:rsidRPr="00133DF1" w:rsidRDefault="00484BE4" w:rsidP="006A1432">
            <w:pPr>
              <w:jc w:val="both"/>
              <w:rPr>
                <w:b/>
              </w:rPr>
            </w:pPr>
            <w:r w:rsidRPr="00133DF1">
              <w:rPr>
                <w:b/>
              </w:rPr>
              <w:t>Beschreibung</w:t>
            </w:r>
          </w:p>
        </w:tc>
        <w:tc>
          <w:tcPr>
            <w:tcW w:w="2367" w:type="dxa"/>
            <w:tcBorders>
              <w:top w:val="nil"/>
              <w:left w:val="nil"/>
              <w:bottom w:val="nil"/>
              <w:right w:val="nil"/>
            </w:tcBorders>
            <w:shd w:val="clear" w:color="auto" w:fill="A6A6A6"/>
          </w:tcPr>
          <w:p w14:paraId="21276A59" w14:textId="1841AF02" w:rsidR="00484BE4" w:rsidRPr="00133DF1" w:rsidRDefault="00484BE4" w:rsidP="006A1432">
            <w:pPr>
              <w:jc w:val="both"/>
              <w:rPr>
                <w:b/>
              </w:rPr>
            </w:pPr>
            <w:r w:rsidRPr="00133DF1">
              <w:rPr>
                <w:b/>
              </w:rPr>
              <w:t>Autor</w:t>
            </w:r>
            <w:r w:rsidR="00ED5B7E" w:rsidRPr="00133DF1">
              <w:rPr>
                <w:b/>
              </w:rPr>
              <w:t>(en)</w:t>
            </w:r>
          </w:p>
        </w:tc>
      </w:tr>
      <w:tr w:rsidR="00484BE4" w:rsidRPr="00133DF1" w14:paraId="46EFC150" w14:textId="77777777" w:rsidTr="00ED5B7E">
        <w:trPr>
          <w:trHeight w:val="113"/>
        </w:trPr>
        <w:tc>
          <w:tcPr>
            <w:tcW w:w="1219" w:type="dxa"/>
            <w:shd w:val="clear" w:color="auto" w:fill="E6E6E6"/>
          </w:tcPr>
          <w:p w14:paraId="0A7E721B" w14:textId="77777777" w:rsidR="00484BE4" w:rsidRPr="00133DF1" w:rsidRDefault="00484BE4" w:rsidP="006A1432">
            <w:pPr>
              <w:jc w:val="both"/>
            </w:pPr>
            <w:r w:rsidRPr="00133DF1">
              <w:t>0.1</w:t>
            </w:r>
          </w:p>
        </w:tc>
        <w:tc>
          <w:tcPr>
            <w:tcW w:w="1828" w:type="dxa"/>
            <w:shd w:val="clear" w:color="auto" w:fill="E6E6E6"/>
          </w:tcPr>
          <w:p w14:paraId="2FEC3D11" w14:textId="5BAB6D39" w:rsidR="00484BE4" w:rsidRPr="00133DF1" w:rsidRDefault="00ED5B7E" w:rsidP="00ED5B7E">
            <w:pPr>
              <w:jc w:val="both"/>
            </w:pPr>
            <w:r w:rsidRPr="00133DF1">
              <w:t>18</w:t>
            </w:r>
            <w:r w:rsidR="00484BE4" w:rsidRPr="00133DF1">
              <w:t>.0</w:t>
            </w:r>
            <w:r w:rsidRPr="00133DF1">
              <w:t>9</w:t>
            </w:r>
            <w:r w:rsidR="00484BE4" w:rsidRPr="00133DF1">
              <w:t>.2015</w:t>
            </w:r>
          </w:p>
        </w:tc>
        <w:tc>
          <w:tcPr>
            <w:tcW w:w="4055" w:type="dxa"/>
            <w:shd w:val="clear" w:color="auto" w:fill="E6E6E6"/>
          </w:tcPr>
          <w:p w14:paraId="14EF936E" w14:textId="77777777" w:rsidR="00484BE4" w:rsidRPr="00133DF1" w:rsidRDefault="00484BE4" w:rsidP="006A1432">
            <w:pPr>
              <w:jc w:val="both"/>
            </w:pPr>
            <w:r w:rsidRPr="00133DF1">
              <w:t>Dokument erstellt / Struktur definiert</w:t>
            </w:r>
          </w:p>
        </w:tc>
        <w:tc>
          <w:tcPr>
            <w:tcW w:w="2367" w:type="dxa"/>
            <w:shd w:val="clear" w:color="auto" w:fill="E6E6E6"/>
          </w:tcPr>
          <w:p w14:paraId="1BD66165" w14:textId="77777777" w:rsidR="00484BE4" w:rsidRPr="00133DF1" w:rsidRDefault="00484BE4" w:rsidP="006A1432">
            <w:pPr>
              <w:jc w:val="both"/>
            </w:pPr>
            <w:r w:rsidRPr="00133DF1">
              <w:t>Daniel Inversini</w:t>
            </w:r>
          </w:p>
          <w:p w14:paraId="45F79A85" w14:textId="0A6322FB" w:rsidR="00ED5B7E" w:rsidRPr="00133DF1" w:rsidRDefault="00ED5B7E" w:rsidP="006A1432">
            <w:pPr>
              <w:jc w:val="both"/>
            </w:pPr>
            <w:r w:rsidRPr="00133DF1">
              <w:t>Julien Villiger</w:t>
            </w:r>
          </w:p>
        </w:tc>
      </w:tr>
      <w:tr w:rsidR="00ED5B7E" w:rsidRPr="00133DF1" w14:paraId="093D9DAB" w14:textId="77777777" w:rsidTr="00ED5B7E">
        <w:trPr>
          <w:trHeight w:val="113"/>
        </w:trPr>
        <w:tc>
          <w:tcPr>
            <w:tcW w:w="1219" w:type="dxa"/>
            <w:shd w:val="clear" w:color="auto" w:fill="E6E6E6"/>
          </w:tcPr>
          <w:p w14:paraId="4F76626F" w14:textId="2D9C9A98" w:rsidR="00ED5B7E" w:rsidRPr="00133DF1" w:rsidRDefault="00AA638C" w:rsidP="006A1432">
            <w:pPr>
              <w:jc w:val="both"/>
            </w:pPr>
            <w:r w:rsidRPr="00133DF1">
              <w:t>0.2</w:t>
            </w:r>
          </w:p>
        </w:tc>
        <w:tc>
          <w:tcPr>
            <w:tcW w:w="1828" w:type="dxa"/>
            <w:shd w:val="clear" w:color="auto" w:fill="E6E6E6"/>
          </w:tcPr>
          <w:p w14:paraId="0BAB25AE" w14:textId="6BE3838C" w:rsidR="00ED5B7E" w:rsidRPr="00133DF1" w:rsidRDefault="00AA638C" w:rsidP="006A1432">
            <w:pPr>
              <w:jc w:val="both"/>
            </w:pPr>
            <w:r w:rsidRPr="00133DF1">
              <w:t>20.09.2015</w:t>
            </w:r>
          </w:p>
        </w:tc>
        <w:tc>
          <w:tcPr>
            <w:tcW w:w="4055" w:type="dxa"/>
            <w:shd w:val="clear" w:color="auto" w:fill="E6E6E6"/>
          </w:tcPr>
          <w:p w14:paraId="3FD12BA0" w14:textId="123A72E5" w:rsidR="00ED5B7E" w:rsidRPr="00133DF1" w:rsidRDefault="00AA638C" w:rsidP="006A1432">
            <w:pPr>
              <w:jc w:val="both"/>
            </w:pPr>
            <w:r w:rsidRPr="00133DF1">
              <w:t>Funktionale Anforderungen</w:t>
            </w:r>
          </w:p>
        </w:tc>
        <w:tc>
          <w:tcPr>
            <w:tcW w:w="2367" w:type="dxa"/>
            <w:shd w:val="clear" w:color="auto" w:fill="E6E6E6"/>
          </w:tcPr>
          <w:p w14:paraId="5683616E" w14:textId="6756775B" w:rsidR="00ED5B7E" w:rsidRPr="00133DF1" w:rsidRDefault="00AA638C" w:rsidP="006A1432">
            <w:pPr>
              <w:jc w:val="both"/>
            </w:pPr>
            <w:r w:rsidRPr="00133DF1">
              <w:t>Julien Villiger</w:t>
            </w:r>
          </w:p>
        </w:tc>
      </w:tr>
      <w:tr w:rsidR="00CA0A06" w:rsidRPr="00133DF1" w14:paraId="4C4F745E" w14:textId="77777777" w:rsidTr="00ED5B7E">
        <w:trPr>
          <w:trHeight w:val="113"/>
        </w:trPr>
        <w:tc>
          <w:tcPr>
            <w:tcW w:w="1219" w:type="dxa"/>
            <w:shd w:val="clear" w:color="auto" w:fill="E6E6E6"/>
          </w:tcPr>
          <w:p w14:paraId="727ADE26" w14:textId="6C888143" w:rsidR="00CA0A06" w:rsidRPr="00133DF1" w:rsidRDefault="009D19F4" w:rsidP="006A1432">
            <w:pPr>
              <w:jc w:val="both"/>
            </w:pPr>
            <w:r>
              <w:t>0.3</w:t>
            </w:r>
          </w:p>
        </w:tc>
        <w:tc>
          <w:tcPr>
            <w:tcW w:w="1828" w:type="dxa"/>
            <w:shd w:val="clear" w:color="auto" w:fill="E6E6E6"/>
          </w:tcPr>
          <w:p w14:paraId="6EA95A8D" w14:textId="4BD3DDCD" w:rsidR="00CA0A06" w:rsidRPr="00133DF1" w:rsidRDefault="009D19F4" w:rsidP="006A1432">
            <w:pPr>
              <w:jc w:val="both"/>
            </w:pPr>
            <w:r>
              <w:t>01.10.2015</w:t>
            </w:r>
          </w:p>
        </w:tc>
        <w:tc>
          <w:tcPr>
            <w:tcW w:w="4055" w:type="dxa"/>
            <w:shd w:val="clear" w:color="auto" w:fill="E6E6E6"/>
          </w:tcPr>
          <w:p w14:paraId="7203D213" w14:textId="19F0E20F" w:rsidR="00CA0A06" w:rsidRPr="00133DF1" w:rsidRDefault="009D19F4" w:rsidP="006A1432">
            <w:pPr>
              <w:jc w:val="both"/>
            </w:pPr>
            <w:r>
              <w:t>Infrastruktur / Ausgangslage / allgemeines Updates</w:t>
            </w:r>
          </w:p>
        </w:tc>
        <w:tc>
          <w:tcPr>
            <w:tcW w:w="2367" w:type="dxa"/>
            <w:shd w:val="clear" w:color="auto" w:fill="E6E6E6"/>
          </w:tcPr>
          <w:p w14:paraId="179F10AD" w14:textId="491D1218" w:rsidR="00CA0A06" w:rsidRPr="00133DF1" w:rsidRDefault="009D19F4" w:rsidP="006A1432">
            <w:pPr>
              <w:jc w:val="both"/>
            </w:pPr>
            <w:r>
              <w:t>Julien Villiger</w:t>
            </w:r>
          </w:p>
        </w:tc>
      </w:tr>
      <w:tr w:rsidR="00AC49DE" w:rsidRPr="00133DF1" w14:paraId="2DFCAC0E" w14:textId="77777777" w:rsidTr="00ED5B7E">
        <w:trPr>
          <w:trHeight w:val="113"/>
        </w:trPr>
        <w:tc>
          <w:tcPr>
            <w:tcW w:w="1219" w:type="dxa"/>
            <w:shd w:val="clear" w:color="auto" w:fill="E6E6E6"/>
          </w:tcPr>
          <w:p w14:paraId="434AD0EE" w14:textId="51616FE6" w:rsidR="00AC49DE" w:rsidRDefault="00AC49DE" w:rsidP="006A1432">
            <w:pPr>
              <w:jc w:val="both"/>
            </w:pPr>
            <w:r>
              <w:t>0.4</w:t>
            </w:r>
          </w:p>
        </w:tc>
        <w:tc>
          <w:tcPr>
            <w:tcW w:w="1828" w:type="dxa"/>
            <w:shd w:val="clear" w:color="auto" w:fill="E6E6E6"/>
          </w:tcPr>
          <w:p w14:paraId="283E2130" w14:textId="220EB598" w:rsidR="00AC49DE" w:rsidRDefault="00AC49DE" w:rsidP="006A1432">
            <w:pPr>
              <w:jc w:val="both"/>
            </w:pPr>
            <w:r>
              <w:t>05.10.2015</w:t>
            </w:r>
          </w:p>
        </w:tc>
        <w:tc>
          <w:tcPr>
            <w:tcW w:w="4055" w:type="dxa"/>
            <w:shd w:val="clear" w:color="auto" w:fill="E6E6E6"/>
          </w:tcPr>
          <w:p w14:paraId="728C0966" w14:textId="1831750E" w:rsidR="00AC49DE" w:rsidRDefault="00AC49DE" w:rsidP="006A1432">
            <w:pPr>
              <w:jc w:val="both"/>
            </w:pPr>
            <w:r>
              <w:t>Generelles Update, Review</w:t>
            </w:r>
          </w:p>
        </w:tc>
        <w:tc>
          <w:tcPr>
            <w:tcW w:w="2367" w:type="dxa"/>
            <w:shd w:val="clear" w:color="auto" w:fill="E6E6E6"/>
          </w:tcPr>
          <w:p w14:paraId="01517B87" w14:textId="3C646371" w:rsidR="00AC49DE" w:rsidRDefault="00AC49DE" w:rsidP="006A1432">
            <w:pPr>
              <w:jc w:val="both"/>
            </w:pPr>
            <w:r>
              <w:t>Daniel Inversini</w:t>
            </w:r>
          </w:p>
        </w:tc>
      </w:tr>
      <w:tr w:rsidR="00E47BA5" w:rsidRPr="00133DF1" w14:paraId="151B48C9" w14:textId="77777777" w:rsidTr="00ED5B7E">
        <w:trPr>
          <w:trHeight w:val="113"/>
        </w:trPr>
        <w:tc>
          <w:tcPr>
            <w:tcW w:w="1219" w:type="dxa"/>
            <w:shd w:val="clear" w:color="auto" w:fill="E6E6E6"/>
          </w:tcPr>
          <w:p w14:paraId="2895D7D1" w14:textId="52C414A5" w:rsidR="00E47BA5" w:rsidRDefault="00E47BA5" w:rsidP="006A1432">
            <w:pPr>
              <w:jc w:val="both"/>
            </w:pPr>
            <w:r>
              <w:t>1.0</w:t>
            </w:r>
          </w:p>
        </w:tc>
        <w:tc>
          <w:tcPr>
            <w:tcW w:w="1828" w:type="dxa"/>
            <w:shd w:val="clear" w:color="auto" w:fill="E6E6E6"/>
          </w:tcPr>
          <w:p w14:paraId="17853349" w14:textId="4758DEAC" w:rsidR="00E47BA5" w:rsidRDefault="00E47BA5" w:rsidP="006A1432">
            <w:pPr>
              <w:jc w:val="both"/>
            </w:pPr>
            <w:r>
              <w:t>06.10.2015</w:t>
            </w:r>
          </w:p>
        </w:tc>
        <w:tc>
          <w:tcPr>
            <w:tcW w:w="4055" w:type="dxa"/>
            <w:shd w:val="clear" w:color="auto" w:fill="E6E6E6"/>
          </w:tcPr>
          <w:p w14:paraId="6C0D407F" w14:textId="3763596E" w:rsidR="00E47BA5" w:rsidRDefault="00E47BA5" w:rsidP="006A1432">
            <w:pPr>
              <w:jc w:val="both"/>
            </w:pPr>
            <w:r>
              <w:t>Generelles Update</w:t>
            </w:r>
          </w:p>
        </w:tc>
        <w:tc>
          <w:tcPr>
            <w:tcW w:w="2367" w:type="dxa"/>
            <w:shd w:val="clear" w:color="auto" w:fill="E6E6E6"/>
          </w:tcPr>
          <w:p w14:paraId="53704531" w14:textId="4541CFAD" w:rsidR="00E47BA5" w:rsidRDefault="00E47BA5" w:rsidP="00E47BA5">
            <w:r>
              <w:t xml:space="preserve">Julien Villiger  </w:t>
            </w:r>
            <w:r>
              <w:br/>
              <w:t>Daniel Inversini</w:t>
            </w:r>
          </w:p>
        </w:tc>
      </w:tr>
    </w:tbl>
    <w:p w14:paraId="3058B76C" w14:textId="17F45ACF" w:rsidR="00511D21" w:rsidRDefault="00511D21" w:rsidP="00511D21"/>
    <w:p w14:paraId="33CF389D" w14:textId="2FBBB5E1" w:rsidR="00E90A42" w:rsidRDefault="00E90A42">
      <w:pPr>
        <w:spacing w:line="240" w:lineRule="auto"/>
      </w:pPr>
      <w:r>
        <w:br w:type="page"/>
      </w:r>
    </w:p>
    <w:p w14:paraId="4F3D4038" w14:textId="0509AF57" w:rsidR="00E90A42" w:rsidRDefault="00E90A42" w:rsidP="00E90A42">
      <w:pPr>
        <w:pStyle w:val="berschrift1"/>
      </w:pPr>
      <w:bookmarkStart w:id="76" w:name="_Toc431910177"/>
      <w:r>
        <w:lastRenderedPageBreak/>
        <w:t>Abbildungs- und Tabellenverzeichnis</w:t>
      </w:r>
      <w:bookmarkEnd w:id="76"/>
    </w:p>
    <w:p w14:paraId="718E0BE0" w14:textId="54170340" w:rsidR="00E14A93" w:rsidRDefault="00E90A42">
      <w:pPr>
        <w:pStyle w:val="Abbildungsverzeichnis"/>
        <w:tabs>
          <w:tab w:val="right" w:leader="dot" w:pos="9457"/>
        </w:tabs>
        <w:rPr>
          <w:rFonts w:asciiTheme="minorHAnsi" w:eastAsiaTheme="minorEastAsia" w:hAnsiTheme="minorHAnsi" w:cstheme="minorBidi"/>
          <w:noProof/>
          <w:sz w:val="22"/>
          <w:szCs w:val="22"/>
          <w:lang w:val="en-US"/>
        </w:rPr>
      </w:pPr>
      <w:r>
        <w:fldChar w:fldCharType="begin"/>
      </w:r>
      <w:r>
        <w:instrText xml:space="preserve"> TOC \h \z \c "Abbildung" </w:instrText>
      </w:r>
      <w:r>
        <w:fldChar w:fldCharType="separate"/>
      </w:r>
      <w:hyperlink w:anchor="_Toc431844044" w:history="1">
        <w:r w:rsidR="00E14A93" w:rsidRPr="005D4653">
          <w:rPr>
            <w:rStyle w:val="Hyperlink"/>
            <w:noProof/>
          </w:rPr>
          <w:t>Abbildung 1: Unity</w:t>
        </w:r>
        <w:r w:rsidR="00156391">
          <w:rPr>
            <w:rStyle w:val="Hyperlink"/>
            <w:noProof/>
          </w:rPr>
          <w:fldChar w:fldCharType="begin"/>
        </w:r>
        <w:r w:rsidR="00156391">
          <w:instrText xml:space="preserve"> XE "</w:instrText>
        </w:r>
        <w:r w:rsidR="00156391" w:rsidRPr="00C14555">
          <w:instrText>Unity</w:instrText>
        </w:r>
        <w:r w:rsidR="00156391">
          <w:instrText xml:space="preserve">" </w:instrText>
        </w:r>
        <w:r w:rsidR="00156391">
          <w:rPr>
            <w:rStyle w:val="Hyperlink"/>
            <w:noProof/>
          </w:rPr>
          <w:fldChar w:fldCharType="end"/>
        </w:r>
        <w:r w:rsidR="00E14A93" w:rsidRPr="005D4653">
          <w:rPr>
            <w:rStyle w:val="Hyperlink"/>
            <w:noProof/>
          </w:rPr>
          <w:t xml:space="preserve"> Editor, Engine</w:t>
        </w:r>
        <w:r w:rsidR="00E14A93">
          <w:rPr>
            <w:noProof/>
            <w:webHidden/>
          </w:rPr>
          <w:tab/>
        </w:r>
        <w:r w:rsidR="00E14A93">
          <w:rPr>
            <w:noProof/>
            <w:webHidden/>
          </w:rPr>
          <w:fldChar w:fldCharType="begin"/>
        </w:r>
        <w:r w:rsidR="00E14A93">
          <w:rPr>
            <w:noProof/>
            <w:webHidden/>
          </w:rPr>
          <w:instrText xml:space="preserve"> PAGEREF _Toc431844044 \h </w:instrText>
        </w:r>
        <w:r w:rsidR="00E14A93">
          <w:rPr>
            <w:noProof/>
            <w:webHidden/>
          </w:rPr>
        </w:r>
        <w:r w:rsidR="00E14A93">
          <w:rPr>
            <w:noProof/>
            <w:webHidden/>
          </w:rPr>
          <w:fldChar w:fldCharType="separate"/>
        </w:r>
        <w:r w:rsidR="00874B98">
          <w:rPr>
            <w:noProof/>
            <w:webHidden/>
          </w:rPr>
          <w:t>4</w:t>
        </w:r>
        <w:r w:rsidR="00E14A93">
          <w:rPr>
            <w:noProof/>
            <w:webHidden/>
          </w:rPr>
          <w:fldChar w:fldCharType="end"/>
        </w:r>
      </w:hyperlink>
    </w:p>
    <w:p w14:paraId="716A87F5" w14:textId="0F99A1D2" w:rsidR="00E14A93" w:rsidRDefault="0020275A">
      <w:pPr>
        <w:pStyle w:val="Abbildungsverzeichnis"/>
        <w:tabs>
          <w:tab w:val="right" w:leader="dot" w:pos="9457"/>
        </w:tabs>
        <w:rPr>
          <w:rFonts w:asciiTheme="minorHAnsi" w:eastAsiaTheme="minorEastAsia" w:hAnsiTheme="minorHAnsi" w:cstheme="minorBidi"/>
          <w:noProof/>
          <w:sz w:val="22"/>
          <w:szCs w:val="22"/>
          <w:lang w:val="en-US"/>
        </w:rPr>
      </w:pPr>
      <w:hyperlink w:anchor="_Toc431844045" w:history="1">
        <w:r w:rsidR="00E14A93" w:rsidRPr="005D4653">
          <w:rPr>
            <w:rStyle w:val="Hyperlink"/>
            <w:noProof/>
          </w:rPr>
          <w:t>Abbildung 2: Infrastruktur CAVE</w:t>
        </w:r>
        <w:r w:rsidR="00DC4D3A">
          <w:rPr>
            <w:rStyle w:val="Hyperlink"/>
            <w:noProof/>
          </w:rPr>
          <w:fldChar w:fldCharType="begin"/>
        </w:r>
        <w:r w:rsidR="00DC4D3A">
          <w:instrText xml:space="preserve"> XE "</w:instrText>
        </w:r>
        <w:r w:rsidR="00DC4D3A" w:rsidRPr="00047C56">
          <w:instrText>CAVE</w:instrText>
        </w:r>
        <w:r w:rsidR="00DC4D3A">
          <w:instrText xml:space="preserve">" </w:instrText>
        </w:r>
        <w:r w:rsidR="00DC4D3A">
          <w:rPr>
            <w:rStyle w:val="Hyperlink"/>
            <w:noProof/>
          </w:rPr>
          <w:fldChar w:fldCharType="end"/>
        </w:r>
        <w:r w:rsidR="00E14A93">
          <w:rPr>
            <w:noProof/>
            <w:webHidden/>
          </w:rPr>
          <w:tab/>
        </w:r>
        <w:r w:rsidR="00E14A93">
          <w:rPr>
            <w:noProof/>
            <w:webHidden/>
          </w:rPr>
          <w:fldChar w:fldCharType="begin"/>
        </w:r>
        <w:r w:rsidR="00E14A93">
          <w:rPr>
            <w:noProof/>
            <w:webHidden/>
          </w:rPr>
          <w:instrText xml:space="preserve"> PAGEREF _Toc431844045 \h </w:instrText>
        </w:r>
        <w:r w:rsidR="00E14A93">
          <w:rPr>
            <w:noProof/>
            <w:webHidden/>
          </w:rPr>
        </w:r>
        <w:r w:rsidR="00E14A93">
          <w:rPr>
            <w:noProof/>
            <w:webHidden/>
          </w:rPr>
          <w:fldChar w:fldCharType="separate"/>
        </w:r>
        <w:r w:rsidR="00874B98">
          <w:rPr>
            <w:noProof/>
            <w:webHidden/>
          </w:rPr>
          <w:t>5</w:t>
        </w:r>
        <w:r w:rsidR="00E14A93">
          <w:rPr>
            <w:noProof/>
            <w:webHidden/>
          </w:rPr>
          <w:fldChar w:fldCharType="end"/>
        </w:r>
      </w:hyperlink>
    </w:p>
    <w:p w14:paraId="1EEEBE50" w14:textId="7AA4A211" w:rsidR="00E14A93" w:rsidRDefault="0020275A">
      <w:pPr>
        <w:pStyle w:val="Abbildungsverzeichnis"/>
        <w:tabs>
          <w:tab w:val="right" w:leader="dot" w:pos="9457"/>
        </w:tabs>
        <w:rPr>
          <w:rFonts w:asciiTheme="minorHAnsi" w:eastAsiaTheme="minorEastAsia" w:hAnsiTheme="minorHAnsi" w:cstheme="minorBidi"/>
          <w:noProof/>
          <w:sz w:val="22"/>
          <w:szCs w:val="22"/>
          <w:lang w:val="en-US"/>
        </w:rPr>
      </w:pPr>
      <w:hyperlink w:anchor="_Toc431844046" w:history="1">
        <w:r w:rsidR="00E14A93" w:rsidRPr="005D4653">
          <w:rPr>
            <w:rStyle w:val="Hyperlink"/>
            <w:noProof/>
          </w:rPr>
          <w:t>Abbildung 3: WorldViz</w:t>
        </w:r>
        <w:r w:rsidR="00DC4D3A">
          <w:rPr>
            <w:rStyle w:val="Hyperlink"/>
            <w:noProof/>
          </w:rPr>
          <w:fldChar w:fldCharType="begin"/>
        </w:r>
        <w:r w:rsidR="00DC4D3A">
          <w:instrText xml:space="preserve"> XE "</w:instrText>
        </w:r>
        <w:r w:rsidR="00DC4D3A" w:rsidRPr="00DB6D65">
          <w:instrText>WorldViz</w:instrText>
        </w:r>
        <w:r w:rsidR="00DC4D3A">
          <w:instrText xml:space="preserve">" </w:instrText>
        </w:r>
        <w:r w:rsidR="00DC4D3A">
          <w:rPr>
            <w:rStyle w:val="Hyperlink"/>
            <w:noProof/>
          </w:rPr>
          <w:fldChar w:fldCharType="end"/>
        </w:r>
        <w:r w:rsidR="00E14A93" w:rsidRPr="005D4653">
          <w:rPr>
            <w:rStyle w:val="Hyperlink"/>
            <w:noProof/>
          </w:rPr>
          <w:t xml:space="preserve"> Wand</w:t>
        </w:r>
        <w:r w:rsidR="00DC4D3A">
          <w:rPr>
            <w:rStyle w:val="Hyperlink"/>
            <w:noProof/>
          </w:rPr>
          <w:fldChar w:fldCharType="begin"/>
        </w:r>
        <w:r w:rsidR="00DC4D3A">
          <w:instrText xml:space="preserve"> XE "</w:instrText>
        </w:r>
        <w:r w:rsidR="00DC4D3A" w:rsidRPr="00942787">
          <w:instrText>Wand</w:instrText>
        </w:r>
        <w:r w:rsidR="00DC4D3A">
          <w:instrText xml:space="preserve">" </w:instrText>
        </w:r>
        <w:r w:rsidR="00DC4D3A">
          <w:rPr>
            <w:rStyle w:val="Hyperlink"/>
            <w:noProof/>
          </w:rPr>
          <w:fldChar w:fldCharType="end"/>
        </w:r>
        <w:r w:rsidR="00E14A93">
          <w:rPr>
            <w:noProof/>
            <w:webHidden/>
          </w:rPr>
          <w:tab/>
        </w:r>
        <w:r w:rsidR="00E14A93">
          <w:rPr>
            <w:noProof/>
            <w:webHidden/>
          </w:rPr>
          <w:fldChar w:fldCharType="begin"/>
        </w:r>
        <w:r w:rsidR="00E14A93">
          <w:rPr>
            <w:noProof/>
            <w:webHidden/>
          </w:rPr>
          <w:instrText xml:space="preserve"> PAGEREF _Toc431844046 \h </w:instrText>
        </w:r>
        <w:r w:rsidR="00E14A93">
          <w:rPr>
            <w:noProof/>
            <w:webHidden/>
          </w:rPr>
        </w:r>
        <w:r w:rsidR="00E14A93">
          <w:rPr>
            <w:noProof/>
            <w:webHidden/>
          </w:rPr>
          <w:fldChar w:fldCharType="separate"/>
        </w:r>
        <w:r w:rsidR="00874B98">
          <w:rPr>
            <w:noProof/>
            <w:webHidden/>
          </w:rPr>
          <w:t>6</w:t>
        </w:r>
        <w:r w:rsidR="00E14A93">
          <w:rPr>
            <w:noProof/>
            <w:webHidden/>
          </w:rPr>
          <w:fldChar w:fldCharType="end"/>
        </w:r>
      </w:hyperlink>
    </w:p>
    <w:p w14:paraId="4807C3BA" w14:textId="4240F7FB" w:rsidR="00E14A93" w:rsidRDefault="0020275A">
      <w:pPr>
        <w:pStyle w:val="Abbildungsverzeichnis"/>
        <w:tabs>
          <w:tab w:val="right" w:leader="dot" w:pos="9457"/>
        </w:tabs>
        <w:rPr>
          <w:rFonts w:asciiTheme="minorHAnsi" w:eastAsiaTheme="minorEastAsia" w:hAnsiTheme="minorHAnsi" w:cstheme="minorBidi"/>
          <w:noProof/>
          <w:sz w:val="22"/>
          <w:szCs w:val="22"/>
          <w:lang w:val="en-US"/>
        </w:rPr>
      </w:pPr>
      <w:hyperlink w:anchor="_Toc431844047" w:history="1">
        <w:r w:rsidR="00E14A93" w:rsidRPr="005D4653">
          <w:rPr>
            <w:rStyle w:val="Hyperlink"/>
            <w:noProof/>
          </w:rPr>
          <w:t>Abbildung 4: CAVE</w:t>
        </w:r>
        <w:r w:rsidR="00DC4D3A">
          <w:rPr>
            <w:rStyle w:val="Hyperlink"/>
            <w:noProof/>
          </w:rPr>
          <w:fldChar w:fldCharType="begin"/>
        </w:r>
        <w:r w:rsidR="00DC4D3A">
          <w:instrText xml:space="preserve"> XE "</w:instrText>
        </w:r>
        <w:r w:rsidR="00DC4D3A" w:rsidRPr="00047C56">
          <w:instrText>CAVE</w:instrText>
        </w:r>
        <w:r w:rsidR="00DC4D3A">
          <w:instrText xml:space="preserve">" </w:instrText>
        </w:r>
        <w:r w:rsidR="00DC4D3A">
          <w:rPr>
            <w:rStyle w:val="Hyperlink"/>
            <w:noProof/>
          </w:rPr>
          <w:fldChar w:fldCharType="end"/>
        </w:r>
        <w:r w:rsidR="00E14A93" w:rsidRPr="005D4653">
          <w:rPr>
            <w:rStyle w:val="Hyperlink"/>
            <w:noProof/>
          </w:rPr>
          <w:t xml:space="preserve"> BFH</w:t>
        </w:r>
        <w:r w:rsidR="00DC4D3A">
          <w:rPr>
            <w:rStyle w:val="Hyperlink"/>
            <w:noProof/>
          </w:rPr>
          <w:fldChar w:fldCharType="begin"/>
        </w:r>
        <w:r w:rsidR="00DC4D3A">
          <w:instrText xml:space="preserve"> XE "</w:instrText>
        </w:r>
        <w:r w:rsidR="00DC4D3A" w:rsidRPr="00CE2C49">
          <w:rPr>
            <w:b/>
            <w:i/>
            <w:sz w:val="23"/>
          </w:rPr>
          <w:instrText>BFH</w:instrText>
        </w:r>
        <w:r w:rsidR="00DC4D3A">
          <w:instrText xml:space="preserve">" </w:instrText>
        </w:r>
        <w:r w:rsidR="00DC4D3A">
          <w:rPr>
            <w:rStyle w:val="Hyperlink"/>
            <w:noProof/>
          </w:rPr>
          <w:fldChar w:fldCharType="end"/>
        </w:r>
        <w:r w:rsidR="00E14A93">
          <w:rPr>
            <w:noProof/>
            <w:webHidden/>
          </w:rPr>
          <w:tab/>
        </w:r>
        <w:r w:rsidR="00E14A93">
          <w:rPr>
            <w:noProof/>
            <w:webHidden/>
          </w:rPr>
          <w:fldChar w:fldCharType="begin"/>
        </w:r>
        <w:r w:rsidR="00E14A93">
          <w:rPr>
            <w:noProof/>
            <w:webHidden/>
          </w:rPr>
          <w:instrText xml:space="preserve"> PAGEREF _Toc431844047 \h </w:instrText>
        </w:r>
        <w:r w:rsidR="00E14A93">
          <w:rPr>
            <w:noProof/>
            <w:webHidden/>
          </w:rPr>
        </w:r>
        <w:r w:rsidR="00E14A93">
          <w:rPr>
            <w:noProof/>
            <w:webHidden/>
          </w:rPr>
          <w:fldChar w:fldCharType="separate"/>
        </w:r>
        <w:r w:rsidR="00874B98">
          <w:rPr>
            <w:noProof/>
            <w:webHidden/>
          </w:rPr>
          <w:t>7</w:t>
        </w:r>
        <w:r w:rsidR="00E14A93">
          <w:rPr>
            <w:noProof/>
            <w:webHidden/>
          </w:rPr>
          <w:fldChar w:fldCharType="end"/>
        </w:r>
      </w:hyperlink>
    </w:p>
    <w:p w14:paraId="6CEC870A" w14:textId="77777777" w:rsidR="00E14A93" w:rsidRDefault="0020275A">
      <w:pPr>
        <w:pStyle w:val="Abbildungsverzeichnis"/>
        <w:tabs>
          <w:tab w:val="right" w:leader="dot" w:pos="9457"/>
        </w:tabs>
        <w:rPr>
          <w:rFonts w:asciiTheme="minorHAnsi" w:eastAsiaTheme="minorEastAsia" w:hAnsiTheme="minorHAnsi" w:cstheme="minorBidi"/>
          <w:noProof/>
          <w:sz w:val="22"/>
          <w:szCs w:val="22"/>
          <w:lang w:val="en-US"/>
        </w:rPr>
      </w:pPr>
      <w:hyperlink w:anchor="_Toc431844048" w:history="1">
        <w:r w:rsidR="00E14A93" w:rsidRPr="005D4653">
          <w:rPr>
            <w:rStyle w:val="Hyperlink"/>
            <w:noProof/>
          </w:rPr>
          <w:t>Abbildung 5: 6Dof</w:t>
        </w:r>
        <w:r w:rsidR="00E14A93">
          <w:rPr>
            <w:noProof/>
            <w:webHidden/>
          </w:rPr>
          <w:tab/>
        </w:r>
        <w:r w:rsidR="00E14A93">
          <w:rPr>
            <w:noProof/>
            <w:webHidden/>
          </w:rPr>
          <w:fldChar w:fldCharType="begin"/>
        </w:r>
        <w:r w:rsidR="00E14A93">
          <w:rPr>
            <w:noProof/>
            <w:webHidden/>
          </w:rPr>
          <w:instrText xml:space="preserve"> PAGEREF _Toc431844048 \h </w:instrText>
        </w:r>
        <w:r w:rsidR="00E14A93">
          <w:rPr>
            <w:noProof/>
            <w:webHidden/>
          </w:rPr>
        </w:r>
        <w:r w:rsidR="00E14A93">
          <w:rPr>
            <w:noProof/>
            <w:webHidden/>
          </w:rPr>
          <w:fldChar w:fldCharType="separate"/>
        </w:r>
        <w:r w:rsidR="00874B98">
          <w:rPr>
            <w:noProof/>
            <w:webHidden/>
          </w:rPr>
          <w:t>11</w:t>
        </w:r>
        <w:r w:rsidR="00E14A93">
          <w:rPr>
            <w:noProof/>
            <w:webHidden/>
          </w:rPr>
          <w:fldChar w:fldCharType="end"/>
        </w:r>
      </w:hyperlink>
    </w:p>
    <w:p w14:paraId="49058DFB" w14:textId="39881DDF" w:rsidR="00E14A93" w:rsidRDefault="0020275A">
      <w:pPr>
        <w:pStyle w:val="Abbildungsverzeichnis"/>
        <w:tabs>
          <w:tab w:val="right" w:leader="dot" w:pos="9457"/>
        </w:tabs>
        <w:rPr>
          <w:rFonts w:asciiTheme="minorHAnsi" w:eastAsiaTheme="minorEastAsia" w:hAnsiTheme="minorHAnsi" w:cstheme="minorBidi"/>
          <w:noProof/>
          <w:sz w:val="22"/>
          <w:szCs w:val="22"/>
          <w:lang w:val="en-US"/>
        </w:rPr>
      </w:pPr>
      <w:hyperlink w:anchor="_Toc431844049" w:history="1">
        <w:r w:rsidR="00E14A93" w:rsidRPr="005D4653">
          <w:rPr>
            <w:rStyle w:val="Hyperlink"/>
            <w:noProof/>
          </w:rPr>
          <w:t>Abbildung 6: Minimap</w:t>
        </w:r>
        <w:r w:rsidR="00DC4D3A">
          <w:rPr>
            <w:rStyle w:val="Hyperlink"/>
            <w:noProof/>
          </w:rPr>
          <w:fldChar w:fldCharType="begin"/>
        </w:r>
        <w:r w:rsidR="00DC4D3A">
          <w:instrText xml:space="preserve"> XE "</w:instrText>
        </w:r>
        <w:r w:rsidR="00DC4D3A" w:rsidRPr="001B50A5">
          <w:instrText>Minimap</w:instrText>
        </w:r>
        <w:r w:rsidR="00DC4D3A">
          <w:instrText xml:space="preserve">" </w:instrText>
        </w:r>
        <w:r w:rsidR="00DC4D3A">
          <w:rPr>
            <w:rStyle w:val="Hyperlink"/>
            <w:noProof/>
          </w:rPr>
          <w:fldChar w:fldCharType="end"/>
        </w:r>
        <w:r w:rsidR="00E14A93" w:rsidRPr="005D4653">
          <w:rPr>
            <w:rStyle w:val="Hyperlink"/>
            <w:noProof/>
          </w:rPr>
          <w:t xml:space="preserve"> Game</w:t>
        </w:r>
        <w:r w:rsidR="00E14A93">
          <w:rPr>
            <w:noProof/>
            <w:webHidden/>
          </w:rPr>
          <w:tab/>
        </w:r>
        <w:r w:rsidR="00E14A93">
          <w:rPr>
            <w:noProof/>
            <w:webHidden/>
          </w:rPr>
          <w:fldChar w:fldCharType="begin"/>
        </w:r>
        <w:r w:rsidR="00E14A93">
          <w:rPr>
            <w:noProof/>
            <w:webHidden/>
          </w:rPr>
          <w:instrText xml:space="preserve"> PAGEREF _Toc431844049 \h </w:instrText>
        </w:r>
        <w:r w:rsidR="00E14A93">
          <w:rPr>
            <w:noProof/>
            <w:webHidden/>
          </w:rPr>
        </w:r>
        <w:r w:rsidR="00E14A93">
          <w:rPr>
            <w:noProof/>
            <w:webHidden/>
          </w:rPr>
          <w:fldChar w:fldCharType="separate"/>
        </w:r>
        <w:r w:rsidR="00874B98">
          <w:rPr>
            <w:noProof/>
            <w:webHidden/>
          </w:rPr>
          <w:t>14</w:t>
        </w:r>
        <w:r w:rsidR="00E14A93">
          <w:rPr>
            <w:noProof/>
            <w:webHidden/>
          </w:rPr>
          <w:fldChar w:fldCharType="end"/>
        </w:r>
      </w:hyperlink>
    </w:p>
    <w:p w14:paraId="7524C00E" w14:textId="77777777" w:rsidR="00E14A93" w:rsidRDefault="0020275A">
      <w:pPr>
        <w:pStyle w:val="Abbildungsverzeichnis"/>
        <w:tabs>
          <w:tab w:val="right" w:leader="dot" w:pos="9457"/>
        </w:tabs>
        <w:rPr>
          <w:rFonts w:asciiTheme="minorHAnsi" w:eastAsiaTheme="minorEastAsia" w:hAnsiTheme="minorHAnsi" w:cstheme="minorBidi"/>
          <w:noProof/>
          <w:sz w:val="22"/>
          <w:szCs w:val="22"/>
          <w:lang w:val="en-US"/>
        </w:rPr>
      </w:pPr>
      <w:hyperlink w:anchor="_Toc431844050" w:history="1">
        <w:r w:rsidR="00E14A93" w:rsidRPr="005D4653">
          <w:rPr>
            <w:rStyle w:val="Hyperlink"/>
            <w:noProof/>
          </w:rPr>
          <w:t>Abbildung 7: Projektplan Pflichtenheft</w:t>
        </w:r>
        <w:r w:rsidR="00E14A93">
          <w:rPr>
            <w:noProof/>
            <w:webHidden/>
          </w:rPr>
          <w:tab/>
        </w:r>
        <w:r w:rsidR="00E14A93">
          <w:rPr>
            <w:noProof/>
            <w:webHidden/>
          </w:rPr>
          <w:fldChar w:fldCharType="begin"/>
        </w:r>
        <w:r w:rsidR="00E14A93">
          <w:rPr>
            <w:noProof/>
            <w:webHidden/>
          </w:rPr>
          <w:instrText xml:space="preserve"> PAGEREF _Toc431844050 \h </w:instrText>
        </w:r>
        <w:r w:rsidR="00E14A93">
          <w:rPr>
            <w:noProof/>
            <w:webHidden/>
          </w:rPr>
        </w:r>
        <w:r w:rsidR="00E14A93">
          <w:rPr>
            <w:noProof/>
            <w:webHidden/>
          </w:rPr>
          <w:fldChar w:fldCharType="separate"/>
        </w:r>
        <w:r w:rsidR="00874B98">
          <w:rPr>
            <w:noProof/>
            <w:webHidden/>
          </w:rPr>
          <w:t>16</w:t>
        </w:r>
        <w:r w:rsidR="00E14A93">
          <w:rPr>
            <w:noProof/>
            <w:webHidden/>
          </w:rPr>
          <w:fldChar w:fldCharType="end"/>
        </w:r>
      </w:hyperlink>
    </w:p>
    <w:p w14:paraId="22302820" w14:textId="77777777" w:rsidR="00E90A42" w:rsidRDefault="00E90A42" w:rsidP="00E90A42">
      <w:r>
        <w:fldChar w:fldCharType="end"/>
      </w:r>
    </w:p>
    <w:p w14:paraId="1AC01AD6" w14:textId="77777777" w:rsidR="00E90A42" w:rsidRDefault="00E90A42" w:rsidP="00E90A42"/>
    <w:p w14:paraId="09E3B9E4" w14:textId="77777777" w:rsidR="00E14A93" w:rsidRDefault="00E90A42">
      <w:pPr>
        <w:pStyle w:val="Abbildungsverzeichnis"/>
        <w:tabs>
          <w:tab w:val="right" w:leader="dot" w:pos="9457"/>
        </w:tabs>
        <w:rPr>
          <w:rFonts w:asciiTheme="minorHAnsi" w:eastAsiaTheme="minorEastAsia" w:hAnsiTheme="minorHAnsi" w:cstheme="minorBidi"/>
          <w:noProof/>
          <w:sz w:val="22"/>
          <w:szCs w:val="22"/>
          <w:lang w:val="en-US"/>
        </w:rPr>
      </w:pPr>
      <w:r>
        <w:fldChar w:fldCharType="begin"/>
      </w:r>
      <w:r>
        <w:instrText xml:space="preserve"> TOC \h \z \c "Tabelle" </w:instrText>
      </w:r>
      <w:r>
        <w:fldChar w:fldCharType="separate"/>
      </w:r>
      <w:hyperlink w:anchor="_Toc431844051" w:history="1">
        <w:r w:rsidR="00E14A93" w:rsidRPr="0025244E">
          <w:rPr>
            <w:rStyle w:val="Hyperlink"/>
            <w:noProof/>
          </w:rPr>
          <w:t>Tabelle 1: Features Unitygames</w:t>
        </w:r>
        <w:r w:rsidR="00E14A93">
          <w:rPr>
            <w:noProof/>
            <w:webHidden/>
          </w:rPr>
          <w:tab/>
        </w:r>
        <w:r w:rsidR="00E14A93">
          <w:rPr>
            <w:noProof/>
            <w:webHidden/>
          </w:rPr>
          <w:fldChar w:fldCharType="begin"/>
        </w:r>
        <w:r w:rsidR="00E14A93">
          <w:rPr>
            <w:noProof/>
            <w:webHidden/>
          </w:rPr>
          <w:instrText xml:space="preserve"> PAGEREF _Toc431844051 \h </w:instrText>
        </w:r>
        <w:r w:rsidR="00E14A93">
          <w:rPr>
            <w:noProof/>
            <w:webHidden/>
          </w:rPr>
        </w:r>
        <w:r w:rsidR="00E14A93">
          <w:rPr>
            <w:noProof/>
            <w:webHidden/>
          </w:rPr>
          <w:fldChar w:fldCharType="separate"/>
        </w:r>
        <w:r w:rsidR="00874B98">
          <w:rPr>
            <w:noProof/>
            <w:webHidden/>
          </w:rPr>
          <w:t>13</w:t>
        </w:r>
        <w:r w:rsidR="00E14A93">
          <w:rPr>
            <w:noProof/>
            <w:webHidden/>
          </w:rPr>
          <w:fldChar w:fldCharType="end"/>
        </w:r>
      </w:hyperlink>
    </w:p>
    <w:p w14:paraId="289D537C" w14:textId="1F55D604" w:rsidR="00E90A42" w:rsidRDefault="00E90A42" w:rsidP="00E90A42">
      <w:r>
        <w:fldChar w:fldCharType="end"/>
      </w:r>
    </w:p>
    <w:p w14:paraId="5F98467D" w14:textId="721E9680" w:rsidR="00E90A42" w:rsidRDefault="00E90A42" w:rsidP="00E90A42">
      <w:pPr>
        <w:pStyle w:val="berschrift1"/>
      </w:pPr>
      <w:bookmarkStart w:id="77" w:name="_Toc431910178"/>
      <w:r>
        <w:t>Glossar</w:t>
      </w:r>
      <w:bookmarkEnd w:id="77"/>
    </w:p>
    <w:p w14:paraId="281E2D79" w14:textId="77777777" w:rsidR="00156391" w:rsidRPr="00156391" w:rsidRDefault="00156391" w:rsidP="00156391"/>
    <w:p w14:paraId="6B1B2433" w14:textId="77777777" w:rsidR="00156391" w:rsidRDefault="00156391" w:rsidP="00675F76">
      <w:pPr>
        <w:jc w:val="both"/>
        <w:rPr>
          <w:noProof/>
        </w:rPr>
        <w:sectPr w:rsidR="00156391" w:rsidSect="00156391">
          <w:type w:val="continuous"/>
          <w:pgSz w:w="11906" w:h="16838" w:code="9"/>
          <w:pgMar w:top="1758" w:right="1004" w:bottom="680" w:left="1435" w:header="709" w:footer="510" w:gutter="0"/>
          <w:cols w:space="708"/>
          <w:docGrid w:linePitch="360"/>
        </w:sectPr>
      </w:pPr>
      <w:r>
        <w:fldChar w:fldCharType="begin"/>
      </w:r>
      <w:r>
        <w:instrText xml:space="preserve"> INDEX \e "</w:instrText>
      </w:r>
      <w:r>
        <w:tab/>
        <w:instrText xml:space="preserve">" \h "A" \c "2" \z "2055" </w:instrText>
      </w:r>
      <w:r>
        <w:fldChar w:fldCharType="separate"/>
      </w:r>
    </w:p>
    <w:p w14:paraId="0B48B2E4"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lastRenderedPageBreak/>
        <w:t>6</w:t>
      </w:r>
    </w:p>
    <w:p w14:paraId="7F0379C4" w14:textId="77777777" w:rsidR="00156391" w:rsidRDefault="00156391" w:rsidP="00675F76">
      <w:pPr>
        <w:pStyle w:val="Index1"/>
        <w:jc w:val="both"/>
      </w:pPr>
      <w:r>
        <w:t>6DoF</w:t>
      </w:r>
      <w:r>
        <w:tab/>
        <w:t>2, 9, 11</w:t>
      </w:r>
    </w:p>
    <w:p w14:paraId="4EEC5C46" w14:textId="77777777" w:rsidR="00156391" w:rsidRDefault="00156391" w:rsidP="00675F76">
      <w:pPr>
        <w:jc w:val="both"/>
      </w:pPr>
    </w:p>
    <w:p w14:paraId="21A1E239" w14:textId="248EE241" w:rsidR="008C6266" w:rsidRDefault="008C6266" w:rsidP="00675F76">
      <w:pPr>
        <w:jc w:val="both"/>
      </w:pPr>
      <w:r>
        <w:t>Six degrees of freedom</w:t>
      </w:r>
    </w:p>
    <w:p w14:paraId="5A7062E5" w14:textId="200A1ACC" w:rsidR="008C6266" w:rsidRDefault="008C6266" w:rsidP="00675F76">
      <w:pPr>
        <w:jc w:val="both"/>
      </w:pPr>
      <w:r>
        <w:t>Beschreibt die Bewegung eines Körpers im Raum mit Freiheitsgrad 6. Drei unabhängige Richtungen (Translation) und drei unabhängige Achsen (Rotation)</w:t>
      </w:r>
      <w:r w:rsidR="007C6576">
        <w:t>.</w:t>
      </w:r>
    </w:p>
    <w:p w14:paraId="5C9CB6E7" w14:textId="77777777" w:rsidR="00156391" w:rsidRPr="00156391" w:rsidRDefault="00156391" w:rsidP="00675F76">
      <w:pPr>
        <w:jc w:val="both"/>
      </w:pPr>
    </w:p>
    <w:p w14:paraId="43634319"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A</w:t>
      </w:r>
    </w:p>
    <w:p w14:paraId="5211E954" w14:textId="77777777" w:rsidR="00156391" w:rsidRDefault="00156391" w:rsidP="00675F76">
      <w:pPr>
        <w:pStyle w:val="Index1"/>
        <w:jc w:val="both"/>
      </w:pPr>
      <w:r w:rsidRPr="008C6266">
        <w:t>Asset Store</w:t>
      </w:r>
      <w:r w:rsidRPr="008C6266">
        <w:tab/>
        <w:t>9</w:t>
      </w:r>
    </w:p>
    <w:p w14:paraId="7C9F8243" w14:textId="77777777" w:rsidR="008C6266" w:rsidRDefault="008C6266" w:rsidP="00675F76">
      <w:pPr>
        <w:jc w:val="both"/>
      </w:pPr>
    </w:p>
    <w:p w14:paraId="0E553F13" w14:textId="73088ABB" w:rsidR="008C6266" w:rsidRDefault="008C6266" w:rsidP="00675F76">
      <w:pPr>
        <w:jc w:val="both"/>
      </w:pPr>
      <w:r>
        <w:t>Unity Asset Store</w:t>
      </w:r>
    </w:p>
    <w:p w14:paraId="776183C1" w14:textId="7ED4E1AB" w:rsidR="008C6266" w:rsidRPr="008C6266" w:rsidRDefault="008C6266" w:rsidP="00675F76">
      <w:pPr>
        <w:jc w:val="both"/>
      </w:pPr>
      <w:r>
        <w:t xml:space="preserve">Der Unity Asset Store ist eine Sammlung von frei verfügbaren wie auch kommerziellen Assets (Plugins) für Unity. Es können Scripts, Models, Texturen, Sound, etc sein. Alles was Unity unterstützt. </w:t>
      </w:r>
    </w:p>
    <w:p w14:paraId="14310DCA"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B</w:t>
      </w:r>
    </w:p>
    <w:p w14:paraId="38EAC2CB" w14:textId="77777777" w:rsidR="00156391" w:rsidRDefault="00156391" w:rsidP="00675F76">
      <w:pPr>
        <w:pStyle w:val="Index1"/>
        <w:jc w:val="both"/>
      </w:pPr>
      <w:r w:rsidRPr="008C6266">
        <w:t>BFH</w:t>
      </w:r>
      <w:r w:rsidRPr="008C6266">
        <w:tab/>
        <w:t>3, 7, 8, 18</w:t>
      </w:r>
    </w:p>
    <w:p w14:paraId="47E257A1" w14:textId="77777777" w:rsidR="008C6266" w:rsidRDefault="008C6266" w:rsidP="00675F76">
      <w:pPr>
        <w:jc w:val="both"/>
      </w:pPr>
    </w:p>
    <w:p w14:paraId="514894BA" w14:textId="598980B3" w:rsidR="008C6266" w:rsidRDefault="008C6266" w:rsidP="00675F76">
      <w:pPr>
        <w:jc w:val="both"/>
      </w:pPr>
      <w:r>
        <w:t>Berner Fachhochschule BFH</w:t>
      </w:r>
    </w:p>
    <w:p w14:paraId="0B1B449F" w14:textId="4C4854C0" w:rsidR="008C6266" w:rsidRDefault="008C6266" w:rsidP="00675F76">
      <w:pPr>
        <w:jc w:val="both"/>
      </w:pPr>
      <w:r>
        <w:t xml:space="preserve">Die Institution </w:t>
      </w:r>
      <w:r w:rsidR="00675F76">
        <w:t>des</w:t>
      </w:r>
      <w:r>
        <w:t xml:space="preserve"> Studiums</w:t>
      </w:r>
      <w:r w:rsidR="007F3922">
        <w:t>.</w:t>
      </w:r>
    </w:p>
    <w:p w14:paraId="307BF1FD" w14:textId="77777777" w:rsidR="008C6266" w:rsidRPr="008C6266" w:rsidRDefault="008C6266" w:rsidP="00675F76">
      <w:pPr>
        <w:jc w:val="both"/>
      </w:pPr>
    </w:p>
    <w:p w14:paraId="213FB95E"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C</w:t>
      </w:r>
    </w:p>
    <w:p w14:paraId="24B719E6" w14:textId="77777777" w:rsidR="00156391" w:rsidRDefault="00156391" w:rsidP="00675F76">
      <w:pPr>
        <w:pStyle w:val="Index1"/>
        <w:jc w:val="both"/>
      </w:pPr>
      <w:r>
        <w:t>CAVE</w:t>
      </w:r>
      <w:r>
        <w:tab/>
        <w:t>1, 2, 3, 5, 7, 8, 9, 11, 13, 14, 18</w:t>
      </w:r>
    </w:p>
    <w:p w14:paraId="1DFF3FBE" w14:textId="77777777" w:rsidR="008C6266" w:rsidRDefault="008C6266" w:rsidP="00675F76">
      <w:pPr>
        <w:jc w:val="both"/>
      </w:pPr>
    </w:p>
    <w:p w14:paraId="643D24C7" w14:textId="7A1A948F" w:rsidR="008C6266" w:rsidRDefault="008C6266" w:rsidP="00675F76">
      <w:pPr>
        <w:jc w:val="both"/>
      </w:pPr>
      <w:r>
        <w:t>Cave automatic virtual environment</w:t>
      </w:r>
    </w:p>
    <w:p w14:paraId="6B60C2B5" w14:textId="0413AD69" w:rsidR="008C6266" w:rsidRDefault="008C6266" w:rsidP="00675F76">
      <w:pPr>
        <w:jc w:val="both"/>
      </w:pPr>
      <w:r>
        <w:t>Bezeichnet den Raum, der verwendet wird um die dreidimensionale Illusionswelt zu erschaffen</w:t>
      </w:r>
      <w:r w:rsidR="007F3922">
        <w:t>.</w:t>
      </w:r>
    </w:p>
    <w:p w14:paraId="18B8CE72" w14:textId="77777777" w:rsidR="008C6266" w:rsidRDefault="008C6266" w:rsidP="00675F76">
      <w:pPr>
        <w:jc w:val="both"/>
      </w:pPr>
    </w:p>
    <w:p w14:paraId="04D4B153" w14:textId="77777777" w:rsidR="008C6266" w:rsidRPr="008C6266" w:rsidRDefault="008C6266" w:rsidP="00675F76">
      <w:pPr>
        <w:jc w:val="both"/>
      </w:pPr>
    </w:p>
    <w:p w14:paraId="1F6962B9" w14:textId="77777777" w:rsidR="00156391" w:rsidRDefault="00156391" w:rsidP="00675F76">
      <w:pPr>
        <w:pStyle w:val="Index1"/>
        <w:jc w:val="both"/>
      </w:pPr>
      <w:r>
        <w:lastRenderedPageBreak/>
        <w:t>Chromium</w:t>
      </w:r>
      <w:r>
        <w:tab/>
        <w:t>3</w:t>
      </w:r>
    </w:p>
    <w:p w14:paraId="4973BA65" w14:textId="77777777" w:rsidR="008C6266" w:rsidRDefault="008C6266" w:rsidP="00675F76">
      <w:pPr>
        <w:jc w:val="both"/>
      </w:pPr>
    </w:p>
    <w:p w14:paraId="7B8A041B" w14:textId="077CD973" w:rsidR="008C6266" w:rsidRDefault="008C6266" w:rsidP="00675F76">
      <w:pPr>
        <w:jc w:val="both"/>
      </w:pPr>
      <w:r>
        <w:t>Chromium Rendering System</w:t>
      </w:r>
    </w:p>
    <w:p w14:paraId="5521A9D3" w14:textId="5A8C24B5" w:rsidR="008C6266" w:rsidRDefault="008C6266" w:rsidP="00675F76">
      <w:pPr>
        <w:jc w:val="both"/>
      </w:pPr>
      <w:r>
        <w:t xml:space="preserve">Bezeichnet ein System, welches fähig ist, interaktives Rendering auf mehreren Clusters durchzuführen. </w:t>
      </w:r>
    </w:p>
    <w:p w14:paraId="77C27EDE" w14:textId="77777777" w:rsidR="008C6266" w:rsidRPr="008C6266" w:rsidRDefault="008C6266" w:rsidP="00675F76">
      <w:pPr>
        <w:jc w:val="both"/>
      </w:pPr>
    </w:p>
    <w:p w14:paraId="28FD28B4" w14:textId="77777777" w:rsidR="00156391" w:rsidRDefault="00156391" w:rsidP="00675F76">
      <w:pPr>
        <w:pStyle w:val="Index1"/>
        <w:jc w:val="both"/>
      </w:pPr>
      <w:r>
        <w:t>CPVR</w:t>
      </w:r>
      <w:r>
        <w:tab/>
        <w:t>3</w:t>
      </w:r>
    </w:p>
    <w:p w14:paraId="01F045C7" w14:textId="77777777" w:rsidR="007F3922" w:rsidRDefault="007F3922" w:rsidP="00675F76">
      <w:pPr>
        <w:jc w:val="both"/>
      </w:pPr>
    </w:p>
    <w:p w14:paraId="2C483CDF" w14:textId="36B52A36" w:rsidR="007F3922" w:rsidRDefault="007F3922" w:rsidP="00675F76">
      <w:pPr>
        <w:jc w:val="both"/>
      </w:pPr>
      <w:r>
        <w:t>computer perception and virtual reality</w:t>
      </w:r>
    </w:p>
    <w:p w14:paraId="6A540E00" w14:textId="58790231" w:rsidR="007F3922" w:rsidRDefault="007F3922" w:rsidP="00675F76">
      <w:pPr>
        <w:jc w:val="both"/>
      </w:pPr>
      <w:r>
        <w:t xml:space="preserve">Vertiefungsrichtung des Informatikstudiums an der BFH. </w:t>
      </w:r>
    </w:p>
    <w:p w14:paraId="79B19258" w14:textId="77777777" w:rsidR="007F3922" w:rsidRPr="007F3922" w:rsidRDefault="007F3922" w:rsidP="00675F76">
      <w:pPr>
        <w:jc w:val="both"/>
      </w:pPr>
    </w:p>
    <w:p w14:paraId="4ADEC9A3"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D</w:t>
      </w:r>
    </w:p>
    <w:p w14:paraId="5FEA5113" w14:textId="77777777" w:rsidR="00156391" w:rsidRDefault="00156391" w:rsidP="00675F76">
      <w:pPr>
        <w:pStyle w:val="Index1"/>
        <w:jc w:val="both"/>
      </w:pPr>
      <w:r w:rsidRPr="0018229F">
        <w:t>Dynamic Link Library</w:t>
      </w:r>
      <w:r>
        <w:tab/>
        <w:t>9</w:t>
      </w:r>
    </w:p>
    <w:p w14:paraId="006A2727" w14:textId="77777777" w:rsidR="007F3922" w:rsidRDefault="007F3922" w:rsidP="00675F76">
      <w:pPr>
        <w:jc w:val="both"/>
      </w:pPr>
    </w:p>
    <w:p w14:paraId="036CAD22" w14:textId="0860EE5F" w:rsidR="007F3922" w:rsidRDefault="007F3922" w:rsidP="00675F76">
      <w:pPr>
        <w:jc w:val="both"/>
      </w:pPr>
      <w:r>
        <w:t>Auch oft als DLL verwendet, enthält Programmcode, Daten und Ressourcen für eine Anwendung (EXE).</w:t>
      </w:r>
    </w:p>
    <w:p w14:paraId="7B3A9A09" w14:textId="77777777" w:rsidR="007F3922" w:rsidRPr="007F3922" w:rsidRDefault="007F3922" w:rsidP="00675F76">
      <w:pPr>
        <w:jc w:val="both"/>
      </w:pPr>
    </w:p>
    <w:p w14:paraId="3B351E18"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E</w:t>
      </w:r>
    </w:p>
    <w:p w14:paraId="7FD05089" w14:textId="77777777" w:rsidR="00156391" w:rsidRDefault="00156391" w:rsidP="00675F76">
      <w:pPr>
        <w:pStyle w:val="Index1"/>
        <w:jc w:val="both"/>
      </w:pPr>
      <w:r>
        <w:t>Equalizer</w:t>
      </w:r>
      <w:r>
        <w:tab/>
        <w:t>3</w:t>
      </w:r>
    </w:p>
    <w:p w14:paraId="63EF1E31" w14:textId="77777777" w:rsidR="007F3922" w:rsidRDefault="007F3922" w:rsidP="00675F76">
      <w:pPr>
        <w:jc w:val="both"/>
      </w:pPr>
    </w:p>
    <w:p w14:paraId="67661D7B" w14:textId="168991D5" w:rsidR="007F3922" w:rsidRDefault="007F3922" w:rsidP="00675F76">
      <w:pPr>
        <w:jc w:val="both"/>
      </w:pPr>
      <w:r>
        <w:t xml:space="preserve">Equalizergraphics </w:t>
      </w:r>
      <w:r w:rsidRPr="007F3922">
        <w:t>Parallel Rendering</w:t>
      </w:r>
    </w:p>
    <w:p w14:paraId="36AC5A9E" w14:textId="2029152F" w:rsidR="007F3922" w:rsidRDefault="007F3922" w:rsidP="00675F76">
      <w:pPr>
        <w:jc w:val="both"/>
      </w:pPr>
      <w:r>
        <w:t>Middleware-Software, um OpenGL basierende Software auf mehrere Nodes, Graphikkarten und Prozessoren zu verteilen.</w:t>
      </w:r>
    </w:p>
    <w:p w14:paraId="5385F629" w14:textId="77777777" w:rsidR="007F3922" w:rsidRPr="007F3922" w:rsidRDefault="007F3922" w:rsidP="00675F76">
      <w:pPr>
        <w:jc w:val="both"/>
      </w:pPr>
    </w:p>
    <w:p w14:paraId="75AEA575" w14:textId="77777777" w:rsidR="00156391" w:rsidRDefault="00156391" w:rsidP="00675F76">
      <w:pPr>
        <w:pStyle w:val="Index1"/>
        <w:jc w:val="both"/>
      </w:pPr>
      <w:r>
        <w:t>Eyes</w:t>
      </w:r>
      <w:r>
        <w:tab/>
        <w:t>5, 9</w:t>
      </w:r>
    </w:p>
    <w:p w14:paraId="631E7F51" w14:textId="77777777" w:rsidR="007F3922" w:rsidRDefault="007F3922" w:rsidP="00675F76">
      <w:pPr>
        <w:jc w:val="both"/>
      </w:pPr>
    </w:p>
    <w:p w14:paraId="24073F10" w14:textId="16DAC6E0" w:rsidR="007F3922" w:rsidRDefault="007F3922" w:rsidP="00675F76">
      <w:pPr>
        <w:jc w:val="both"/>
      </w:pPr>
      <w:r>
        <w:t>WorldViz Eyes</w:t>
      </w:r>
    </w:p>
    <w:p w14:paraId="2F16C044" w14:textId="620C2E81" w:rsidR="007F3922" w:rsidRPr="007F3922" w:rsidRDefault="007F3922" w:rsidP="00675F76">
      <w:pPr>
        <w:jc w:val="both"/>
      </w:pPr>
      <w:r>
        <w:t>Brillengestütztes Trackinggerät, welches mit Infrarot LEDs ausgerüstet ist.</w:t>
      </w:r>
    </w:p>
    <w:p w14:paraId="480E65ED"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lastRenderedPageBreak/>
        <w:t>F</w:t>
      </w:r>
    </w:p>
    <w:p w14:paraId="6B6908A4" w14:textId="77777777" w:rsidR="00156391" w:rsidRDefault="00156391" w:rsidP="00675F76">
      <w:pPr>
        <w:pStyle w:val="Index1"/>
        <w:jc w:val="both"/>
      </w:pPr>
      <w:r>
        <w:t>Frameworks</w:t>
      </w:r>
      <w:r>
        <w:tab/>
        <w:t>3</w:t>
      </w:r>
    </w:p>
    <w:p w14:paraId="56F86556" w14:textId="77777777" w:rsidR="00CE010C" w:rsidRDefault="00CE010C" w:rsidP="00675F76">
      <w:pPr>
        <w:jc w:val="both"/>
      </w:pPr>
    </w:p>
    <w:p w14:paraId="125479D9" w14:textId="5DECA4CC" w:rsidR="00CE010C" w:rsidRPr="00CE010C" w:rsidRDefault="00CE010C" w:rsidP="00675F76">
      <w:pPr>
        <w:jc w:val="both"/>
      </w:pPr>
      <w:r>
        <w:t xml:space="preserve">Rahmenstruktur, welches dem Programmierer wiederverwendbare Strukturen zur Verfügung stellt. </w:t>
      </w:r>
    </w:p>
    <w:p w14:paraId="377D69B9"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G</w:t>
      </w:r>
    </w:p>
    <w:p w14:paraId="614DB8A5" w14:textId="77777777" w:rsidR="00156391" w:rsidRDefault="00156391" w:rsidP="00675F76">
      <w:pPr>
        <w:pStyle w:val="Index1"/>
        <w:jc w:val="both"/>
      </w:pPr>
      <w:r>
        <w:t>Game Engine</w:t>
      </w:r>
      <w:r>
        <w:tab/>
        <w:t>3</w:t>
      </w:r>
    </w:p>
    <w:p w14:paraId="5A7B0A36" w14:textId="77777777" w:rsidR="00CE010C" w:rsidRDefault="00CE010C" w:rsidP="00675F76">
      <w:pPr>
        <w:jc w:val="both"/>
      </w:pPr>
    </w:p>
    <w:p w14:paraId="3D43AD3B" w14:textId="4FA9FF20" w:rsidR="00CE010C" w:rsidRDefault="00CE010C" w:rsidP="00675F76">
      <w:pPr>
        <w:jc w:val="both"/>
      </w:pPr>
      <w:r>
        <w:t>Spielengine</w:t>
      </w:r>
    </w:p>
    <w:p w14:paraId="685994AF" w14:textId="3EB2CC7E" w:rsidR="00CE010C" w:rsidRDefault="00CE010C" w:rsidP="00675F76">
      <w:pPr>
        <w:jc w:val="both"/>
      </w:pPr>
      <w:r>
        <w:t>Stellt ein spezielles Framework für Computerspiele zur Verfügung. Unterstützt meistens mehrere Plattformen, und verschiedene Funktionalitäten von Spielen (Physik, Graphik, Sound, Netzwerk, KI, etc)</w:t>
      </w:r>
      <w:r w:rsidR="007C6576">
        <w:t>.</w:t>
      </w:r>
    </w:p>
    <w:p w14:paraId="76CAB37C" w14:textId="77777777" w:rsidR="00CE010C" w:rsidRPr="00CE010C" w:rsidRDefault="00CE010C" w:rsidP="00675F76">
      <w:pPr>
        <w:jc w:val="both"/>
      </w:pPr>
    </w:p>
    <w:p w14:paraId="7DB174FE" w14:textId="77777777" w:rsidR="00156391" w:rsidRDefault="00156391" w:rsidP="00675F76">
      <w:pPr>
        <w:pStyle w:val="Index1"/>
        <w:jc w:val="both"/>
      </w:pPr>
      <w:r>
        <w:t>GPU</w:t>
      </w:r>
      <w:r>
        <w:tab/>
        <w:t>3</w:t>
      </w:r>
    </w:p>
    <w:p w14:paraId="1F1A8811" w14:textId="77777777" w:rsidR="00CE010C" w:rsidRDefault="00CE010C" w:rsidP="00675F76">
      <w:pPr>
        <w:jc w:val="both"/>
      </w:pPr>
    </w:p>
    <w:p w14:paraId="57E2B80F" w14:textId="5B66100C" w:rsidR="00CE010C" w:rsidRDefault="00CE010C" w:rsidP="00675F76">
      <w:pPr>
        <w:jc w:val="both"/>
      </w:pPr>
      <w:r>
        <w:t>graphical processing unit</w:t>
      </w:r>
    </w:p>
    <w:p w14:paraId="2FBC0705" w14:textId="6298C7DA" w:rsidR="00CE010C" w:rsidRPr="00CE010C" w:rsidRDefault="00CE010C" w:rsidP="00675F76">
      <w:pPr>
        <w:jc w:val="both"/>
      </w:pPr>
      <w:r>
        <w:t>Prozessor, der auf die Berechnung von Graphiken optimiert ist.</w:t>
      </w:r>
    </w:p>
    <w:p w14:paraId="1BE2396C"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M</w:t>
      </w:r>
    </w:p>
    <w:p w14:paraId="50C1B588" w14:textId="77777777" w:rsidR="00156391" w:rsidRDefault="00156391" w:rsidP="00675F76">
      <w:pPr>
        <w:pStyle w:val="Index1"/>
        <w:jc w:val="both"/>
      </w:pPr>
      <w:r>
        <w:t>Matrix Switch</w:t>
      </w:r>
      <w:r>
        <w:tab/>
        <w:t>6, 7</w:t>
      </w:r>
    </w:p>
    <w:p w14:paraId="1A37DDE6" w14:textId="77777777" w:rsidR="00CE010C" w:rsidRDefault="00CE010C" w:rsidP="00675F76">
      <w:pPr>
        <w:jc w:val="both"/>
      </w:pPr>
    </w:p>
    <w:p w14:paraId="03A75160" w14:textId="4EB9D5D9" w:rsidR="00E26CE6" w:rsidRDefault="00E26CE6" w:rsidP="00675F76">
      <w:pPr>
        <w:jc w:val="both"/>
      </w:pPr>
      <w:r>
        <w:t>DVI Matrix Switch</w:t>
      </w:r>
    </w:p>
    <w:p w14:paraId="44E98C58" w14:textId="021F6114" w:rsidR="00E26CE6" w:rsidRDefault="00E26CE6" w:rsidP="00675F76">
      <w:pPr>
        <w:jc w:val="both"/>
      </w:pPr>
      <w:r>
        <w:t xml:space="preserve">Stellt ein Routing zur Verfügung von mehreren DVI Eingängen zu mehreren Displays. </w:t>
      </w:r>
    </w:p>
    <w:p w14:paraId="4A4DC36B" w14:textId="77777777" w:rsidR="00E26CE6" w:rsidRPr="00CE010C" w:rsidRDefault="00E26CE6" w:rsidP="00675F76">
      <w:pPr>
        <w:jc w:val="both"/>
      </w:pPr>
    </w:p>
    <w:p w14:paraId="325DFF52" w14:textId="77777777" w:rsidR="00156391" w:rsidRDefault="00156391" w:rsidP="00675F76">
      <w:pPr>
        <w:pStyle w:val="Index1"/>
        <w:jc w:val="both"/>
      </w:pPr>
      <w:r>
        <w:t>MiddleVR</w:t>
      </w:r>
      <w:r>
        <w:tab/>
        <w:t>3</w:t>
      </w:r>
    </w:p>
    <w:p w14:paraId="08DC003B" w14:textId="77777777" w:rsidR="00E26CE6" w:rsidRDefault="00E26CE6" w:rsidP="00675F76">
      <w:pPr>
        <w:jc w:val="both"/>
      </w:pPr>
    </w:p>
    <w:p w14:paraId="7B01813E" w14:textId="3066635B" w:rsidR="00E26CE6" w:rsidRDefault="00E26CE6" w:rsidP="00675F76">
      <w:pPr>
        <w:jc w:val="both"/>
      </w:pPr>
      <w:r>
        <w:t>middleVR for Unity</w:t>
      </w:r>
    </w:p>
    <w:p w14:paraId="03C825FF" w14:textId="33A2E622" w:rsidR="00E26CE6" w:rsidRDefault="00E26CE6" w:rsidP="00675F76">
      <w:pPr>
        <w:jc w:val="both"/>
      </w:pPr>
      <w:r>
        <w:t xml:space="preserve">Kommerzielle Applikation, welche die Erstellung von VR Anwendungen unterstützt. Verschiedene Soft- und Hardware werden unterstützt und verbindet sie untereinander. </w:t>
      </w:r>
    </w:p>
    <w:p w14:paraId="634A476C" w14:textId="77777777" w:rsidR="00E26CE6" w:rsidRPr="00E26CE6" w:rsidRDefault="00E26CE6" w:rsidP="00675F76">
      <w:pPr>
        <w:jc w:val="both"/>
      </w:pPr>
    </w:p>
    <w:p w14:paraId="5B18A941" w14:textId="4B1CFD4D" w:rsidR="00156391" w:rsidRDefault="00156391" w:rsidP="00675F76">
      <w:pPr>
        <w:pStyle w:val="Index1"/>
        <w:jc w:val="both"/>
      </w:pPr>
      <w:r>
        <w:t>Minimap</w:t>
      </w:r>
      <w:r>
        <w:tab/>
        <w:t>14, 1</w:t>
      </w:r>
      <w:r w:rsidR="005A22BA">
        <w:t>9</w:t>
      </w:r>
    </w:p>
    <w:p w14:paraId="0B636F69" w14:textId="77777777" w:rsidR="00E26CE6" w:rsidRDefault="00E26CE6" w:rsidP="00675F76">
      <w:pPr>
        <w:jc w:val="both"/>
      </w:pPr>
    </w:p>
    <w:p w14:paraId="00B5C672" w14:textId="5CE1D723" w:rsidR="00E26CE6" w:rsidRDefault="00E26CE6" w:rsidP="00675F76">
      <w:pPr>
        <w:jc w:val="both"/>
      </w:pPr>
      <w:r>
        <w:t>Miniatur-Map</w:t>
      </w:r>
    </w:p>
    <w:p w14:paraId="588AB8D6" w14:textId="66CDA0C3" w:rsidR="00E26CE6" w:rsidRDefault="00E26CE6" w:rsidP="00675F76">
      <w:pPr>
        <w:jc w:val="both"/>
      </w:pPr>
      <w:r>
        <w:t xml:space="preserve">Stellt einen Überblick über die Spielwelt dar. Abstrahiert und simplifiziert die Details, sodass nur wichtige Akteure (Spieler, Quests, Gelände) dargezeigt werden. </w:t>
      </w:r>
    </w:p>
    <w:p w14:paraId="799D3F0A" w14:textId="77777777" w:rsidR="00E26CE6" w:rsidRPr="00E26CE6" w:rsidRDefault="00E26CE6" w:rsidP="00675F76">
      <w:pPr>
        <w:jc w:val="both"/>
      </w:pPr>
    </w:p>
    <w:p w14:paraId="5C2212DB" w14:textId="77777777" w:rsidR="00156391" w:rsidRDefault="00156391" w:rsidP="00675F76">
      <w:pPr>
        <w:pStyle w:val="Index1"/>
        <w:jc w:val="both"/>
      </w:pPr>
      <w:r>
        <w:t>Mosaic</w:t>
      </w:r>
      <w:r>
        <w:tab/>
        <w:t>3</w:t>
      </w:r>
    </w:p>
    <w:p w14:paraId="2088598C" w14:textId="77777777" w:rsidR="00E26CE6" w:rsidRDefault="00E26CE6" w:rsidP="00675F76">
      <w:pPr>
        <w:jc w:val="both"/>
      </w:pPr>
    </w:p>
    <w:p w14:paraId="29E00D87" w14:textId="59BFEA87" w:rsidR="00E26CE6" w:rsidRDefault="00E26CE6" w:rsidP="00675F76">
      <w:pPr>
        <w:jc w:val="both"/>
      </w:pPr>
      <w:r>
        <w:t>Nvidia Mosaic</w:t>
      </w:r>
    </w:p>
    <w:p w14:paraId="1373BA54" w14:textId="212936AA" w:rsidR="00E26CE6" w:rsidRPr="00E26CE6" w:rsidRDefault="00E26CE6" w:rsidP="00675F76">
      <w:pPr>
        <w:jc w:val="both"/>
      </w:pPr>
      <w:r>
        <w:t xml:space="preserve">Die NVIDIA Mosaic Mehrbildschirm </w:t>
      </w:r>
      <w:r w:rsidRPr="00E26CE6">
        <w:t>Technologie dient zur einfachen Skalierung jeder Anwendung auf mehrere Bildschirme, und das ohne Softwareanpassungen oder Leistungseinbu</w:t>
      </w:r>
      <w:r>
        <w:t>ss</w:t>
      </w:r>
      <w:r w:rsidRPr="00E26CE6">
        <w:t>en.</w:t>
      </w:r>
    </w:p>
    <w:p w14:paraId="223A3925"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N</w:t>
      </w:r>
    </w:p>
    <w:p w14:paraId="2EAF1543" w14:textId="77777777" w:rsidR="00156391" w:rsidRDefault="00156391" w:rsidP="00675F76">
      <w:pPr>
        <w:pStyle w:val="Index1"/>
        <w:jc w:val="both"/>
      </w:pPr>
      <w:r>
        <w:t>Nvidia</w:t>
      </w:r>
      <w:r>
        <w:tab/>
        <w:t>4</w:t>
      </w:r>
    </w:p>
    <w:p w14:paraId="4522DDAA" w14:textId="77777777" w:rsidR="00E26CE6" w:rsidRDefault="00E26CE6" w:rsidP="00675F76">
      <w:pPr>
        <w:jc w:val="both"/>
      </w:pPr>
    </w:p>
    <w:p w14:paraId="659EAEA7" w14:textId="1988076D" w:rsidR="00E26CE6" w:rsidRDefault="00E26CE6" w:rsidP="00675F76">
      <w:pPr>
        <w:jc w:val="both"/>
      </w:pPr>
      <w:r>
        <w:t xml:space="preserve">Nvidia Corporation </w:t>
      </w:r>
    </w:p>
    <w:p w14:paraId="1291ADED" w14:textId="50350E13" w:rsidR="00E26CE6" w:rsidRDefault="00E26CE6" w:rsidP="00675F76">
      <w:pPr>
        <w:jc w:val="both"/>
      </w:pPr>
      <w:r>
        <w:t xml:space="preserve">Einer der weltweit grössten Hersteller von Chipsätzen und Graphikprozessoren. </w:t>
      </w:r>
    </w:p>
    <w:p w14:paraId="1E69D542" w14:textId="77777777" w:rsidR="00E26CE6" w:rsidRPr="00E26CE6" w:rsidRDefault="00E26CE6" w:rsidP="00675F76">
      <w:pPr>
        <w:jc w:val="both"/>
      </w:pPr>
    </w:p>
    <w:p w14:paraId="0DCF767F"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O</w:t>
      </w:r>
    </w:p>
    <w:p w14:paraId="6B01A0BA" w14:textId="77777777" w:rsidR="00156391" w:rsidRDefault="00156391" w:rsidP="00675F76">
      <w:pPr>
        <w:pStyle w:val="Index1"/>
        <w:jc w:val="both"/>
      </w:pPr>
      <w:r>
        <w:t>OpenGL</w:t>
      </w:r>
      <w:r>
        <w:tab/>
        <w:t>3</w:t>
      </w:r>
    </w:p>
    <w:p w14:paraId="4081CDED" w14:textId="77777777" w:rsidR="00903C80" w:rsidRDefault="00903C80" w:rsidP="00675F76">
      <w:pPr>
        <w:jc w:val="both"/>
      </w:pPr>
    </w:p>
    <w:p w14:paraId="1580561F" w14:textId="5130133E" w:rsidR="00903C80" w:rsidRDefault="00903C80" w:rsidP="00675F76">
      <w:pPr>
        <w:jc w:val="both"/>
      </w:pPr>
      <w:r>
        <w:t>Open Graphics Library</w:t>
      </w:r>
    </w:p>
    <w:p w14:paraId="5298F65C" w14:textId="4CFE02D7" w:rsidR="00903C80" w:rsidRDefault="00903C80" w:rsidP="00675F76">
      <w:pPr>
        <w:jc w:val="both"/>
      </w:pPr>
      <w:r>
        <w:t xml:space="preserve">Plattform- und </w:t>
      </w:r>
      <w:r w:rsidR="00D833F5">
        <w:t>Programmiersprachen</w:t>
      </w:r>
      <w:r>
        <w:t xml:space="preserve"> unabhängige Programmierschnittstelle von 2D und 3D Computeranwendungen. </w:t>
      </w:r>
    </w:p>
    <w:p w14:paraId="4EC5CE18" w14:textId="77777777" w:rsidR="00903C80" w:rsidRPr="00903C80" w:rsidRDefault="00903C80" w:rsidP="00675F76">
      <w:pPr>
        <w:jc w:val="both"/>
      </w:pPr>
    </w:p>
    <w:p w14:paraId="3880016C" w14:textId="77777777" w:rsidR="00156391" w:rsidRDefault="00156391" w:rsidP="00675F76">
      <w:pPr>
        <w:pStyle w:val="Index1"/>
        <w:jc w:val="both"/>
      </w:pPr>
      <w:r>
        <w:t>OpenSceneGraph</w:t>
      </w:r>
      <w:r>
        <w:tab/>
        <w:t>3</w:t>
      </w:r>
    </w:p>
    <w:p w14:paraId="47BFC773" w14:textId="77777777" w:rsidR="00D833F5" w:rsidRDefault="00D833F5" w:rsidP="00675F76">
      <w:pPr>
        <w:jc w:val="both"/>
      </w:pPr>
    </w:p>
    <w:p w14:paraId="23535C59" w14:textId="6C5BC314" w:rsidR="00D833F5" w:rsidRDefault="00D833F5" w:rsidP="00675F76">
      <w:pPr>
        <w:jc w:val="both"/>
      </w:pPr>
      <w:r>
        <w:t>Open Source Toolkit für Graphikanwendungen</w:t>
      </w:r>
      <w:r w:rsidR="007C6576">
        <w:t>.</w:t>
      </w:r>
    </w:p>
    <w:p w14:paraId="771F89C2" w14:textId="77777777" w:rsidR="00D833F5" w:rsidRPr="00D833F5" w:rsidRDefault="00D833F5" w:rsidP="00675F76">
      <w:pPr>
        <w:jc w:val="both"/>
      </w:pPr>
    </w:p>
    <w:p w14:paraId="21C35DD5" w14:textId="77777777" w:rsidR="00156391" w:rsidRDefault="00156391" w:rsidP="00675F76">
      <w:pPr>
        <w:pStyle w:val="Index1"/>
        <w:jc w:val="both"/>
      </w:pPr>
      <w:r>
        <w:t>OS X</w:t>
      </w:r>
      <w:r>
        <w:tab/>
        <w:t>4</w:t>
      </w:r>
    </w:p>
    <w:p w14:paraId="3DA72FAE" w14:textId="77777777" w:rsidR="00D833F5" w:rsidRDefault="00D833F5" w:rsidP="00675F76">
      <w:pPr>
        <w:jc w:val="both"/>
      </w:pPr>
    </w:p>
    <w:p w14:paraId="51DD0D76" w14:textId="285A4D3F" w:rsidR="00D833F5" w:rsidRDefault="00D833F5" w:rsidP="00675F76">
      <w:pPr>
        <w:jc w:val="both"/>
      </w:pPr>
      <w:r>
        <w:t>Mac OS X</w:t>
      </w:r>
    </w:p>
    <w:p w14:paraId="2B523A83" w14:textId="028C726A" w:rsidR="00D833F5" w:rsidRPr="00D833F5" w:rsidRDefault="00D833F5" w:rsidP="00675F76">
      <w:pPr>
        <w:jc w:val="both"/>
      </w:pPr>
      <w:r>
        <w:t>Kommerzielles Betriebssystem von Apple Computers Inc.</w:t>
      </w:r>
    </w:p>
    <w:p w14:paraId="5EF386CC"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P</w:t>
      </w:r>
    </w:p>
    <w:p w14:paraId="3F8738D2" w14:textId="77777777" w:rsidR="00156391" w:rsidRDefault="00156391" w:rsidP="00675F76">
      <w:pPr>
        <w:pStyle w:val="Index1"/>
        <w:jc w:val="both"/>
      </w:pPr>
      <w:r>
        <w:t>PPT Studio 2013</w:t>
      </w:r>
      <w:r>
        <w:tab/>
        <w:t>5</w:t>
      </w:r>
    </w:p>
    <w:p w14:paraId="610E0C1F" w14:textId="77777777" w:rsidR="00D833F5" w:rsidRDefault="00D833F5" w:rsidP="00675F76">
      <w:pPr>
        <w:jc w:val="both"/>
      </w:pPr>
    </w:p>
    <w:p w14:paraId="72F3E344" w14:textId="0C7FB563" w:rsidR="00D833F5" w:rsidRDefault="00D833F5" w:rsidP="00675F76">
      <w:pPr>
        <w:jc w:val="both"/>
      </w:pPr>
      <w:r>
        <w:t>Software von WorldViz welche die Installation im CAVE der BFH softwareseitig unterstützt (bietet Kalibrierungseinstellungen, VRPN Output und vieles mehr an).</w:t>
      </w:r>
    </w:p>
    <w:p w14:paraId="11E154D2" w14:textId="77777777" w:rsidR="00D833F5" w:rsidRPr="00D833F5" w:rsidRDefault="00D833F5" w:rsidP="00675F76">
      <w:pPr>
        <w:jc w:val="both"/>
      </w:pPr>
    </w:p>
    <w:p w14:paraId="419B9BAB"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U</w:t>
      </w:r>
    </w:p>
    <w:p w14:paraId="09AFBEA0" w14:textId="2C96BE5B" w:rsidR="00156391" w:rsidRDefault="00156391" w:rsidP="00675F76">
      <w:pPr>
        <w:pStyle w:val="Index1"/>
        <w:jc w:val="both"/>
      </w:pPr>
      <w:r>
        <w:t>Unity</w:t>
      </w:r>
      <w:r>
        <w:tab/>
        <w:t>1, 2, 3, 4, 6, 8, 9, 10, 11, 12, 13, 14, 16, 1</w:t>
      </w:r>
      <w:r w:rsidR="001F70BC">
        <w:t>9</w:t>
      </w:r>
    </w:p>
    <w:p w14:paraId="1A5E5A2E" w14:textId="77777777" w:rsidR="00D833F5" w:rsidRDefault="00D833F5" w:rsidP="00675F76">
      <w:pPr>
        <w:jc w:val="both"/>
      </w:pPr>
    </w:p>
    <w:p w14:paraId="5BE449A2" w14:textId="25D33771" w:rsidR="00D833F5" w:rsidRDefault="00D833F5" w:rsidP="00675F76">
      <w:pPr>
        <w:jc w:val="both"/>
      </w:pPr>
      <w:r>
        <w:t>Unity Game Engine</w:t>
      </w:r>
    </w:p>
    <w:p w14:paraId="5FE9C263" w14:textId="4EFFBC5D" w:rsidR="00D833F5" w:rsidRDefault="00D833F5" w:rsidP="00675F76">
      <w:pPr>
        <w:jc w:val="both"/>
      </w:pPr>
      <w:r>
        <w:t xml:space="preserve">Unity ist eine Laufzeit- und Entwicklungsumgebung für Spiele und Simulationen. </w:t>
      </w:r>
    </w:p>
    <w:p w14:paraId="30B64791" w14:textId="77777777" w:rsidR="00D833F5" w:rsidRPr="00D833F5" w:rsidRDefault="00D833F5" w:rsidP="00675F76">
      <w:pPr>
        <w:jc w:val="both"/>
      </w:pPr>
    </w:p>
    <w:p w14:paraId="3630A8E3"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V</w:t>
      </w:r>
    </w:p>
    <w:p w14:paraId="03CBDF1D" w14:textId="77777777" w:rsidR="00156391" w:rsidRDefault="00156391" w:rsidP="00675F76">
      <w:pPr>
        <w:pStyle w:val="Index1"/>
        <w:jc w:val="both"/>
      </w:pPr>
      <w:r>
        <w:t>VRPN</w:t>
      </w:r>
      <w:r>
        <w:tab/>
        <w:t>2, 5, 8, 9, 10, 16</w:t>
      </w:r>
    </w:p>
    <w:p w14:paraId="43EA13FA" w14:textId="77777777" w:rsidR="00D833F5" w:rsidRDefault="00D833F5" w:rsidP="00675F76">
      <w:pPr>
        <w:jc w:val="both"/>
      </w:pPr>
    </w:p>
    <w:p w14:paraId="060D2FA5" w14:textId="7293C910" w:rsidR="00D833F5" w:rsidRDefault="00D833F5" w:rsidP="00675F76">
      <w:pPr>
        <w:jc w:val="both"/>
      </w:pPr>
      <w:r w:rsidRPr="00D833F5">
        <w:t>Virtual Reality Peripheral Network</w:t>
      </w:r>
    </w:p>
    <w:p w14:paraId="2A955942" w14:textId="23085CD8" w:rsidR="00D833F5" w:rsidRPr="00D833F5" w:rsidRDefault="00D833F5" w:rsidP="00675F76">
      <w:pPr>
        <w:jc w:val="both"/>
      </w:pPr>
      <w:r>
        <w:t xml:space="preserve">Stellt verschiedene Tools (Server, Client, Klassen und Protokolle) zur Verfügung, um ein transparentes Interface zwischen einer Applikation und physikalischen Geräten zu bieten. </w:t>
      </w:r>
    </w:p>
    <w:p w14:paraId="3F3B1C6C"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W</w:t>
      </w:r>
    </w:p>
    <w:p w14:paraId="59BE409C" w14:textId="02D553A6" w:rsidR="00156391" w:rsidRDefault="00156391" w:rsidP="00675F76">
      <w:pPr>
        <w:pStyle w:val="Index1"/>
        <w:jc w:val="both"/>
      </w:pPr>
      <w:r>
        <w:t>Wand</w:t>
      </w:r>
      <w:r>
        <w:tab/>
        <w:t xml:space="preserve">2, 5, 6, 9, 10, 11, 13, </w:t>
      </w:r>
      <w:r w:rsidR="007928B7">
        <w:t>19</w:t>
      </w:r>
    </w:p>
    <w:p w14:paraId="12DE9A45" w14:textId="77777777" w:rsidR="00D833F5" w:rsidRDefault="00D833F5" w:rsidP="00675F76">
      <w:pPr>
        <w:jc w:val="both"/>
      </w:pPr>
    </w:p>
    <w:p w14:paraId="00D10DB4" w14:textId="1757D725" w:rsidR="00D833F5" w:rsidRDefault="00D833F5" w:rsidP="00675F76">
      <w:pPr>
        <w:jc w:val="both"/>
      </w:pPr>
      <w:r>
        <w:t>Einhändiger Controller, welcher über Infrarot LEDs verfügt, sowie mehrere Buttons und einen analogen Joystick</w:t>
      </w:r>
      <w:r w:rsidR="007C6576">
        <w:t>.</w:t>
      </w:r>
    </w:p>
    <w:p w14:paraId="6F07748D" w14:textId="77777777" w:rsidR="00D833F5" w:rsidRPr="00D833F5" w:rsidRDefault="00D833F5" w:rsidP="00675F76">
      <w:pPr>
        <w:jc w:val="both"/>
      </w:pPr>
    </w:p>
    <w:p w14:paraId="72C197A8" w14:textId="77777777" w:rsidR="00156391" w:rsidRDefault="00156391" w:rsidP="00675F76">
      <w:pPr>
        <w:pStyle w:val="Index1"/>
        <w:jc w:val="both"/>
      </w:pPr>
      <w:r>
        <w:lastRenderedPageBreak/>
        <w:t>Windows</w:t>
      </w:r>
      <w:r>
        <w:tab/>
        <w:t>4</w:t>
      </w:r>
    </w:p>
    <w:p w14:paraId="5E2D9311" w14:textId="77777777" w:rsidR="00811898" w:rsidRDefault="00811898" w:rsidP="00675F76">
      <w:pPr>
        <w:jc w:val="both"/>
      </w:pPr>
    </w:p>
    <w:p w14:paraId="156FCFDD" w14:textId="1D6830DD" w:rsidR="00811898" w:rsidRDefault="00811898" w:rsidP="00675F76">
      <w:pPr>
        <w:jc w:val="both"/>
      </w:pPr>
      <w:r>
        <w:t xml:space="preserve">Microsoft Windows </w:t>
      </w:r>
    </w:p>
    <w:p w14:paraId="7D861F35" w14:textId="66EA7329" w:rsidR="00811898" w:rsidRDefault="00811898" w:rsidP="00675F76">
      <w:pPr>
        <w:jc w:val="both"/>
      </w:pPr>
      <w:r>
        <w:t>Betriebssystem von Microsoft, aktuell in der Version 10.</w:t>
      </w:r>
    </w:p>
    <w:p w14:paraId="6D54BD2E" w14:textId="77777777" w:rsidR="00811898" w:rsidRPr="00811898" w:rsidRDefault="00811898" w:rsidP="00675F76">
      <w:pPr>
        <w:jc w:val="both"/>
      </w:pPr>
    </w:p>
    <w:p w14:paraId="07E3F2F5" w14:textId="31D84BC7" w:rsidR="00156391" w:rsidRDefault="00156391" w:rsidP="00675F76">
      <w:pPr>
        <w:pStyle w:val="Index1"/>
        <w:jc w:val="both"/>
      </w:pPr>
      <w:r>
        <w:lastRenderedPageBreak/>
        <w:t>WorldViz</w:t>
      </w:r>
      <w:r>
        <w:tab/>
        <w:t>2, 4, 5, 6, 8, 9, 10, 1</w:t>
      </w:r>
      <w:r w:rsidR="007928B7">
        <w:t>9</w:t>
      </w:r>
    </w:p>
    <w:p w14:paraId="4B50EA00" w14:textId="77777777" w:rsidR="00811898" w:rsidRDefault="00811898" w:rsidP="00675F76">
      <w:pPr>
        <w:jc w:val="both"/>
      </w:pPr>
    </w:p>
    <w:p w14:paraId="7A2DD05F" w14:textId="58ADD7BA" w:rsidR="00811898" w:rsidRDefault="00811898" w:rsidP="00675F76">
      <w:pPr>
        <w:jc w:val="both"/>
      </w:pPr>
      <w:r>
        <w:t xml:space="preserve">Kommerzielle Firma welche komplette Systeme mit Infrarotkameras und Software anbietet. </w:t>
      </w:r>
    </w:p>
    <w:p w14:paraId="4A9FCC90" w14:textId="77777777" w:rsidR="00811898" w:rsidRPr="00811898" w:rsidRDefault="00811898" w:rsidP="00811898"/>
    <w:p w14:paraId="38B0A0F2" w14:textId="77777777" w:rsidR="00156391" w:rsidRDefault="00156391" w:rsidP="00E90A42">
      <w:pPr>
        <w:rPr>
          <w:noProof/>
        </w:rPr>
        <w:sectPr w:rsidR="00156391" w:rsidSect="00156391">
          <w:type w:val="continuous"/>
          <w:pgSz w:w="11906" w:h="16838" w:code="9"/>
          <w:pgMar w:top="1758" w:right="1004" w:bottom="680" w:left="1435" w:header="709" w:footer="510" w:gutter="0"/>
          <w:cols w:num="2" w:space="720"/>
          <w:docGrid w:linePitch="360"/>
        </w:sectPr>
      </w:pPr>
    </w:p>
    <w:p w14:paraId="6FD517DA" w14:textId="47CEE20C" w:rsidR="00E90A42" w:rsidRDefault="00156391" w:rsidP="00E90A42">
      <w:r>
        <w:lastRenderedPageBreak/>
        <w:fldChar w:fldCharType="end"/>
      </w:r>
    </w:p>
    <w:p w14:paraId="50AD2E29" w14:textId="77777777" w:rsidR="00811898" w:rsidRPr="00E90A42" w:rsidRDefault="00811898" w:rsidP="00E90A42"/>
    <w:sectPr w:rsidR="00811898" w:rsidRPr="00E90A42" w:rsidSect="00156391">
      <w:type w:val="continuous"/>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1A1BCA" w14:textId="77777777" w:rsidR="00DE7C52" w:rsidRDefault="00DE7C52" w:rsidP="006312E0">
      <w:pPr>
        <w:spacing w:line="240" w:lineRule="auto"/>
      </w:pPr>
      <w:r>
        <w:separator/>
      </w:r>
    </w:p>
  </w:endnote>
  <w:endnote w:type="continuationSeparator" w:id="0">
    <w:p w14:paraId="791031AC" w14:textId="77777777" w:rsidR="00DE7C52" w:rsidRDefault="00DE7C52"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9B33F" w14:textId="77777777" w:rsidR="0020275A" w:rsidRDefault="0020275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7573" w14:textId="77777777" w:rsidR="0020275A" w:rsidRPr="00052655" w:rsidRDefault="0020275A" w:rsidP="00CA541A">
    <w:pPr>
      <w:pStyle w:val="Fuzeile"/>
      <w:spacing w:before="300"/>
      <w:rPr>
        <w:color w:val="697D91"/>
        <w:lang w:val="fr-CH"/>
      </w:rPr>
    </w:pPr>
    <w:r w:rsidRPr="00052655">
      <w:rPr>
        <w:noProof/>
        <w:color w:val="697D91"/>
        <w:lang w:val="en-US"/>
      </w:rPr>
      <mc:AlternateContent>
        <mc:Choice Requires="wps">
          <w:drawing>
            <wp:anchor distT="0" distB="0" distL="114300" distR="114300" simplePos="0" relativeHeight="251658240" behindDoc="0" locked="0" layoutInCell="1" allowOverlap="0" wp14:anchorId="7C1951CF" wp14:editId="7264798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E05569" w14:textId="77777777" w:rsidR="0020275A" w:rsidRPr="003B1648" w:rsidRDefault="0020275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1C5B4E">
                            <w:rPr>
                              <w:noProof/>
                              <w:sz w:val="16"/>
                              <w:szCs w:val="16"/>
                            </w:rPr>
                            <w:t>14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951CF"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14:paraId="5FE05569" w14:textId="77777777" w:rsidR="0020275A" w:rsidRPr="003B1648" w:rsidRDefault="0020275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1C5B4E">
                      <w:rPr>
                        <w:noProof/>
                        <w:sz w:val="16"/>
                        <w:szCs w:val="16"/>
                      </w:rPr>
                      <w:t>14</w:t>
                    </w:r>
                    <w:r w:rsidRPr="003B1648">
                      <w:rPr>
                        <w:sz w:val="16"/>
                        <w:szCs w:val="16"/>
                      </w:rPr>
                      <w:fldChar w:fldCharType="end"/>
                    </w:r>
                  </w:p>
                </w:txbxContent>
              </v:textbox>
              <w10:wrap type="square" anchorx="page" anchory="page"/>
            </v:shape>
          </w:pict>
        </mc:Fallback>
      </mc:AlternateContent>
    </w: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9A402" w14:textId="77777777" w:rsidR="0020275A" w:rsidRDefault="0020275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68A9DD" w14:textId="77777777" w:rsidR="00DE7C52" w:rsidRDefault="00DE7C52" w:rsidP="006312E0">
      <w:pPr>
        <w:spacing w:line="240" w:lineRule="auto"/>
      </w:pPr>
    </w:p>
  </w:footnote>
  <w:footnote w:type="continuationSeparator" w:id="0">
    <w:p w14:paraId="168F316C" w14:textId="77777777" w:rsidR="00DE7C52" w:rsidRDefault="00DE7C52" w:rsidP="006312E0">
      <w:pPr>
        <w:spacing w:line="240" w:lineRule="auto"/>
      </w:pPr>
      <w:r>
        <w:continuationSeparator/>
      </w:r>
    </w:p>
  </w:footnote>
  <w:footnote w:id="1">
    <w:p w14:paraId="3DD8D047" w14:textId="1FB11176" w:rsidR="0020275A" w:rsidRPr="00251427" w:rsidRDefault="0020275A">
      <w:pPr>
        <w:pStyle w:val="Funotentext"/>
        <w:rPr>
          <w:lang w:val="en-US"/>
        </w:rPr>
      </w:pPr>
      <w:r>
        <w:rPr>
          <w:rStyle w:val="Funotenzeichen"/>
        </w:rPr>
        <w:footnoteRef/>
      </w:r>
      <w:r w:rsidRPr="00251427">
        <w:rPr>
          <w:lang w:val="en-US"/>
        </w:rPr>
        <w:t xml:space="preserve"> CVPR - </w:t>
      </w:r>
      <w:r>
        <w:fldChar w:fldCharType="begin"/>
      </w:r>
      <w:r w:rsidRPr="0020275A">
        <w:rPr>
          <w:lang w:val="en-US"/>
        </w:rPr>
        <w:instrText xml:space="preserve"> HYPERLINK "https://www.cpvrlab.ti.bfh.ch/" </w:instrText>
      </w:r>
      <w:r>
        <w:fldChar w:fldCharType="separate"/>
      </w:r>
      <w:r w:rsidRPr="00251427">
        <w:rPr>
          <w:rStyle w:val="Hyperlink"/>
          <w:lang w:val="en-US"/>
        </w:rPr>
        <w:t>https://www.cpvrlab.ti.bfh.ch/</w:t>
      </w:r>
      <w:r>
        <w:rPr>
          <w:rStyle w:val="Hyperlink"/>
          <w:lang w:val="en-US"/>
        </w:rPr>
        <w:fldChar w:fldCharType="end"/>
      </w:r>
      <w:r w:rsidRPr="00251427">
        <w:rPr>
          <w:lang w:val="en-US"/>
        </w:rPr>
        <w:t xml:space="preserve"> </w:t>
      </w:r>
    </w:p>
  </w:footnote>
  <w:footnote w:id="2">
    <w:p w14:paraId="7A75828A" w14:textId="325862B0" w:rsidR="0020275A" w:rsidRPr="00251427" w:rsidRDefault="0020275A">
      <w:pPr>
        <w:pStyle w:val="Funotentext"/>
        <w:rPr>
          <w:lang w:val="en-US"/>
        </w:rPr>
      </w:pPr>
      <w:r>
        <w:rPr>
          <w:rStyle w:val="Funotenzeichen"/>
        </w:rPr>
        <w:footnoteRef/>
      </w:r>
      <w:r w:rsidRPr="00251427">
        <w:rPr>
          <w:lang w:val="en-US"/>
        </w:rPr>
        <w:t xml:space="preserve"> CAVE</w:t>
      </w:r>
      <w:r>
        <w:rPr>
          <w:lang w:val="en-US"/>
        </w:rPr>
        <w:fldChar w:fldCharType="begin"/>
      </w:r>
      <w:r w:rsidRPr="00675F76">
        <w:rPr>
          <w:lang w:val="fr-CH"/>
        </w:rPr>
        <w:instrText xml:space="preserve"> XE "CAVE" </w:instrText>
      </w:r>
      <w:r>
        <w:rPr>
          <w:lang w:val="en-US"/>
        </w:rPr>
        <w:fldChar w:fldCharType="end"/>
      </w:r>
      <w:r w:rsidRPr="00251427">
        <w:rPr>
          <w:lang w:val="en-US"/>
        </w:rPr>
        <w:t xml:space="preserve"> - </w:t>
      </w:r>
      <w:r>
        <w:fldChar w:fldCharType="begin"/>
      </w:r>
      <w:r w:rsidRPr="0020275A">
        <w:rPr>
          <w:lang w:val="en-US"/>
        </w:rPr>
        <w:instrText xml:space="preserve"> HYPERLINK "https://de.wikipedia.org/wiki/Cave_Automatic_Virtual_Environment" </w:instrText>
      </w:r>
      <w:r>
        <w:fldChar w:fldCharType="separate"/>
      </w:r>
      <w:r w:rsidRPr="00251427">
        <w:rPr>
          <w:rStyle w:val="Hyperlink"/>
          <w:lang w:val="en-US"/>
        </w:rPr>
        <w:t>https://de.wikipedia.org/wiki/Cave_Automatic_Virtual_Environment</w:t>
      </w:r>
      <w:r>
        <w:rPr>
          <w:rStyle w:val="Hyperlink"/>
          <w:lang w:val="en-US"/>
        </w:rPr>
        <w:fldChar w:fldCharType="end"/>
      </w:r>
      <w:r w:rsidRPr="00251427">
        <w:rPr>
          <w:lang w:val="en-US"/>
        </w:rPr>
        <w:t xml:space="preserve"> </w:t>
      </w:r>
    </w:p>
  </w:footnote>
  <w:footnote w:id="3">
    <w:p w14:paraId="3AD9EBF5" w14:textId="24C6E2F5" w:rsidR="0020275A" w:rsidRPr="00251427" w:rsidRDefault="0020275A">
      <w:pPr>
        <w:pStyle w:val="Funotentext"/>
        <w:rPr>
          <w:lang w:val="en-US"/>
        </w:rPr>
      </w:pPr>
      <w:r>
        <w:rPr>
          <w:rStyle w:val="Funotenzeichen"/>
        </w:rPr>
        <w:footnoteRef/>
      </w:r>
      <w:r w:rsidRPr="00251427">
        <w:rPr>
          <w:lang w:val="en-US"/>
        </w:rPr>
        <w:t xml:space="preserve"> OpenGL</w:t>
      </w:r>
      <w:r>
        <w:rPr>
          <w:lang w:val="en-US"/>
        </w:rPr>
        <w:fldChar w:fldCharType="begin"/>
      </w:r>
      <w:r w:rsidRPr="0020275A">
        <w:rPr>
          <w:lang w:val="en-US"/>
        </w:rPr>
        <w:instrText xml:space="preserve"> XE "OpenGL" </w:instrText>
      </w:r>
      <w:r>
        <w:rPr>
          <w:lang w:val="en-US"/>
        </w:rPr>
        <w:fldChar w:fldCharType="end"/>
      </w:r>
      <w:r w:rsidRPr="00251427">
        <w:rPr>
          <w:lang w:val="en-US"/>
        </w:rPr>
        <w:t xml:space="preserve"> - </w:t>
      </w:r>
      <w:r>
        <w:fldChar w:fldCharType="begin"/>
      </w:r>
      <w:r w:rsidRPr="0020275A">
        <w:rPr>
          <w:lang w:val="en-US"/>
        </w:rPr>
        <w:instrText xml:space="preserve"> HYPERLINK "https://www.opengl.org/" </w:instrText>
      </w:r>
      <w:r>
        <w:fldChar w:fldCharType="separate"/>
      </w:r>
      <w:r w:rsidRPr="00251427">
        <w:rPr>
          <w:rStyle w:val="Hyperlink"/>
          <w:lang w:val="en-US"/>
        </w:rPr>
        <w:t>https://www.opengl.org/</w:t>
      </w:r>
      <w:r>
        <w:rPr>
          <w:rStyle w:val="Hyperlink"/>
          <w:lang w:val="en-US"/>
        </w:rPr>
        <w:fldChar w:fldCharType="end"/>
      </w:r>
      <w:r w:rsidRPr="00251427">
        <w:rPr>
          <w:lang w:val="en-US"/>
        </w:rPr>
        <w:t xml:space="preserve"> </w:t>
      </w:r>
    </w:p>
  </w:footnote>
  <w:footnote w:id="4">
    <w:p w14:paraId="037AAA53" w14:textId="735CF8D0" w:rsidR="0020275A" w:rsidRPr="00251427" w:rsidRDefault="0020275A">
      <w:pPr>
        <w:pStyle w:val="Funotentext"/>
        <w:rPr>
          <w:lang w:val="en-US"/>
        </w:rPr>
      </w:pPr>
      <w:r>
        <w:rPr>
          <w:rStyle w:val="Funotenzeichen"/>
        </w:rPr>
        <w:footnoteRef/>
      </w:r>
      <w:r w:rsidRPr="00251427">
        <w:rPr>
          <w:lang w:val="en-US"/>
        </w:rPr>
        <w:t xml:space="preserve"> OpenSceneGraph</w:t>
      </w:r>
      <w:r>
        <w:rPr>
          <w:lang w:val="en-US"/>
        </w:rPr>
        <w:fldChar w:fldCharType="begin"/>
      </w:r>
      <w:r w:rsidRPr="0020275A">
        <w:rPr>
          <w:lang w:val="en-US"/>
        </w:rPr>
        <w:instrText xml:space="preserve"> XE "OpenSceneGraph" </w:instrText>
      </w:r>
      <w:r>
        <w:rPr>
          <w:lang w:val="en-US"/>
        </w:rPr>
        <w:fldChar w:fldCharType="end"/>
      </w:r>
      <w:r w:rsidRPr="00251427">
        <w:rPr>
          <w:lang w:val="en-US"/>
        </w:rPr>
        <w:t xml:space="preserve"> - </w:t>
      </w:r>
      <w:r>
        <w:fldChar w:fldCharType="begin"/>
      </w:r>
      <w:r w:rsidRPr="0020275A">
        <w:rPr>
          <w:lang w:val="en-US"/>
        </w:rPr>
        <w:instrText xml:space="preserve"> HYPERLINK "http://www.openscenegraph.org/" </w:instrText>
      </w:r>
      <w:r>
        <w:fldChar w:fldCharType="separate"/>
      </w:r>
      <w:r w:rsidRPr="00251427">
        <w:rPr>
          <w:rStyle w:val="Hyperlink"/>
          <w:lang w:val="en-US"/>
        </w:rPr>
        <w:t>http://www.openscenegraph.org/</w:t>
      </w:r>
      <w:r>
        <w:rPr>
          <w:rStyle w:val="Hyperlink"/>
          <w:lang w:val="en-US"/>
        </w:rPr>
        <w:fldChar w:fldCharType="end"/>
      </w:r>
      <w:r w:rsidRPr="00251427">
        <w:rPr>
          <w:lang w:val="en-US"/>
        </w:rPr>
        <w:t xml:space="preserve"> </w:t>
      </w:r>
    </w:p>
  </w:footnote>
  <w:footnote w:id="5">
    <w:p w14:paraId="519AA266" w14:textId="3454FAA6" w:rsidR="0020275A" w:rsidRPr="00251427" w:rsidRDefault="0020275A" w:rsidP="00AC49DE">
      <w:pPr>
        <w:pStyle w:val="Funotentext"/>
        <w:rPr>
          <w:lang w:val="en-US"/>
        </w:rPr>
      </w:pPr>
      <w:r>
        <w:rPr>
          <w:rStyle w:val="Funotenzeichen"/>
        </w:rPr>
        <w:footnoteRef/>
      </w:r>
      <w:r w:rsidRPr="00251427">
        <w:rPr>
          <w:lang w:val="en-US"/>
        </w:rPr>
        <w:t xml:space="preserve"> Equalizer - </w:t>
      </w:r>
      <w:r>
        <w:fldChar w:fldCharType="begin"/>
      </w:r>
      <w:r w:rsidRPr="0020275A">
        <w:rPr>
          <w:lang w:val="en-US"/>
        </w:rPr>
        <w:instrText xml:space="preserve"> HYPERLINK "http://www.equalizergraphics.com/" </w:instrText>
      </w:r>
      <w:r>
        <w:fldChar w:fldCharType="separate"/>
      </w:r>
      <w:r w:rsidRPr="00251427">
        <w:rPr>
          <w:rStyle w:val="Hyperlink"/>
          <w:lang w:val="en-US"/>
        </w:rPr>
        <w:t>http://www.equalizergraphics.com/</w:t>
      </w:r>
      <w:r>
        <w:rPr>
          <w:rStyle w:val="Hyperlink"/>
          <w:lang w:val="en-US"/>
        </w:rPr>
        <w:fldChar w:fldCharType="end"/>
      </w:r>
      <w:r w:rsidRPr="00251427">
        <w:rPr>
          <w:lang w:val="en-US"/>
        </w:rPr>
        <w:t xml:space="preserve"> </w:t>
      </w:r>
    </w:p>
  </w:footnote>
  <w:footnote w:id="6">
    <w:p w14:paraId="66DEC4F4" w14:textId="66B03A49" w:rsidR="0020275A" w:rsidRPr="00251427" w:rsidRDefault="0020275A">
      <w:pPr>
        <w:pStyle w:val="Funotentext"/>
        <w:rPr>
          <w:lang w:val="en-US"/>
        </w:rPr>
      </w:pPr>
      <w:r>
        <w:rPr>
          <w:rStyle w:val="Funotenzeichen"/>
        </w:rPr>
        <w:footnoteRef/>
      </w:r>
      <w:r w:rsidRPr="00251427">
        <w:rPr>
          <w:lang w:val="en-US"/>
        </w:rPr>
        <w:t xml:space="preserve"> Chromium - </w:t>
      </w:r>
      <w:r>
        <w:fldChar w:fldCharType="begin"/>
      </w:r>
      <w:r w:rsidRPr="0020275A">
        <w:rPr>
          <w:lang w:val="en-US"/>
        </w:rPr>
        <w:instrText xml:space="preserve"> HYPERLINK "http://chromium.sourceforge.net/doc/index.html" </w:instrText>
      </w:r>
      <w:r>
        <w:fldChar w:fldCharType="separate"/>
      </w:r>
      <w:r w:rsidRPr="00251427">
        <w:rPr>
          <w:rStyle w:val="Hyperlink"/>
          <w:lang w:val="en-US"/>
        </w:rPr>
        <w:t>http://chromium.sourceforge.net/doc/index.html</w:t>
      </w:r>
      <w:r>
        <w:rPr>
          <w:rStyle w:val="Hyperlink"/>
          <w:lang w:val="en-US"/>
        </w:rPr>
        <w:fldChar w:fldCharType="end"/>
      </w:r>
      <w:r w:rsidRPr="00251427">
        <w:rPr>
          <w:lang w:val="en-US"/>
        </w:rPr>
        <w:t xml:space="preserve"> </w:t>
      </w:r>
    </w:p>
  </w:footnote>
  <w:footnote w:id="7">
    <w:p w14:paraId="7F59501B" w14:textId="36A411F0" w:rsidR="0020275A" w:rsidRPr="00251427" w:rsidRDefault="0020275A">
      <w:pPr>
        <w:pStyle w:val="Funotentext"/>
        <w:rPr>
          <w:lang w:val="en-US"/>
        </w:rPr>
      </w:pPr>
      <w:r>
        <w:rPr>
          <w:rStyle w:val="Funotenzeichen"/>
        </w:rPr>
        <w:footnoteRef/>
      </w:r>
      <w:r w:rsidRPr="00251427">
        <w:rPr>
          <w:lang w:val="en-US"/>
        </w:rPr>
        <w:t xml:space="preserve"> Unity</w:t>
      </w:r>
      <w:r>
        <w:rPr>
          <w:lang w:val="en-US"/>
        </w:rPr>
        <w:fldChar w:fldCharType="begin"/>
      </w:r>
      <w:r w:rsidRPr="00675F76">
        <w:rPr>
          <w:lang w:val="fr-CH"/>
        </w:rPr>
        <w:instrText xml:space="preserve"> XE "Unity" </w:instrText>
      </w:r>
      <w:r>
        <w:rPr>
          <w:lang w:val="en-US"/>
        </w:rPr>
        <w:fldChar w:fldCharType="end"/>
      </w:r>
      <w:r w:rsidRPr="00251427">
        <w:rPr>
          <w:lang w:val="en-US"/>
        </w:rPr>
        <w:t xml:space="preserve"> - </w:t>
      </w:r>
      <w:r>
        <w:fldChar w:fldCharType="begin"/>
      </w:r>
      <w:r w:rsidRPr="0020275A">
        <w:rPr>
          <w:lang w:val="en-US"/>
        </w:rPr>
        <w:instrText xml:space="preserve"> HYPERLINK "https://unity3d.com/" </w:instrText>
      </w:r>
      <w:r>
        <w:fldChar w:fldCharType="separate"/>
      </w:r>
      <w:r w:rsidRPr="00251427">
        <w:rPr>
          <w:rStyle w:val="Hyperlink"/>
          <w:lang w:val="en-US"/>
        </w:rPr>
        <w:t>https://unity3d.com/</w:t>
      </w:r>
      <w:r>
        <w:rPr>
          <w:rStyle w:val="Hyperlink"/>
          <w:lang w:val="en-US"/>
        </w:rPr>
        <w:fldChar w:fldCharType="end"/>
      </w:r>
      <w:r w:rsidRPr="00251427">
        <w:rPr>
          <w:lang w:val="en-US"/>
        </w:rPr>
        <w:t xml:space="preserve"> </w:t>
      </w:r>
    </w:p>
  </w:footnote>
  <w:footnote w:id="8">
    <w:p w14:paraId="676BB8E3" w14:textId="2677E768" w:rsidR="0020275A" w:rsidRPr="00251427" w:rsidRDefault="0020275A">
      <w:pPr>
        <w:pStyle w:val="Funotentext"/>
        <w:rPr>
          <w:lang w:val="en-US"/>
        </w:rPr>
      </w:pPr>
      <w:r>
        <w:rPr>
          <w:rStyle w:val="Funotenzeichen"/>
        </w:rPr>
        <w:footnoteRef/>
      </w:r>
      <w:r w:rsidRPr="00251427">
        <w:rPr>
          <w:lang w:val="en-US"/>
        </w:rPr>
        <w:t xml:space="preserve"> </w:t>
      </w:r>
      <w:proofErr w:type="spellStart"/>
      <w:r w:rsidRPr="00251427">
        <w:rPr>
          <w:lang w:val="en-US"/>
        </w:rPr>
        <w:t>Nvidia</w:t>
      </w:r>
      <w:proofErr w:type="spellEnd"/>
      <w:r w:rsidRPr="00251427">
        <w:rPr>
          <w:lang w:val="en-US"/>
        </w:rPr>
        <w:t xml:space="preserve"> Mosaic - </w:t>
      </w:r>
      <w:r>
        <w:fldChar w:fldCharType="begin"/>
      </w:r>
      <w:r w:rsidRPr="0020275A">
        <w:rPr>
          <w:lang w:val="en-US"/>
        </w:rPr>
        <w:instrText xml:space="preserve"> HYPERLINK "http://www.nvidia.com/object/nvidia-mosaic-technology.html" </w:instrText>
      </w:r>
      <w:r>
        <w:fldChar w:fldCharType="separate"/>
      </w:r>
      <w:r w:rsidRPr="00251427">
        <w:rPr>
          <w:rStyle w:val="Hyperlink"/>
          <w:lang w:val="en-US"/>
        </w:rPr>
        <w:t>http://www.nvidia.com/object/nvidia-mosaic-technology.html</w:t>
      </w:r>
      <w:r>
        <w:rPr>
          <w:rStyle w:val="Hyperlink"/>
          <w:lang w:val="en-US"/>
        </w:rPr>
        <w:fldChar w:fldCharType="end"/>
      </w:r>
      <w:r w:rsidRPr="00251427">
        <w:rPr>
          <w:lang w:val="en-US"/>
        </w:rPr>
        <w:t xml:space="preserve"> </w:t>
      </w:r>
    </w:p>
  </w:footnote>
  <w:footnote w:id="9">
    <w:p w14:paraId="6E3AAEA7" w14:textId="5AAC35E1" w:rsidR="0020275A" w:rsidRDefault="0020275A">
      <w:pPr>
        <w:pStyle w:val="Funotentext"/>
      </w:pPr>
      <w:r>
        <w:rPr>
          <w:rStyle w:val="Funotenzeichen"/>
        </w:rPr>
        <w:footnoteRef/>
      </w:r>
      <w:r>
        <w:t xml:space="preserve"> Eyes</w:t>
      </w:r>
      <w:r>
        <w:fldChar w:fldCharType="begin"/>
      </w:r>
      <w:r>
        <w:instrText xml:space="preserve"> XE "</w:instrText>
      </w:r>
      <w:r w:rsidRPr="00731989">
        <w:instrText>Eyes</w:instrText>
      </w:r>
      <w:r>
        <w:instrText xml:space="preserve">" </w:instrText>
      </w:r>
      <w:r>
        <w:fldChar w:fldCharType="end"/>
      </w:r>
      <w:r>
        <w:t xml:space="preserve"> und Wand</w:t>
      </w:r>
      <w:r>
        <w:fldChar w:fldCharType="begin"/>
      </w:r>
      <w:r>
        <w:instrText xml:space="preserve"> XE "</w:instrText>
      </w:r>
      <w:r w:rsidRPr="00942787">
        <w:instrText>Wand</w:instrText>
      </w:r>
      <w:r>
        <w:instrText xml:space="preserve">" </w:instrText>
      </w:r>
      <w:r>
        <w:fldChar w:fldCharType="end"/>
      </w:r>
      <w:r>
        <w:t xml:space="preserve"> - </w:t>
      </w:r>
      <w:hyperlink r:id="rId1" w:history="1">
        <w:r w:rsidRPr="00530C11">
          <w:rPr>
            <w:rStyle w:val="Hyperlink"/>
          </w:rPr>
          <w:t>http://www.worldviz.com/products/ppt/wand-and-eyes</w:t>
        </w:r>
      </w:hyperlink>
      <w:r>
        <w:t xml:space="preserve"> </w:t>
      </w:r>
    </w:p>
  </w:footnote>
  <w:footnote w:id="10">
    <w:p w14:paraId="130B51F8" w14:textId="2544CCDF" w:rsidR="0020275A" w:rsidRPr="00251427" w:rsidRDefault="0020275A">
      <w:pPr>
        <w:pStyle w:val="Funotentext"/>
        <w:rPr>
          <w:lang w:val="en-US"/>
        </w:rPr>
      </w:pPr>
      <w:r>
        <w:rPr>
          <w:rStyle w:val="Funotenzeichen"/>
        </w:rPr>
        <w:footnoteRef/>
      </w:r>
      <w:r w:rsidRPr="00251427">
        <w:rPr>
          <w:lang w:val="en-US"/>
        </w:rPr>
        <w:t xml:space="preserve"> WorldViz</w:t>
      </w:r>
      <w:r>
        <w:rPr>
          <w:lang w:val="en-US"/>
        </w:rPr>
        <w:fldChar w:fldCharType="begin"/>
      </w:r>
      <w:r w:rsidRPr="0020275A">
        <w:rPr>
          <w:lang w:val="en-US"/>
        </w:rPr>
        <w:instrText xml:space="preserve"> XE "WorldViz" </w:instrText>
      </w:r>
      <w:r>
        <w:rPr>
          <w:lang w:val="en-US"/>
        </w:rPr>
        <w:fldChar w:fldCharType="end"/>
      </w:r>
      <w:r w:rsidRPr="00251427">
        <w:rPr>
          <w:lang w:val="en-US"/>
        </w:rPr>
        <w:t xml:space="preserve"> - </w:t>
      </w:r>
      <w:hyperlink r:id="rId2" w:history="1">
        <w:r w:rsidRPr="00251427">
          <w:rPr>
            <w:rStyle w:val="Hyperlink"/>
            <w:lang w:val="en-US"/>
          </w:rPr>
          <w:t>http://www.worldviz.com/</w:t>
        </w:r>
      </w:hyperlink>
      <w:r w:rsidRPr="00251427">
        <w:rPr>
          <w:lang w:val="en-US"/>
        </w:rPr>
        <w:t xml:space="preserve"> </w:t>
      </w:r>
    </w:p>
  </w:footnote>
  <w:footnote w:id="11">
    <w:p w14:paraId="4CB1843B" w14:textId="131B512D" w:rsidR="0020275A" w:rsidRPr="00675F76" w:rsidRDefault="0020275A">
      <w:pPr>
        <w:pStyle w:val="Funotentext"/>
        <w:rPr>
          <w:lang w:val="fr-CH"/>
        </w:rPr>
      </w:pPr>
      <w:r>
        <w:rPr>
          <w:rStyle w:val="Funotenzeichen"/>
        </w:rPr>
        <w:footnoteRef/>
      </w:r>
      <w:r w:rsidRPr="00675F76">
        <w:rPr>
          <w:lang w:val="fr-CH"/>
        </w:rPr>
        <w:t xml:space="preserve"> VRPN</w:t>
      </w:r>
      <w:r>
        <w:fldChar w:fldCharType="begin"/>
      </w:r>
      <w:r w:rsidRPr="00675F76">
        <w:rPr>
          <w:lang w:val="fr-CH"/>
        </w:rPr>
        <w:instrText xml:space="preserve"> XE "VRPN" </w:instrText>
      </w:r>
      <w:r>
        <w:fldChar w:fldCharType="end"/>
      </w:r>
      <w:r w:rsidRPr="00675F76">
        <w:rPr>
          <w:lang w:val="fr-CH"/>
        </w:rPr>
        <w:t xml:space="preserve"> - </w:t>
      </w:r>
      <w:hyperlink r:id="rId3" w:history="1">
        <w:r w:rsidRPr="00675F76">
          <w:rPr>
            <w:rStyle w:val="Hyperlink"/>
            <w:lang w:val="fr-CH"/>
          </w:rPr>
          <w:t>https://en.wikipedia.org/wiki/VRPN</w:t>
        </w:r>
      </w:hyperlink>
      <w:r w:rsidRPr="00675F76">
        <w:rPr>
          <w:lang w:val="fr-CH"/>
        </w:rPr>
        <w:t xml:space="preserve"> </w:t>
      </w:r>
    </w:p>
  </w:footnote>
  <w:footnote w:id="12">
    <w:p w14:paraId="456A0C99" w14:textId="3114657C" w:rsidR="0020275A" w:rsidRPr="00251427" w:rsidRDefault="0020275A">
      <w:pPr>
        <w:pStyle w:val="Funotentext"/>
        <w:rPr>
          <w:lang w:val="en-US"/>
        </w:rPr>
      </w:pPr>
      <w:r>
        <w:rPr>
          <w:rStyle w:val="Funotenzeichen"/>
        </w:rPr>
        <w:footnoteRef/>
      </w:r>
      <w:r w:rsidRPr="00251427">
        <w:rPr>
          <w:lang w:val="en-US"/>
        </w:rPr>
        <w:t xml:space="preserve"> DLL - </w:t>
      </w:r>
      <w:r>
        <w:fldChar w:fldCharType="begin"/>
      </w:r>
      <w:r w:rsidRPr="0020275A">
        <w:rPr>
          <w:lang w:val="en-US"/>
        </w:rPr>
        <w:instrText xml:space="preserve"> HYPERLINK "https://en.wikipedia.org/wiki/Dynamic-link_library" </w:instrText>
      </w:r>
      <w:r>
        <w:fldChar w:fldCharType="separate"/>
      </w:r>
      <w:r w:rsidRPr="00251427">
        <w:rPr>
          <w:rStyle w:val="Hyperlink"/>
          <w:lang w:val="en-US"/>
        </w:rPr>
        <w:t>https://en.wikipedia.org/wiki/Dynamic-link_library</w:t>
      </w:r>
      <w:r>
        <w:rPr>
          <w:rStyle w:val="Hyperlink"/>
          <w:lang w:val="en-US"/>
        </w:rPr>
        <w:fldChar w:fldCharType="end"/>
      </w:r>
      <w:r w:rsidRPr="00251427">
        <w:rPr>
          <w:lang w:val="en-US"/>
        </w:rPr>
        <w:t xml:space="preserve"> </w:t>
      </w:r>
    </w:p>
  </w:footnote>
  <w:footnote w:id="13">
    <w:p w14:paraId="033706D8" w14:textId="7EDDDFFE" w:rsidR="0020275A" w:rsidRPr="00251427" w:rsidRDefault="0020275A">
      <w:pPr>
        <w:pStyle w:val="Funotentext"/>
        <w:rPr>
          <w:lang w:val="en-US"/>
        </w:rPr>
      </w:pPr>
      <w:r>
        <w:rPr>
          <w:rStyle w:val="Funotenzeichen"/>
        </w:rPr>
        <w:footnoteRef/>
      </w:r>
      <w:r w:rsidRPr="00251427">
        <w:rPr>
          <w:lang w:val="en-US"/>
        </w:rPr>
        <w:t xml:space="preserve"> API - </w:t>
      </w:r>
      <w:r>
        <w:fldChar w:fldCharType="begin"/>
      </w:r>
      <w:r w:rsidRPr="0020275A">
        <w:rPr>
          <w:lang w:val="en-US"/>
        </w:rPr>
        <w:instrText xml:space="preserve"> HYPERLINK "https://en.wikipedia.org/wiki/Application_programming_interface" </w:instrText>
      </w:r>
      <w:r>
        <w:fldChar w:fldCharType="separate"/>
      </w:r>
      <w:r w:rsidRPr="00251427">
        <w:rPr>
          <w:rStyle w:val="Hyperlink"/>
          <w:lang w:val="en-US"/>
        </w:rPr>
        <w:t>https://en.wikipedia.org/wiki/Application_programming_interface</w:t>
      </w:r>
      <w:r>
        <w:rPr>
          <w:rStyle w:val="Hyperlink"/>
          <w:lang w:val="en-US"/>
        </w:rPr>
        <w:fldChar w:fldCharType="end"/>
      </w:r>
      <w:r w:rsidRPr="00251427">
        <w:rPr>
          <w:lang w:val="en-US"/>
        </w:rPr>
        <w:t xml:space="preserve"> </w:t>
      </w:r>
    </w:p>
  </w:footnote>
  <w:footnote w:id="14">
    <w:p w14:paraId="1C2EEA56" w14:textId="3E4E2CDF" w:rsidR="0020275A" w:rsidRPr="00251427" w:rsidRDefault="0020275A">
      <w:pPr>
        <w:pStyle w:val="Funotentext"/>
        <w:rPr>
          <w:lang w:val="en-US"/>
        </w:rPr>
      </w:pPr>
      <w:r>
        <w:rPr>
          <w:rStyle w:val="Funotenzeichen"/>
        </w:rPr>
        <w:footnoteRef/>
      </w:r>
      <w:r w:rsidRPr="00251427">
        <w:rPr>
          <w:lang w:val="en-US"/>
        </w:rPr>
        <w:t xml:space="preserve"> 6DoF</w:t>
      </w:r>
      <w:r>
        <w:rPr>
          <w:lang w:val="en-US"/>
        </w:rPr>
        <w:fldChar w:fldCharType="begin"/>
      </w:r>
      <w:r w:rsidRPr="0020275A">
        <w:rPr>
          <w:lang w:val="en-US"/>
        </w:rPr>
        <w:instrText xml:space="preserve"> XE "6DoF" </w:instrText>
      </w:r>
      <w:r>
        <w:rPr>
          <w:lang w:val="en-US"/>
        </w:rPr>
        <w:fldChar w:fldCharType="end"/>
      </w:r>
      <w:r w:rsidRPr="00251427">
        <w:rPr>
          <w:lang w:val="en-US"/>
        </w:rPr>
        <w:t xml:space="preserve"> - </w:t>
      </w:r>
      <w:hyperlink r:id="rId4" w:history="1">
        <w:r w:rsidRPr="00251427">
          <w:rPr>
            <w:rStyle w:val="Hyperlink"/>
            <w:lang w:val="en-US"/>
          </w:rPr>
          <w:t>https://en.wikipedia.org/wiki/Six_degrees_of_freedom</w:t>
        </w:r>
      </w:hyperlink>
      <w:r w:rsidRPr="00251427">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A49BE" w14:textId="77777777" w:rsidR="0020275A" w:rsidRDefault="0020275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DFB70" w14:textId="77777777" w:rsidR="0020275A" w:rsidRPr="001F1B9C" w:rsidRDefault="0020275A" w:rsidP="001F1B9C">
    <w:pPr>
      <w:pStyle w:val="Kopfzeile"/>
    </w:pPr>
    <w:r>
      <w:rPr>
        <w:noProof/>
        <w:lang w:val="en-US"/>
      </w:rPr>
      <w:drawing>
        <wp:anchor distT="0" distB="0" distL="114300" distR="114300" simplePos="0" relativeHeight="251657216" behindDoc="0" locked="1" layoutInCell="1" allowOverlap="1" wp14:anchorId="5DA67AE6" wp14:editId="56C5C4BC">
          <wp:simplePos x="0" y="0"/>
          <wp:positionH relativeFrom="page">
            <wp:posOffset>875030</wp:posOffset>
          </wp:positionH>
          <wp:positionV relativeFrom="page">
            <wp:posOffset>417830</wp:posOffset>
          </wp:positionV>
          <wp:extent cx="509270" cy="755015"/>
          <wp:effectExtent l="0" t="0" r="0" b="6985"/>
          <wp:wrapNone/>
          <wp:docPr id="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8E32" w14:textId="77777777" w:rsidR="0020275A" w:rsidRDefault="0020275A" w:rsidP="004F7B96">
    <w:pPr>
      <w:pStyle w:val="Kopfzeile"/>
      <w:spacing w:after="1900"/>
    </w:pPr>
    <w:r>
      <w:rPr>
        <w:noProof/>
        <w:lang w:val="en-US"/>
      </w:rPr>
      <w:drawing>
        <wp:anchor distT="0" distB="0" distL="114300" distR="114300" simplePos="0" relativeHeight="251660288" behindDoc="0" locked="1" layoutInCell="1" allowOverlap="1" wp14:anchorId="1396BEF5" wp14:editId="1928762D">
          <wp:simplePos x="0" y="0"/>
          <wp:positionH relativeFrom="page">
            <wp:posOffset>869950</wp:posOffset>
          </wp:positionH>
          <wp:positionV relativeFrom="page">
            <wp:posOffset>415925</wp:posOffset>
          </wp:positionV>
          <wp:extent cx="509270" cy="755015"/>
          <wp:effectExtent l="0" t="0" r="0" b="6985"/>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4144" behindDoc="0" locked="1" layoutInCell="1" allowOverlap="1" wp14:anchorId="404A6687" wp14:editId="014C1C25">
          <wp:simplePos x="0" y="0"/>
          <wp:positionH relativeFrom="page">
            <wp:posOffset>875030</wp:posOffset>
          </wp:positionH>
          <wp:positionV relativeFrom="page">
            <wp:posOffset>417830</wp:posOffset>
          </wp:positionV>
          <wp:extent cx="509905" cy="755650"/>
          <wp:effectExtent l="0" t="0" r="0" b="6350"/>
          <wp:wrapNone/>
          <wp:docPr id="9"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4612091"/>
    <w:multiLevelType w:val="hybridMultilevel"/>
    <w:tmpl w:val="B2469E9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FB96641"/>
    <w:multiLevelType w:val="hybridMultilevel"/>
    <w:tmpl w:val="2D264F0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nsid w:val="1972719C"/>
    <w:multiLevelType w:val="hybridMultilevel"/>
    <w:tmpl w:val="59B01C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1AF676CD"/>
    <w:multiLevelType w:val="hybridMultilevel"/>
    <w:tmpl w:val="DD580E96"/>
    <w:lvl w:ilvl="0" w:tplc="B4521A86">
      <w:start w:val="5"/>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1DF02E21"/>
    <w:multiLevelType w:val="hybridMultilevel"/>
    <w:tmpl w:val="DF126D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50856CE"/>
    <w:multiLevelType w:val="hybridMultilevel"/>
    <w:tmpl w:val="8F02AF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5">
    <w:nsid w:val="27F76A27"/>
    <w:multiLevelType w:val="hybridMultilevel"/>
    <w:tmpl w:val="6BFAC580"/>
    <w:lvl w:ilvl="0" w:tplc="0ACA6D02">
      <w:start w:val="1"/>
      <w:numFmt w:val="decimal"/>
      <w:lvlText w:val="%1."/>
      <w:lvlJc w:val="left"/>
      <w:pPr>
        <w:ind w:left="360" w:hanging="360"/>
      </w:pPr>
      <w:rPr>
        <w:rFonts w:hint="default"/>
      </w:rPr>
    </w:lvl>
    <w:lvl w:ilvl="1" w:tplc="08070019">
      <w:start w:val="1"/>
      <w:numFmt w:val="lowerLetter"/>
      <w:lvlText w:val="%2."/>
      <w:lvlJc w:val="left"/>
      <w:pPr>
        <w:ind w:left="720" w:hanging="360"/>
      </w:pPr>
    </w:lvl>
    <w:lvl w:ilvl="2" w:tplc="0807001B" w:tentative="1">
      <w:start w:val="1"/>
      <w:numFmt w:val="lowerRoman"/>
      <w:lvlText w:val="%3."/>
      <w:lvlJc w:val="right"/>
      <w:pPr>
        <w:ind w:left="1440" w:hanging="180"/>
      </w:pPr>
    </w:lvl>
    <w:lvl w:ilvl="3" w:tplc="0807000F" w:tentative="1">
      <w:start w:val="1"/>
      <w:numFmt w:val="decimal"/>
      <w:lvlText w:val="%4."/>
      <w:lvlJc w:val="left"/>
      <w:pPr>
        <w:ind w:left="2160" w:hanging="360"/>
      </w:pPr>
    </w:lvl>
    <w:lvl w:ilvl="4" w:tplc="08070019" w:tentative="1">
      <w:start w:val="1"/>
      <w:numFmt w:val="lowerLetter"/>
      <w:lvlText w:val="%5."/>
      <w:lvlJc w:val="left"/>
      <w:pPr>
        <w:ind w:left="2880" w:hanging="360"/>
      </w:pPr>
    </w:lvl>
    <w:lvl w:ilvl="5" w:tplc="0807001B" w:tentative="1">
      <w:start w:val="1"/>
      <w:numFmt w:val="lowerRoman"/>
      <w:lvlText w:val="%6."/>
      <w:lvlJc w:val="right"/>
      <w:pPr>
        <w:ind w:left="3600" w:hanging="180"/>
      </w:pPr>
    </w:lvl>
    <w:lvl w:ilvl="6" w:tplc="0807000F" w:tentative="1">
      <w:start w:val="1"/>
      <w:numFmt w:val="decimal"/>
      <w:lvlText w:val="%7."/>
      <w:lvlJc w:val="left"/>
      <w:pPr>
        <w:ind w:left="4320" w:hanging="360"/>
      </w:pPr>
    </w:lvl>
    <w:lvl w:ilvl="7" w:tplc="08070019" w:tentative="1">
      <w:start w:val="1"/>
      <w:numFmt w:val="lowerLetter"/>
      <w:lvlText w:val="%8."/>
      <w:lvlJc w:val="left"/>
      <w:pPr>
        <w:ind w:left="5040" w:hanging="360"/>
      </w:pPr>
    </w:lvl>
    <w:lvl w:ilvl="8" w:tplc="0807001B" w:tentative="1">
      <w:start w:val="1"/>
      <w:numFmt w:val="lowerRoman"/>
      <w:lvlText w:val="%9."/>
      <w:lvlJc w:val="right"/>
      <w:pPr>
        <w:ind w:left="5760" w:hanging="180"/>
      </w:pPr>
    </w:lvl>
  </w:abstractNum>
  <w:abstractNum w:abstractNumId="26">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7">
    <w:nsid w:val="33050E4A"/>
    <w:multiLevelType w:val="hybridMultilevel"/>
    <w:tmpl w:val="F7DC5586"/>
    <w:lvl w:ilvl="0" w:tplc="7280197C">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34B42E10"/>
    <w:multiLevelType w:val="hybridMultilevel"/>
    <w:tmpl w:val="CBEA83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1">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2">
    <w:nsid w:val="3F69702D"/>
    <w:multiLevelType w:val="hybridMultilevel"/>
    <w:tmpl w:val="7500F20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4">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55851D06"/>
    <w:multiLevelType w:val="hybridMultilevel"/>
    <w:tmpl w:val="805A9812"/>
    <w:lvl w:ilvl="0" w:tplc="0ACA6D02">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7">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8">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649E3AE9"/>
    <w:multiLevelType w:val="hybridMultilevel"/>
    <w:tmpl w:val="7A64E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6B1F4BBB"/>
    <w:multiLevelType w:val="hybridMultilevel"/>
    <w:tmpl w:val="79041A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71407F09"/>
    <w:multiLevelType w:val="hybridMultilevel"/>
    <w:tmpl w:val="98E2B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6F61424"/>
    <w:multiLevelType w:val="hybridMultilevel"/>
    <w:tmpl w:val="AD621AD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34"/>
  </w:num>
  <w:num w:numId="13">
    <w:abstractNumId w:val="13"/>
  </w:num>
  <w:num w:numId="14">
    <w:abstractNumId w:val="24"/>
  </w:num>
  <w:num w:numId="15">
    <w:abstractNumId w:val="23"/>
  </w:num>
  <w:num w:numId="16">
    <w:abstractNumId w:val="17"/>
  </w:num>
  <w:num w:numId="17">
    <w:abstractNumId w:val="11"/>
  </w:num>
  <w:num w:numId="18">
    <w:abstractNumId w:val="38"/>
  </w:num>
  <w:num w:numId="19">
    <w:abstractNumId w:val="29"/>
  </w:num>
  <w:num w:numId="20">
    <w:abstractNumId w:val="40"/>
  </w:num>
  <w:num w:numId="21">
    <w:abstractNumId w:val="45"/>
  </w:num>
  <w:num w:numId="22">
    <w:abstractNumId w:val="19"/>
  </w:num>
  <w:num w:numId="23">
    <w:abstractNumId w:val="35"/>
  </w:num>
  <w:num w:numId="24">
    <w:abstractNumId w:val="33"/>
  </w:num>
  <w:num w:numId="25">
    <w:abstractNumId w:val="20"/>
  </w:num>
  <w:num w:numId="26">
    <w:abstractNumId w:val="30"/>
  </w:num>
  <w:num w:numId="27">
    <w:abstractNumId w:val="26"/>
  </w:num>
  <w:num w:numId="28">
    <w:abstractNumId w:val="37"/>
  </w:num>
  <w:num w:numId="29">
    <w:abstractNumId w:val="31"/>
  </w:num>
  <w:num w:numId="30">
    <w:abstractNumId w:val="14"/>
  </w:num>
  <w:num w:numId="31">
    <w:abstractNumId w:val="44"/>
  </w:num>
  <w:num w:numId="32">
    <w:abstractNumId w:val="12"/>
  </w:num>
  <w:num w:numId="33">
    <w:abstractNumId w:val="41"/>
  </w:num>
  <w:num w:numId="34">
    <w:abstractNumId w:val="21"/>
  </w:num>
  <w:num w:numId="35">
    <w:abstractNumId w:val="42"/>
  </w:num>
  <w:num w:numId="36">
    <w:abstractNumId w:val="16"/>
  </w:num>
  <w:num w:numId="37">
    <w:abstractNumId w:val="27"/>
  </w:num>
  <w:num w:numId="38">
    <w:abstractNumId w:val="36"/>
  </w:num>
  <w:num w:numId="39">
    <w:abstractNumId w:val="25"/>
  </w:num>
  <w:num w:numId="40">
    <w:abstractNumId w:val="32"/>
  </w:num>
  <w:num w:numId="41">
    <w:abstractNumId w:val="28"/>
  </w:num>
  <w:num w:numId="42">
    <w:abstractNumId w:val="39"/>
  </w:num>
  <w:num w:numId="43">
    <w:abstractNumId w:val="43"/>
  </w:num>
  <w:num w:numId="44">
    <w:abstractNumId w:val="18"/>
  </w:num>
  <w:num w:numId="45">
    <w:abstractNumId w:val="10"/>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E0B"/>
    <w:rsid w:val="00003CF0"/>
    <w:rsid w:val="0003082C"/>
    <w:rsid w:val="00035727"/>
    <w:rsid w:val="00052655"/>
    <w:rsid w:val="00053AF6"/>
    <w:rsid w:val="00054433"/>
    <w:rsid w:val="00062EAA"/>
    <w:rsid w:val="000703DE"/>
    <w:rsid w:val="00095C44"/>
    <w:rsid w:val="000A7BE4"/>
    <w:rsid w:val="000B45A6"/>
    <w:rsid w:val="000C3DBE"/>
    <w:rsid w:val="000D703D"/>
    <w:rsid w:val="000E29F5"/>
    <w:rsid w:val="000E3E12"/>
    <w:rsid w:val="000F013A"/>
    <w:rsid w:val="000F3789"/>
    <w:rsid w:val="00100186"/>
    <w:rsid w:val="0011217D"/>
    <w:rsid w:val="00112357"/>
    <w:rsid w:val="001201E2"/>
    <w:rsid w:val="001215C7"/>
    <w:rsid w:val="001251DA"/>
    <w:rsid w:val="00133DF1"/>
    <w:rsid w:val="00142D0F"/>
    <w:rsid w:val="001466EF"/>
    <w:rsid w:val="0015023D"/>
    <w:rsid w:val="00156391"/>
    <w:rsid w:val="00170D9E"/>
    <w:rsid w:val="00172166"/>
    <w:rsid w:val="001733F0"/>
    <w:rsid w:val="00176DF1"/>
    <w:rsid w:val="00184CBA"/>
    <w:rsid w:val="00194DAA"/>
    <w:rsid w:val="001A267A"/>
    <w:rsid w:val="001A69E8"/>
    <w:rsid w:val="001A75C2"/>
    <w:rsid w:val="001B0F1A"/>
    <w:rsid w:val="001B765C"/>
    <w:rsid w:val="001C479D"/>
    <w:rsid w:val="001C4B4E"/>
    <w:rsid w:val="001C5B4E"/>
    <w:rsid w:val="001E0286"/>
    <w:rsid w:val="001E59BC"/>
    <w:rsid w:val="001F0F2A"/>
    <w:rsid w:val="001F1B9C"/>
    <w:rsid w:val="001F46D7"/>
    <w:rsid w:val="001F47E5"/>
    <w:rsid w:val="001F70BC"/>
    <w:rsid w:val="0020275A"/>
    <w:rsid w:val="0021211B"/>
    <w:rsid w:val="00220F0E"/>
    <w:rsid w:val="00227737"/>
    <w:rsid w:val="0023117D"/>
    <w:rsid w:val="002342A9"/>
    <w:rsid w:val="00235DD6"/>
    <w:rsid w:val="0024025F"/>
    <w:rsid w:val="002502B0"/>
    <w:rsid w:val="00250867"/>
    <w:rsid w:val="00251427"/>
    <w:rsid w:val="00253FAA"/>
    <w:rsid w:val="00262C2E"/>
    <w:rsid w:val="00272FC3"/>
    <w:rsid w:val="002834EE"/>
    <w:rsid w:val="00295482"/>
    <w:rsid w:val="00296E81"/>
    <w:rsid w:val="002A0932"/>
    <w:rsid w:val="002A7FE2"/>
    <w:rsid w:val="002B0043"/>
    <w:rsid w:val="002B0461"/>
    <w:rsid w:val="002E2E97"/>
    <w:rsid w:val="002E4F2E"/>
    <w:rsid w:val="002E6C41"/>
    <w:rsid w:val="003010C0"/>
    <w:rsid w:val="00314D27"/>
    <w:rsid w:val="0032295D"/>
    <w:rsid w:val="0033009B"/>
    <w:rsid w:val="00330E51"/>
    <w:rsid w:val="003364B9"/>
    <w:rsid w:val="003633FF"/>
    <w:rsid w:val="003653F6"/>
    <w:rsid w:val="00371CC4"/>
    <w:rsid w:val="003726C2"/>
    <w:rsid w:val="00372D4C"/>
    <w:rsid w:val="00375A17"/>
    <w:rsid w:val="00380DCC"/>
    <w:rsid w:val="003838FC"/>
    <w:rsid w:val="00394588"/>
    <w:rsid w:val="00395379"/>
    <w:rsid w:val="003B029B"/>
    <w:rsid w:val="003B1648"/>
    <w:rsid w:val="003B43E8"/>
    <w:rsid w:val="003B66F4"/>
    <w:rsid w:val="003C02E3"/>
    <w:rsid w:val="003D0FB9"/>
    <w:rsid w:val="003D4775"/>
    <w:rsid w:val="003E06B6"/>
    <w:rsid w:val="003E14BF"/>
    <w:rsid w:val="003E36DE"/>
    <w:rsid w:val="003E7822"/>
    <w:rsid w:val="003F0C2A"/>
    <w:rsid w:val="003F4449"/>
    <w:rsid w:val="004144A2"/>
    <w:rsid w:val="00416C9D"/>
    <w:rsid w:val="004202F9"/>
    <w:rsid w:val="0042274F"/>
    <w:rsid w:val="00450CD4"/>
    <w:rsid w:val="00462CB2"/>
    <w:rsid w:val="00465E49"/>
    <w:rsid w:val="00474ADD"/>
    <w:rsid w:val="00480E87"/>
    <w:rsid w:val="004822DD"/>
    <w:rsid w:val="00484BE4"/>
    <w:rsid w:val="004A236E"/>
    <w:rsid w:val="004A28AA"/>
    <w:rsid w:val="004B11AA"/>
    <w:rsid w:val="004C3B02"/>
    <w:rsid w:val="004C7099"/>
    <w:rsid w:val="004C7111"/>
    <w:rsid w:val="004D6C7D"/>
    <w:rsid w:val="004D7D20"/>
    <w:rsid w:val="004F0B7A"/>
    <w:rsid w:val="004F63E0"/>
    <w:rsid w:val="004F7B18"/>
    <w:rsid w:val="004F7B96"/>
    <w:rsid w:val="00503E95"/>
    <w:rsid w:val="005079FC"/>
    <w:rsid w:val="00511D21"/>
    <w:rsid w:val="00514AD5"/>
    <w:rsid w:val="00520CA3"/>
    <w:rsid w:val="00522EFB"/>
    <w:rsid w:val="00530949"/>
    <w:rsid w:val="0053118D"/>
    <w:rsid w:val="005479A4"/>
    <w:rsid w:val="00552732"/>
    <w:rsid w:val="005555A3"/>
    <w:rsid w:val="0055600E"/>
    <w:rsid w:val="00556E27"/>
    <w:rsid w:val="00576072"/>
    <w:rsid w:val="00581980"/>
    <w:rsid w:val="0058218B"/>
    <w:rsid w:val="00582D85"/>
    <w:rsid w:val="0058350E"/>
    <w:rsid w:val="00583E9F"/>
    <w:rsid w:val="005A22BA"/>
    <w:rsid w:val="005A69D8"/>
    <w:rsid w:val="005B16B1"/>
    <w:rsid w:val="005B40F2"/>
    <w:rsid w:val="005B5FF7"/>
    <w:rsid w:val="005B7D4A"/>
    <w:rsid w:val="005C06F9"/>
    <w:rsid w:val="005D30B5"/>
    <w:rsid w:val="005E3C39"/>
    <w:rsid w:val="005F5DD2"/>
    <w:rsid w:val="005F7206"/>
    <w:rsid w:val="006142EC"/>
    <w:rsid w:val="00617613"/>
    <w:rsid w:val="0062287E"/>
    <w:rsid w:val="006254BF"/>
    <w:rsid w:val="00625504"/>
    <w:rsid w:val="00630349"/>
    <w:rsid w:val="006312CC"/>
    <w:rsid w:val="006312E0"/>
    <w:rsid w:val="006373C4"/>
    <w:rsid w:val="00645E0B"/>
    <w:rsid w:val="00650849"/>
    <w:rsid w:val="00651CCA"/>
    <w:rsid w:val="0065257C"/>
    <w:rsid w:val="006542BD"/>
    <w:rsid w:val="00657856"/>
    <w:rsid w:val="00660AAC"/>
    <w:rsid w:val="00662A6E"/>
    <w:rsid w:val="006636D5"/>
    <w:rsid w:val="006706DF"/>
    <w:rsid w:val="00675F76"/>
    <w:rsid w:val="00683799"/>
    <w:rsid w:val="00686C51"/>
    <w:rsid w:val="0069632F"/>
    <w:rsid w:val="006A1432"/>
    <w:rsid w:val="006B0C5B"/>
    <w:rsid w:val="006B2B08"/>
    <w:rsid w:val="006B6BFB"/>
    <w:rsid w:val="006D38FF"/>
    <w:rsid w:val="006D6738"/>
    <w:rsid w:val="006E0739"/>
    <w:rsid w:val="006E1A17"/>
    <w:rsid w:val="006E46AC"/>
    <w:rsid w:val="006F69E0"/>
    <w:rsid w:val="006F7567"/>
    <w:rsid w:val="007050ED"/>
    <w:rsid w:val="00720853"/>
    <w:rsid w:val="00720FE3"/>
    <w:rsid w:val="0072765C"/>
    <w:rsid w:val="00730698"/>
    <w:rsid w:val="00741A1E"/>
    <w:rsid w:val="00761683"/>
    <w:rsid w:val="00763E0B"/>
    <w:rsid w:val="0076650E"/>
    <w:rsid w:val="007928B7"/>
    <w:rsid w:val="00796682"/>
    <w:rsid w:val="007B4AC6"/>
    <w:rsid w:val="007B54A1"/>
    <w:rsid w:val="007B67E5"/>
    <w:rsid w:val="007C6576"/>
    <w:rsid w:val="007D6F67"/>
    <w:rsid w:val="007E6849"/>
    <w:rsid w:val="007E7B0A"/>
    <w:rsid w:val="007F3831"/>
    <w:rsid w:val="007F3922"/>
    <w:rsid w:val="00800BF2"/>
    <w:rsid w:val="008017C4"/>
    <w:rsid w:val="008018E2"/>
    <w:rsid w:val="00804FC1"/>
    <w:rsid w:val="00811898"/>
    <w:rsid w:val="0082517D"/>
    <w:rsid w:val="008378C1"/>
    <w:rsid w:val="00840889"/>
    <w:rsid w:val="00851A1B"/>
    <w:rsid w:val="00855F25"/>
    <w:rsid w:val="00863C44"/>
    <w:rsid w:val="00871EEF"/>
    <w:rsid w:val="0087260E"/>
    <w:rsid w:val="00874B98"/>
    <w:rsid w:val="00875643"/>
    <w:rsid w:val="00882A3B"/>
    <w:rsid w:val="008832CD"/>
    <w:rsid w:val="00885781"/>
    <w:rsid w:val="0089157E"/>
    <w:rsid w:val="008B256D"/>
    <w:rsid w:val="008B6910"/>
    <w:rsid w:val="008C0FF5"/>
    <w:rsid w:val="008C6266"/>
    <w:rsid w:val="008D2938"/>
    <w:rsid w:val="008D3A9F"/>
    <w:rsid w:val="008D61F6"/>
    <w:rsid w:val="00901AFC"/>
    <w:rsid w:val="00903C80"/>
    <w:rsid w:val="009161C4"/>
    <w:rsid w:val="00931EA9"/>
    <w:rsid w:val="00932C5C"/>
    <w:rsid w:val="00935DE3"/>
    <w:rsid w:val="009478DB"/>
    <w:rsid w:val="009546FD"/>
    <w:rsid w:val="00955AFA"/>
    <w:rsid w:val="009577BF"/>
    <w:rsid w:val="00985A1E"/>
    <w:rsid w:val="00985FFE"/>
    <w:rsid w:val="009979FD"/>
    <w:rsid w:val="009A36C1"/>
    <w:rsid w:val="009B0030"/>
    <w:rsid w:val="009B18B4"/>
    <w:rsid w:val="009B23AD"/>
    <w:rsid w:val="009B488B"/>
    <w:rsid w:val="009C3F6E"/>
    <w:rsid w:val="009C5D48"/>
    <w:rsid w:val="009C6BDF"/>
    <w:rsid w:val="009D19F4"/>
    <w:rsid w:val="009D5780"/>
    <w:rsid w:val="009D79DF"/>
    <w:rsid w:val="009D7AA3"/>
    <w:rsid w:val="009E25B6"/>
    <w:rsid w:val="009F0D3A"/>
    <w:rsid w:val="009F2467"/>
    <w:rsid w:val="009F5BCC"/>
    <w:rsid w:val="00A02A23"/>
    <w:rsid w:val="00A02C21"/>
    <w:rsid w:val="00A02D37"/>
    <w:rsid w:val="00A05694"/>
    <w:rsid w:val="00A06680"/>
    <w:rsid w:val="00A258F3"/>
    <w:rsid w:val="00A30170"/>
    <w:rsid w:val="00A368BB"/>
    <w:rsid w:val="00A373F2"/>
    <w:rsid w:val="00A40AC3"/>
    <w:rsid w:val="00A54C2F"/>
    <w:rsid w:val="00A56999"/>
    <w:rsid w:val="00A60BFC"/>
    <w:rsid w:val="00A65413"/>
    <w:rsid w:val="00A82729"/>
    <w:rsid w:val="00AA10D7"/>
    <w:rsid w:val="00AA1CBF"/>
    <w:rsid w:val="00AA638C"/>
    <w:rsid w:val="00AB0A3C"/>
    <w:rsid w:val="00AB2938"/>
    <w:rsid w:val="00AC49DE"/>
    <w:rsid w:val="00AD3C46"/>
    <w:rsid w:val="00AD6B44"/>
    <w:rsid w:val="00AE032B"/>
    <w:rsid w:val="00AF3E4F"/>
    <w:rsid w:val="00AF43B0"/>
    <w:rsid w:val="00AF78B9"/>
    <w:rsid w:val="00B001E3"/>
    <w:rsid w:val="00B06E09"/>
    <w:rsid w:val="00B1182A"/>
    <w:rsid w:val="00B1255C"/>
    <w:rsid w:val="00B1593E"/>
    <w:rsid w:val="00B25861"/>
    <w:rsid w:val="00B25A50"/>
    <w:rsid w:val="00B25DB1"/>
    <w:rsid w:val="00B4689D"/>
    <w:rsid w:val="00B5132D"/>
    <w:rsid w:val="00B642A4"/>
    <w:rsid w:val="00B664C3"/>
    <w:rsid w:val="00B77EDA"/>
    <w:rsid w:val="00B807BC"/>
    <w:rsid w:val="00B81287"/>
    <w:rsid w:val="00B87F79"/>
    <w:rsid w:val="00B92D30"/>
    <w:rsid w:val="00B92F01"/>
    <w:rsid w:val="00B94405"/>
    <w:rsid w:val="00B97C3D"/>
    <w:rsid w:val="00BA6D0E"/>
    <w:rsid w:val="00BB3CF3"/>
    <w:rsid w:val="00BB451F"/>
    <w:rsid w:val="00BC4827"/>
    <w:rsid w:val="00BC7639"/>
    <w:rsid w:val="00BD2F69"/>
    <w:rsid w:val="00BF2519"/>
    <w:rsid w:val="00BF2D5F"/>
    <w:rsid w:val="00BF533A"/>
    <w:rsid w:val="00C10E38"/>
    <w:rsid w:val="00C1485D"/>
    <w:rsid w:val="00C173D6"/>
    <w:rsid w:val="00C30550"/>
    <w:rsid w:val="00C43CE5"/>
    <w:rsid w:val="00C56F33"/>
    <w:rsid w:val="00C57BA9"/>
    <w:rsid w:val="00C6727C"/>
    <w:rsid w:val="00C73669"/>
    <w:rsid w:val="00C74878"/>
    <w:rsid w:val="00C820CE"/>
    <w:rsid w:val="00C824E0"/>
    <w:rsid w:val="00CA0A06"/>
    <w:rsid w:val="00CA541A"/>
    <w:rsid w:val="00CA778F"/>
    <w:rsid w:val="00CA7D54"/>
    <w:rsid w:val="00CA7E54"/>
    <w:rsid w:val="00CB0EED"/>
    <w:rsid w:val="00CB3FA4"/>
    <w:rsid w:val="00CB44E0"/>
    <w:rsid w:val="00CC137A"/>
    <w:rsid w:val="00CC4016"/>
    <w:rsid w:val="00CC7BBA"/>
    <w:rsid w:val="00CD089D"/>
    <w:rsid w:val="00CD0C65"/>
    <w:rsid w:val="00CD3C7E"/>
    <w:rsid w:val="00CE010C"/>
    <w:rsid w:val="00CE29EB"/>
    <w:rsid w:val="00CF189A"/>
    <w:rsid w:val="00CF5D82"/>
    <w:rsid w:val="00CF618D"/>
    <w:rsid w:val="00D051AB"/>
    <w:rsid w:val="00D06051"/>
    <w:rsid w:val="00D111A6"/>
    <w:rsid w:val="00D13744"/>
    <w:rsid w:val="00D22D1B"/>
    <w:rsid w:val="00D337BD"/>
    <w:rsid w:val="00D37E22"/>
    <w:rsid w:val="00D65075"/>
    <w:rsid w:val="00D716DD"/>
    <w:rsid w:val="00D7292E"/>
    <w:rsid w:val="00D77EF2"/>
    <w:rsid w:val="00D833F5"/>
    <w:rsid w:val="00D976C4"/>
    <w:rsid w:val="00DA4F15"/>
    <w:rsid w:val="00DA68B5"/>
    <w:rsid w:val="00DB1C49"/>
    <w:rsid w:val="00DB5071"/>
    <w:rsid w:val="00DB5509"/>
    <w:rsid w:val="00DB6621"/>
    <w:rsid w:val="00DC4D3A"/>
    <w:rsid w:val="00DD41BF"/>
    <w:rsid w:val="00DD63FB"/>
    <w:rsid w:val="00DE242C"/>
    <w:rsid w:val="00DE7C52"/>
    <w:rsid w:val="00DF6AAA"/>
    <w:rsid w:val="00E009F7"/>
    <w:rsid w:val="00E00DA0"/>
    <w:rsid w:val="00E0101F"/>
    <w:rsid w:val="00E02DC0"/>
    <w:rsid w:val="00E071F2"/>
    <w:rsid w:val="00E07490"/>
    <w:rsid w:val="00E1170F"/>
    <w:rsid w:val="00E11FD8"/>
    <w:rsid w:val="00E14A93"/>
    <w:rsid w:val="00E26CE6"/>
    <w:rsid w:val="00E43329"/>
    <w:rsid w:val="00E47BA5"/>
    <w:rsid w:val="00E5032E"/>
    <w:rsid w:val="00E70227"/>
    <w:rsid w:val="00E777B0"/>
    <w:rsid w:val="00E90A42"/>
    <w:rsid w:val="00E92FC0"/>
    <w:rsid w:val="00E9787C"/>
    <w:rsid w:val="00EA2A9C"/>
    <w:rsid w:val="00EA46E4"/>
    <w:rsid w:val="00EA60E9"/>
    <w:rsid w:val="00EB6472"/>
    <w:rsid w:val="00EC268E"/>
    <w:rsid w:val="00ED1C00"/>
    <w:rsid w:val="00ED1EF4"/>
    <w:rsid w:val="00ED5B7E"/>
    <w:rsid w:val="00ED6401"/>
    <w:rsid w:val="00EE2486"/>
    <w:rsid w:val="00EF141E"/>
    <w:rsid w:val="00EF4B39"/>
    <w:rsid w:val="00F036AC"/>
    <w:rsid w:val="00F11518"/>
    <w:rsid w:val="00F22D83"/>
    <w:rsid w:val="00F23B47"/>
    <w:rsid w:val="00F33235"/>
    <w:rsid w:val="00F36316"/>
    <w:rsid w:val="00F60A34"/>
    <w:rsid w:val="00F623F2"/>
    <w:rsid w:val="00F75268"/>
    <w:rsid w:val="00F757C3"/>
    <w:rsid w:val="00F825B4"/>
    <w:rsid w:val="00F86DDF"/>
    <w:rsid w:val="00F97575"/>
    <w:rsid w:val="00FA0118"/>
    <w:rsid w:val="00FA2896"/>
    <w:rsid w:val="00FA3FCF"/>
    <w:rsid w:val="00FC0DFF"/>
    <w:rsid w:val="00FD5728"/>
    <w:rsid w:val="00FF15F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3FBED"/>
  <w15:docId w15:val="{D74E0DEE-3C10-440B-A629-E9FDAC08C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character" w:styleId="BesuchterHyperlink">
    <w:name w:val="FollowedHyperlink"/>
    <w:basedOn w:val="Absatz-Standardschriftart"/>
    <w:uiPriority w:val="99"/>
    <w:semiHidden/>
    <w:unhideWhenUsed/>
    <w:rsid w:val="003726C2"/>
    <w:rPr>
      <w:color w:val="954F72" w:themeColor="followedHyperlink"/>
      <w:u w:val="single"/>
    </w:rPr>
  </w:style>
  <w:style w:type="paragraph" w:styleId="Listenabsatz">
    <w:name w:val="List Paragraph"/>
    <w:basedOn w:val="Standard"/>
    <w:uiPriority w:val="34"/>
    <w:qFormat/>
    <w:rsid w:val="00E0101F"/>
    <w:pPr>
      <w:ind w:left="720"/>
      <w:contextualSpacing/>
    </w:pPr>
  </w:style>
  <w:style w:type="paragraph" w:customStyle="1" w:styleId="Default">
    <w:name w:val="Default"/>
    <w:rsid w:val="00657856"/>
    <w:pPr>
      <w:autoSpaceDE w:val="0"/>
      <w:autoSpaceDN w:val="0"/>
      <w:adjustRightInd w:val="0"/>
    </w:pPr>
    <w:rPr>
      <w:rFonts w:cs="Lucida Sans"/>
      <w:color w:val="000000"/>
      <w:sz w:val="24"/>
      <w:szCs w:val="24"/>
    </w:rPr>
  </w:style>
  <w:style w:type="paragraph" w:styleId="Endnotentext">
    <w:name w:val="endnote text"/>
    <w:basedOn w:val="Standard"/>
    <w:link w:val="EndnotentextZchn"/>
    <w:uiPriority w:val="99"/>
    <w:semiHidden/>
    <w:unhideWhenUsed/>
    <w:rsid w:val="00AC49DE"/>
    <w:pPr>
      <w:spacing w:line="240" w:lineRule="auto"/>
    </w:pPr>
    <w:rPr>
      <w:sz w:val="20"/>
    </w:rPr>
  </w:style>
  <w:style w:type="character" w:customStyle="1" w:styleId="EndnotentextZchn">
    <w:name w:val="Endnotentext Zchn"/>
    <w:basedOn w:val="Absatz-Standardschriftart"/>
    <w:link w:val="Endnotentext"/>
    <w:uiPriority w:val="99"/>
    <w:semiHidden/>
    <w:rsid w:val="00AC49DE"/>
    <w:rPr>
      <w:lang w:eastAsia="en-US"/>
    </w:rPr>
  </w:style>
  <w:style w:type="character" w:styleId="Endnotenzeichen">
    <w:name w:val="endnote reference"/>
    <w:basedOn w:val="Absatz-Standardschriftart"/>
    <w:uiPriority w:val="99"/>
    <w:semiHidden/>
    <w:unhideWhenUsed/>
    <w:rsid w:val="00AC49DE"/>
    <w:rPr>
      <w:vertAlign w:val="superscript"/>
    </w:rPr>
  </w:style>
  <w:style w:type="paragraph" w:styleId="Textkrper-Zeileneinzug">
    <w:name w:val="Body Text Indent"/>
    <w:basedOn w:val="Standard"/>
    <w:link w:val="Textkrper-ZeileneinzugZchn"/>
    <w:uiPriority w:val="99"/>
    <w:unhideWhenUsed/>
    <w:rsid w:val="00DB6621"/>
    <w:pPr>
      <w:ind w:left="708"/>
    </w:pPr>
    <w:rPr>
      <w:i/>
    </w:rPr>
  </w:style>
  <w:style w:type="character" w:customStyle="1" w:styleId="Textkrper-ZeileneinzugZchn">
    <w:name w:val="Textkörper-Zeileneinzug Zchn"/>
    <w:basedOn w:val="Absatz-Standardschriftart"/>
    <w:link w:val="Textkrper-Zeileneinzug"/>
    <w:uiPriority w:val="99"/>
    <w:rsid w:val="00DB6621"/>
    <w:rPr>
      <w:i/>
      <w:sz w:val="19"/>
      <w:lang w:eastAsia="en-US"/>
    </w:rPr>
  </w:style>
  <w:style w:type="paragraph" w:styleId="Textkrper">
    <w:name w:val="Body Text"/>
    <w:basedOn w:val="Standard"/>
    <w:link w:val="TextkrperZchn"/>
    <w:uiPriority w:val="99"/>
    <w:unhideWhenUsed/>
    <w:rsid w:val="00B77EDA"/>
    <w:pPr>
      <w:keepNext/>
      <w:jc w:val="center"/>
    </w:pPr>
  </w:style>
  <w:style w:type="character" w:customStyle="1" w:styleId="TextkrperZchn">
    <w:name w:val="Textkörper Zchn"/>
    <w:basedOn w:val="Absatz-Standardschriftart"/>
    <w:link w:val="Textkrper"/>
    <w:uiPriority w:val="99"/>
    <w:rsid w:val="00B77EDA"/>
    <w:rPr>
      <w:sz w:val="19"/>
      <w:lang w:eastAsia="en-US"/>
    </w:rPr>
  </w:style>
  <w:style w:type="paragraph" w:styleId="Index2">
    <w:name w:val="index 2"/>
    <w:basedOn w:val="Standard"/>
    <w:next w:val="Standard"/>
    <w:autoRedefine/>
    <w:uiPriority w:val="99"/>
    <w:unhideWhenUsed/>
    <w:rsid w:val="00DC4D3A"/>
    <w:pPr>
      <w:ind w:left="380" w:hanging="190"/>
    </w:pPr>
    <w:rPr>
      <w:rFonts w:asciiTheme="minorHAnsi" w:hAnsiTheme="minorHAnsi"/>
      <w:sz w:val="20"/>
    </w:rPr>
  </w:style>
  <w:style w:type="paragraph" w:styleId="Index1">
    <w:name w:val="index 1"/>
    <w:basedOn w:val="Standard"/>
    <w:next w:val="Standard"/>
    <w:autoRedefine/>
    <w:uiPriority w:val="99"/>
    <w:unhideWhenUsed/>
    <w:rsid w:val="008C6266"/>
    <w:pPr>
      <w:tabs>
        <w:tab w:val="right" w:leader="underscore" w:pos="4363"/>
      </w:tabs>
      <w:ind w:left="190" w:hanging="190"/>
    </w:pPr>
    <w:rPr>
      <w:rFonts w:asciiTheme="minorHAnsi" w:hAnsiTheme="minorHAnsi"/>
      <w:noProof/>
      <w:sz w:val="20"/>
    </w:rPr>
  </w:style>
  <w:style w:type="paragraph" w:styleId="Index3">
    <w:name w:val="index 3"/>
    <w:basedOn w:val="Standard"/>
    <w:next w:val="Standard"/>
    <w:autoRedefine/>
    <w:uiPriority w:val="99"/>
    <w:unhideWhenUsed/>
    <w:rsid w:val="00DC4D3A"/>
    <w:pPr>
      <w:ind w:left="570" w:hanging="190"/>
    </w:pPr>
    <w:rPr>
      <w:rFonts w:asciiTheme="minorHAnsi" w:hAnsiTheme="minorHAnsi"/>
      <w:sz w:val="20"/>
    </w:rPr>
  </w:style>
  <w:style w:type="paragraph" w:styleId="Index4">
    <w:name w:val="index 4"/>
    <w:basedOn w:val="Standard"/>
    <w:next w:val="Standard"/>
    <w:autoRedefine/>
    <w:uiPriority w:val="99"/>
    <w:unhideWhenUsed/>
    <w:rsid w:val="00DC4D3A"/>
    <w:pPr>
      <w:ind w:left="760" w:hanging="190"/>
    </w:pPr>
    <w:rPr>
      <w:rFonts w:asciiTheme="minorHAnsi" w:hAnsiTheme="minorHAnsi"/>
      <w:sz w:val="20"/>
    </w:rPr>
  </w:style>
  <w:style w:type="paragraph" w:styleId="Index5">
    <w:name w:val="index 5"/>
    <w:basedOn w:val="Standard"/>
    <w:next w:val="Standard"/>
    <w:autoRedefine/>
    <w:uiPriority w:val="99"/>
    <w:unhideWhenUsed/>
    <w:rsid w:val="00DC4D3A"/>
    <w:pPr>
      <w:ind w:left="950" w:hanging="190"/>
    </w:pPr>
    <w:rPr>
      <w:rFonts w:asciiTheme="minorHAnsi" w:hAnsiTheme="minorHAnsi"/>
      <w:sz w:val="20"/>
    </w:rPr>
  </w:style>
  <w:style w:type="paragraph" w:styleId="Index6">
    <w:name w:val="index 6"/>
    <w:basedOn w:val="Standard"/>
    <w:next w:val="Standard"/>
    <w:autoRedefine/>
    <w:uiPriority w:val="99"/>
    <w:unhideWhenUsed/>
    <w:rsid w:val="00DC4D3A"/>
    <w:pPr>
      <w:ind w:left="1140" w:hanging="190"/>
    </w:pPr>
    <w:rPr>
      <w:rFonts w:asciiTheme="minorHAnsi" w:hAnsiTheme="minorHAnsi"/>
      <w:sz w:val="20"/>
    </w:rPr>
  </w:style>
  <w:style w:type="paragraph" w:styleId="Index7">
    <w:name w:val="index 7"/>
    <w:basedOn w:val="Standard"/>
    <w:next w:val="Standard"/>
    <w:autoRedefine/>
    <w:uiPriority w:val="99"/>
    <w:unhideWhenUsed/>
    <w:rsid w:val="00DC4D3A"/>
    <w:pPr>
      <w:ind w:left="1330" w:hanging="190"/>
    </w:pPr>
    <w:rPr>
      <w:rFonts w:asciiTheme="minorHAnsi" w:hAnsiTheme="minorHAnsi"/>
      <w:sz w:val="20"/>
    </w:rPr>
  </w:style>
  <w:style w:type="paragraph" w:styleId="Index8">
    <w:name w:val="index 8"/>
    <w:basedOn w:val="Standard"/>
    <w:next w:val="Standard"/>
    <w:autoRedefine/>
    <w:uiPriority w:val="99"/>
    <w:unhideWhenUsed/>
    <w:rsid w:val="00DC4D3A"/>
    <w:pPr>
      <w:ind w:left="1520" w:hanging="190"/>
    </w:pPr>
    <w:rPr>
      <w:rFonts w:asciiTheme="minorHAnsi" w:hAnsiTheme="minorHAnsi"/>
      <w:sz w:val="20"/>
    </w:rPr>
  </w:style>
  <w:style w:type="paragraph" w:styleId="Index9">
    <w:name w:val="index 9"/>
    <w:basedOn w:val="Standard"/>
    <w:next w:val="Standard"/>
    <w:autoRedefine/>
    <w:uiPriority w:val="99"/>
    <w:unhideWhenUsed/>
    <w:rsid w:val="00DC4D3A"/>
    <w:pPr>
      <w:ind w:left="1710" w:hanging="190"/>
    </w:pPr>
    <w:rPr>
      <w:rFonts w:asciiTheme="minorHAnsi" w:hAnsiTheme="minorHAnsi"/>
      <w:sz w:val="20"/>
    </w:rPr>
  </w:style>
  <w:style w:type="paragraph" w:styleId="Indexberschrift">
    <w:name w:val="index heading"/>
    <w:basedOn w:val="Standard"/>
    <w:next w:val="Index1"/>
    <w:uiPriority w:val="99"/>
    <w:unhideWhenUsed/>
    <w:rsid w:val="00DC4D3A"/>
    <w:pPr>
      <w:spacing w:before="120" w:after="120"/>
    </w:pPr>
    <w:rPr>
      <w:rFonts w:asciiTheme="minorHAnsi" w:hAnsiTheme="minorHAnsi"/>
      <w:b/>
      <w:bCs/>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897002">
      <w:bodyDiv w:val="1"/>
      <w:marLeft w:val="0"/>
      <w:marRight w:val="0"/>
      <w:marTop w:val="0"/>
      <w:marBottom w:val="0"/>
      <w:divBdr>
        <w:top w:val="none" w:sz="0" w:space="0" w:color="auto"/>
        <w:left w:val="none" w:sz="0" w:space="0" w:color="auto"/>
        <w:bottom w:val="none" w:sz="0" w:space="0" w:color="auto"/>
        <w:right w:val="none" w:sz="0" w:space="0" w:color="auto"/>
      </w:divBdr>
    </w:div>
    <w:div w:id="1264654724">
      <w:bodyDiv w:val="1"/>
      <w:marLeft w:val="0"/>
      <w:marRight w:val="0"/>
      <w:marTop w:val="0"/>
      <w:marBottom w:val="0"/>
      <w:divBdr>
        <w:top w:val="none" w:sz="0" w:space="0" w:color="auto"/>
        <w:left w:val="none" w:sz="0" w:space="0" w:color="auto"/>
        <w:bottom w:val="none" w:sz="0" w:space="0" w:color="auto"/>
        <w:right w:val="none" w:sz="0" w:space="0" w:color="auto"/>
      </w:divBdr>
    </w:div>
    <w:div w:id="209403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mailto:harald.studer@iss-ag.ch" TargetMode="Externa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nvidia.de/object/nvidia-mosaic-technology-de.html" TargetMode="External"/><Relationship Id="rId25" Type="http://schemas.openxmlformats.org/officeDocument/2006/relationships/hyperlink" Target="mailto:urs.kuenzler@bfh.ch"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julien.villiger@students.bfh.ch" TargetMode="External"/><Relationship Id="rId5" Type="http://schemas.openxmlformats.org/officeDocument/2006/relationships/webSettings" Target="webSettings.xml"/><Relationship Id="rId15" Type="http://schemas.openxmlformats.org/officeDocument/2006/relationships/hyperlink" Target="https://de.wikipedia.org/wiki/Unity_(Spiel-Engine))" TargetMode="External"/><Relationship Id="rId23" Type="http://schemas.openxmlformats.org/officeDocument/2006/relationships/hyperlink" Target="mailto:daniel.inversini@students.bfh.ch" TargetMode="External"/><Relationship Id="rId28" Type="http://schemas.openxmlformats.org/officeDocument/2006/relationships/hyperlink" Target="https://pm.ti.bfh.ch/projects/unity-cave-thesis/issues/gantt" TargetMode="External"/><Relationship Id="rId10" Type="http://schemas.openxmlformats.org/officeDocument/2006/relationships/header" Target="header2.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10.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VRPN" TargetMode="External"/><Relationship Id="rId2" Type="http://schemas.openxmlformats.org/officeDocument/2006/relationships/hyperlink" Target="http://www.worldviz.com/" TargetMode="External"/><Relationship Id="rId1" Type="http://schemas.openxmlformats.org/officeDocument/2006/relationships/hyperlink" Target="http://www.worldviz.com/products/ppt/wand-and-eyes" TargetMode="External"/><Relationship Id="rId4" Type="http://schemas.openxmlformats.org/officeDocument/2006/relationships/hyperlink" Target="https://en.wikipedia.org/wiki/Six_degrees_of_freed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docs\templates\de_Skript-Bericht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63AF-8FC9-439C-87D8-A9F21D80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de_Skript-Bericht_mit_Titelbild.dot</Template>
  <TotalTime>0</TotalTime>
  <Pages>20</Pages>
  <Words>4867</Words>
  <Characters>27742</Characters>
  <Application>Microsoft Office Word</Application>
  <DocSecurity>0</DocSecurity>
  <Lines>231</Lines>
  <Paragraphs>65</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32544</CharactersWithSpaces>
  <SharedDoc>false</SharedDoc>
  <HLinks>
    <vt:vector size="96" baseType="variant">
      <vt:variant>
        <vt:i4>1900597</vt:i4>
      </vt:variant>
      <vt:variant>
        <vt:i4>110</vt:i4>
      </vt:variant>
      <vt:variant>
        <vt:i4>0</vt:i4>
      </vt:variant>
      <vt:variant>
        <vt:i4>5</vt:i4>
      </vt:variant>
      <vt:variant>
        <vt:lpwstr/>
      </vt:variant>
      <vt:variant>
        <vt:lpwstr>_Toc380135569</vt:lpwstr>
      </vt:variant>
      <vt:variant>
        <vt:i4>1900597</vt:i4>
      </vt:variant>
      <vt:variant>
        <vt:i4>104</vt:i4>
      </vt:variant>
      <vt:variant>
        <vt:i4>0</vt:i4>
      </vt:variant>
      <vt:variant>
        <vt:i4>5</vt:i4>
      </vt:variant>
      <vt:variant>
        <vt:lpwstr/>
      </vt:variant>
      <vt:variant>
        <vt:lpwstr>_Toc380135568</vt:lpwstr>
      </vt:variant>
      <vt:variant>
        <vt:i4>1900597</vt:i4>
      </vt:variant>
      <vt:variant>
        <vt:i4>98</vt:i4>
      </vt:variant>
      <vt:variant>
        <vt:i4>0</vt:i4>
      </vt:variant>
      <vt:variant>
        <vt:i4>5</vt:i4>
      </vt:variant>
      <vt:variant>
        <vt:lpwstr/>
      </vt:variant>
      <vt:variant>
        <vt:lpwstr>_Toc380135567</vt:lpwstr>
      </vt:variant>
      <vt:variant>
        <vt:i4>1900597</vt:i4>
      </vt:variant>
      <vt:variant>
        <vt:i4>92</vt:i4>
      </vt:variant>
      <vt:variant>
        <vt:i4>0</vt:i4>
      </vt:variant>
      <vt:variant>
        <vt:i4>5</vt:i4>
      </vt:variant>
      <vt:variant>
        <vt:lpwstr/>
      </vt:variant>
      <vt:variant>
        <vt:lpwstr>_Toc380135566</vt:lpwstr>
      </vt:variant>
      <vt:variant>
        <vt:i4>1900597</vt:i4>
      </vt:variant>
      <vt:variant>
        <vt:i4>86</vt:i4>
      </vt:variant>
      <vt:variant>
        <vt:i4>0</vt:i4>
      </vt:variant>
      <vt:variant>
        <vt:i4>5</vt:i4>
      </vt:variant>
      <vt:variant>
        <vt:lpwstr/>
      </vt:variant>
      <vt:variant>
        <vt:lpwstr>_Toc380135565</vt:lpwstr>
      </vt:variant>
      <vt:variant>
        <vt:i4>1900597</vt:i4>
      </vt:variant>
      <vt:variant>
        <vt:i4>80</vt:i4>
      </vt:variant>
      <vt:variant>
        <vt:i4>0</vt:i4>
      </vt:variant>
      <vt:variant>
        <vt:i4>5</vt:i4>
      </vt:variant>
      <vt:variant>
        <vt:lpwstr/>
      </vt:variant>
      <vt:variant>
        <vt:lpwstr>_Toc380135564</vt:lpwstr>
      </vt:variant>
      <vt:variant>
        <vt:i4>1900597</vt:i4>
      </vt:variant>
      <vt:variant>
        <vt:i4>74</vt:i4>
      </vt:variant>
      <vt:variant>
        <vt:i4>0</vt:i4>
      </vt:variant>
      <vt:variant>
        <vt:i4>5</vt:i4>
      </vt:variant>
      <vt:variant>
        <vt:lpwstr/>
      </vt:variant>
      <vt:variant>
        <vt:lpwstr>_Toc380135563</vt:lpwstr>
      </vt:variant>
      <vt:variant>
        <vt:i4>1900597</vt:i4>
      </vt:variant>
      <vt:variant>
        <vt:i4>68</vt:i4>
      </vt:variant>
      <vt:variant>
        <vt:i4>0</vt:i4>
      </vt:variant>
      <vt:variant>
        <vt:i4>5</vt:i4>
      </vt:variant>
      <vt:variant>
        <vt:lpwstr/>
      </vt:variant>
      <vt:variant>
        <vt:lpwstr>_Toc380135562</vt:lpwstr>
      </vt:variant>
      <vt:variant>
        <vt:i4>1900597</vt:i4>
      </vt:variant>
      <vt:variant>
        <vt:i4>62</vt:i4>
      </vt:variant>
      <vt:variant>
        <vt:i4>0</vt:i4>
      </vt:variant>
      <vt:variant>
        <vt:i4>5</vt:i4>
      </vt:variant>
      <vt:variant>
        <vt:lpwstr/>
      </vt:variant>
      <vt:variant>
        <vt:lpwstr>_Toc380135561</vt:lpwstr>
      </vt:variant>
      <vt:variant>
        <vt:i4>1900597</vt:i4>
      </vt:variant>
      <vt:variant>
        <vt:i4>56</vt:i4>
      </vt:variant>
      <vt:variant>
        <vt:i4>0</vt:i4>
      </vt:variant>
      <vt:variant>
        <vt:i4>5</vt:i4>
      </vt:variant>
      <vt:variant>
        <vt:lpwstr/>
      </vt:variant>
      <vt:variant>
        <vt:lpwstr>_Toc380135560</vt:lpwstr>
      </vt:variant>
      <vt:variant>
        <vt:i4>1966133</vt:i4>
      </vt:variant>
      <vt:variant>
        <vt:i4>50</vt:i4>
      </vt:variant>
      <vt:variant>
        <vt:i4>0</vt:i4>
      </vt:variant>
      <vt:variant>
        <vt:i4>5</vt:i4>
      </vt:variant>
      <vt:variant>
        <vt:lpwstr/>
      </vt:variant>
      <vt:variant>
        <vt:lpwstr>_Toc380135559</vt:lpwstr>
      </vt:variant>
      <vt:variant>
        <vt:i4>1966133</vt:i4>
      </vt:variant>
      <vt:variant>
        <vt:i4>44</vt:i4>
      </vt:variant>
      <vt:variant>
        <vt:i4>0</vt:i4>
      </vt:variant>
      <vt:variant>
        <vt:i4>5</vt:i4>
      </vt:variant>
      <vt:variant>
        <vt:lpwstr/>
      </vt:variant>
      <vt:variant>
        <vt:lpwstr>_Toc380135558</vt:lpwstr>
      </vt:variant>
      <vt:variant>
        <vt:i4>1966133</vt:i4>
      </vt:variant>
      <vt:variant>
        <vt:i4>38</vt:i4>
      </vt:variant>
      <vt:variant>
        <vt:i4>0</vt:i4>
      </vt:variant>
      <vt:variant>
        <vt:i4>5</vt:i4>
      </vt:variant>
      <vt:variant>
        <vt:lpwstr/>
      </vt:variant>
      <vt:variant>
        <vt:lpwstr>_Toc380135557</vt:lpwstr>
      </vt:variant>
      <vt:variant>
        <vt:i4>1966133</vt:i4>
      </vt:variant>
      <vt:variant>
        <vt:i4>32</vt:i4>
      </vt:variant>
      <vt:variant>
        <vt:i4>0</vt:i4>
      </vt:variant>
      <vt:variant>
        <vt:i4>5</vt:i4>
      </vt:variant>
      <vt:variant>
        <vt:lpwstr/>
      </vt:variant>
      <vt:variant>
        <vt:lpwstr>_Toc380135556</vt:lpwstr>
      </vt:variant>
      <vt:variant>
        <vt:i4>1966133</vt:i4>
      </vt:variant>
      <vt:variant>
        <vt:i4>26</vt:i4>
      </vt:variant>
      <vt:variant>
        <vt:i4>0</vt:i4>
      </vt:variant>
      <vt:variant>
        <vt:i4>5</vt:i4>
      </vt:variant>
      <vt:variant>
        <vt:lpwstr/>
      </vt:variant>
      <vt:variant>
        <vt:lpwstr>_Toc380135555</vt:lpwstr>
      </vt:variant>
      <vt:variant>
        <vt:i4>1966133</vt:i4>
      </vt:variant>
      <vt:variant>
        <vt:i4>20</vt:i4>
      </vt:variant>
      <vt:variant>
        <vt:i4>0</vt:i4>
      </vt:variant>
      <vt:variant>
        <vt:i4>5</vt:i4>
      </vt:variant>
      <vt:variant>
        <vt:lpwstr/>
      </vt:variant>
      <vt:variant>
        <vt:lpwstr>_Toc380135554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Inversini</dc:creator>
  <cp:lastModifiedBy>Julien Villiger</cp:lastModifiedBy>
  <cp:revision>221</cp:revision>
  <cp:lastPrinted>2015-10-06T14:08:00Z</cp:lastPrinted>
  <dcterms:created xsi:type="dcterms:W3CDTF">2015-09-18T08:26:00Z</dcterms:created>
  <dcterms:modified xsi:type="dcterms:W3CDTF">2015-10-18T17:17:00Z</dcterms:modified>
</cp:coreProperties>
</file>