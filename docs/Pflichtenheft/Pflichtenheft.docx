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val="en-US"/>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5978C3AC" w:rsidR="009F5BCC" w:rsidRPr="00CD0C65" w:rsidRDefault="00E11FD8" w:rsidP="009F5BCC">
            <w:pPr>
              <w:pStyle w:val="Titel"/>
              <w:rPr>
                <w:lang w:val="en-US"/>
              </w:rPr>
            </w:pPr>
            <w:r w:rsidRPr="00CD0C65">
              <w:rPr>
                <w:lang w:val="en-US"/>
              </w:rPr>
              <w:t>Unity 3D Server for CAVE</w:t>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0584175F" w:rsidR="009F5BCC" w:rsidRPr="00133DF1" w:rsidRDefault="00CA0A06" w:rsidP="009D19F4">
            <w:pPr>
              <w:rPr>
                <w:b/>
              </w:rPr>
            </w:pPr>
            <w:r w:rsidRPr="00133DF1">
              <w:rPr>
                <w:b/>
              </w:rPr>
              <w:t>V0.</w:t>
            </w:r>
            <w:r w:rsidR="00AC49DE">
              <w:rPr>
                <w:b/>
              </w:rPr>
              <w:t>4</w:t>
            </w:r>
            <w:r w:rsidR="00474ADD" w:rsidRPr="00133DF1">
              <w:rPr>
                <w:b/>
              </w:rPr>
              <w:t xml:space="preserve">, </w:t>
            </w:r>
            <w:r w:rsidR="00AC49DE">
              <w:rPr>
                <w:b/>
              </w:rPr>
              <w:t>05</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55E03F7D" w14:textId="77777777" w:rsidR="003C02E3"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837664" w:history="1">
        <w:r w:rsidR="003C02E3" w:rsidRPr="0008269B">
          <w:rPr>
            <w:rStyle w:val="Hyperlink"/>
            <w:noProof/>
          </w:rPr>
          <w:t>1</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Allgemeines</w:t>
        </w:r>
        <w:r w:rsidR="003C02E3">
          <w:rPr>
            <w:noProof/>
            <w:webHidden/>
          </w:rPr>
          <w:tab/>
        </w:r>
        <w:r w:rsidR="003C02E3">
          <w:rPr>
            <w:noProof/>
            <w:webHidden/>
          </w:rPr>
          <w:fldChar w:fldCharType="begin"/>
        </w:r>
        <w:r w:rsidR="003C02E3">
          <w:rPr>
            <w:noProof/>
            <w:webHidden/>
          </w:rPr>
          <w:instrText xml:space="preserve"> PAGEREF _Toc431837664 \h </w:instrText>
        </w:r>
        <w:r w:rsidR="003C02E3">
          <w:rPr>
            <w:noProof/>
            <w:webHidden/>
          </w:rPr>
        </w:r>
        <w:r w:rsidR="003C02E3">
          <w:rPr>
            <w:noProof/>
            <w:webHidden/>
          </w:rPr>
          <w:fldChar w:fldCharType="separate"/>
        </w:r>
        <w:r w:rsidR="003C02E3">
          <w:rPr>
            <w:noProof/>
            <w:webHidden/>
          </w:rPr>
          <w:t>3</w:t>
        </w:r>
        <w:r w:rsidR="003C02E3">
          <w:rPr>
            <w:noProof/>
            <w:webHidden/>
          </w:rPr>
          <w:fldChar w:fldCharType="end"/>
        </w:r>
      </w:hyperlink>
    </w:p>
    <w:p w14:paraId="16F093D3"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65" w:history="1">
        <w:r w:rsidR="003C02E3" w:rsidRPr="0008269B">
          <w:rPr>
            <w:rStyle w:val="Hyperlink"/>
            <w:noProof/>
          </w:rPr>
          <w:t>1.1 Zweck dieses Dokumentes</w:t>
        </w:r>
        <w:r w:rsidR="003C02E3">
          <w:rPr>
            <w:noProof/>
            <w:webHidden/>
          </w:rPr>
          <w:tab/>
        </w:r>
        <w:r w:rsidR="003C02E3">
          <w:rPr>
            <w:noProof/>
            <w:webHidden/>
          </w:rPr>
          <w:fldChar w:fldCharType="begin"/>
        </w:r>
        <w:r w:rsidR="003C02E3">
          <w:rPr>
            <w:noProof/>
            <w:webHidden/>
          </w:rPr>
          <w:instrText xml:space="preserve"> PAGEREF _Toc431837665 \h </w:instrText>
        </w:r>
        <w:r w:rsidR="003C02E3">
          <w:rPr>
            <w:noProof/>
            <w:webHidden/>
          </w:rPr>
        </w:r>
        <w:r w:rsidR="003C02E3">
          <w:rPr>
            <w:noProof/>
            <w:webHidden/>
          </w:rPr>
          <w:fldChar w:fldCharType="separate"/>
        </w:r>
        <w:r w:rsidR="003C02E3">
          <w:rPr>
            <w:noProof/>
            <w:webHidden/>
          </w:rPr>
          <w:t>3</w:t>
        </w:r>
        <w:r w:rsidR="003C02E3">
          <w:rPr>
            <w:noProof/>
            <w:webHidden/>
          </w:rPr>
          <w:fldChar w:fldCharType="end"/>
        </w:r>
      </w:hyperlink>
    </w:p>
    <w:p w14:paraId="2663D155"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66" w:history="1">
        <w:r w:rsidR="003C02E3" w:rsidRPr="0008269B">
          <w:rPr>
            <w:rStyle w:val="Hyperlink"/>
            <w:noProof/>
          </w:rPr>
          <w:t>1.2 Lesekreis</w:t>
        </w:r>
        <w:r w:rsidR="003C02E3">
          <w:rPr>
            <w:noProof/>
            <w:webHidden/>
          </w:rPr>
          <w:tab/>
        </w:r>
        <w:r w:rsidR="003C02E3">
          <w:rPr>
            <w:noProof/>
            <w:webHidden/>
          </w:rPr>
          <w:fldChar w:fldCharType="begin"/>
        </w:r>
        <w:r w:rsidR="003C02E3">
          <w:rPr>
            <w:noProof/>
            <w:webHidden/>
          </w:rPr>
          <w:instrText xml:space="preserve"> PAGEREF _Toc431837666 \h </w:instrText>
        </w:r>
        <w:r w:rsidR="003C02E3">
          <w:rPr>
            <w:noProof/>
            <w:webHidden/>
          </w:rPr>
        </w:r>
        <w:r w:rsidR="003C02E3">
          <w:rPr>
            <w:noProof/>
            <w:webHidden/>
          </w:rPr>
          <w:fldChar w:fldCharType="separate"/>
        </w:r>
        <w:r w:rsidR="003C02E3">
          <w:rPr>
            <w:noProof/>
            <w:webHidden/>
          </w:rPr>
          <w:t>3</w:t>
        </w:r>
        <w:r w:rsidR="003C02E3">
          <w:rPr>
            <w:noProof/>
            <w:webHidden/>
          </w:rPr>
          <w:fldChar w:fldCharType="end"/>
        </w:r>
      </w:hyperlink>
    </w:p>
    <w:p w14:paraId="5E626EE3"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67" w:history="1">
        <w:r w:rsidR="003C02E3" w:rsidRPr="0008269B">
          <w:rPr>
            <w:rStyle w:val="Hyperlink"/>
            <w:noProof/>
          </w:rPr>
          <w:t>1.3 Ausgangslage</w:t>
        </w:r>
        <w:r w:rsidR="003C02E3">
          <w:rPr>
            <w:noProof/>
            <w:webHidden/>
          </w:rPr>
          <w:tab/>
        </w:r>
        <w:r w:rsidR="003C02E3">
          <w:rPr>
            <w:noProof/>
            <w:webHidden/>
          </w:rPr>
          <w:fldChar w:fldCharType="begin"/>
        </w:r>
        <w:r w:rsidR="003C02E3">
          <w:rPr>
            <w:noProof/>
            <w:webHidden/>
          </w:rPr>
          <w:instrText xml:space="preserve"> PAGEREF _Toc431837667 \h </w:instrText>
        </w:r>
        <w:r w:rsidR="003C02E3">
          <w:rPr>
            <w:noProof/>
            <w:webHidden/>
          </w:rPr>
        </w:r>
        <w:r w:rsidR="003C02E3">
          <w:rPr>
            <w:noProof/>
            <w:webHidden/>
          </w:rPr>
          <w:fldChar w:fldCharType="separate"/>
        </w:r>
        <w:r w:rsidR="003C02E3">
          <w:rPr>
            <w:noProof/>
            <w:webHidden/>
          </w:rPr>
          <w:t>3</w:t>
        </w:r>
        <w:r w:rsidR="003C02E3">
          <w:rPr>
            <w:noProof/>
            <w:webHidden/>
          </w:rPr>
          <w:fldChar w:fldCharType="end"/>
        </w:r>
      </w:hyperlink>
    </w:p>
    <w:p w14:paraId="0144DF79"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68" w:history="1">
        <w:r w:rsidR="003C02E3" w:rsidRPr="0008269B">
          <w:rPr>
            <w:rStyle w:val="Hyperlink"/>
            <w:noProof/>
          </w:rPr>
          <w:t>1.4 Unity</w:t>
        </w:r>
        <w:r w:rsidR="003C02E3">
          <w:rPr>
            <w:noProof/>
            <w:webHidden/>
          </w:rPr>
          <w:tab/>
        </w:r>
        <w:r w:rsidR="003C02E3">
          <w:rPr>
            <w:noProof/>
            <w:webHidden/>
          </w:rPr>
          <w:fldChar w:fldCharType="begin"/>
        </w:r>
        <w:r w:rsidR="003C02E3">
          <w:rPr>
            <w:noProof/>
            <w:webHidden/>
          </w:rPr>
          <w:instrText xml:space="preserve"> PAGEREF _Toc431837668 \h </w:instrText>
        </w:r>
        <w:r w:rsidR="003C02E3">
          <w:rPr>
            <w:noProof/>
            <w:webHidden/>
          </w:rPr>
        </w:r>
        <w:r w:rsidR="003C02E3">
          <w:rPr>
            <w:noProof/>
            <w:webHidden/>
          </w:rPr>
          <w:fldChar w:fldCharType="separate"/>
        </w:r>
        <w:r w:rsidR="003C02E3">
          <w:rPr>
            <w:noProof/>
            <w:webHidden/>
          </w:rPr>
          <w:t>4</w:t>
        </w:r>
        <w:r w:rsidR="003C02E3">
          <w:rPr>
            <w:noProof/>
            <w:webHidden/>
          </w:rPr>
          <w:fldChar w:fldCharType="end"/>
        </w:r>
      </w:hyperlink>
    </w:p>
    <w:p w14:paraId="4A3DD2BD"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69" w:history="1">
        <w:r w:rsidR="003C02E3" w:rsidRPr="0008269B">
          <w:rPr>
            <w:rStyle w:val="Hyperlink"/>
            <w:noProof/>
          </w:rPr>
          <w:t>1.5 Nvidia Mosaic</w:t>
        </w:r>
        <w:r w:rsidR="003C02E3">
          <w:rPr>
            <w:noProof/>
            <w:webHidden/>
          </w:rPr>
          <w:tab/>
        </w:r>
        <w:r w:rsidR="003C02E3">
          <w:rPr>
            <w:noProof/>
            <w:webHidden/>
          </w:rPr>
          <w:fldChar w:fldCharType="begin"/>
        </w:r>
        <w:r w:rsidR="003C02E3">
          <w:rPr>
            <w:noProof/>
            <w:webHidden/>
          </w:rPr>
          <w:instrText xml:space="preserve"> PAGEREF _Toc431837669 \h </w:instrText>
        </w:r>
        <w:r w:rsidR="003C02E3">
          <w:rPr>
            <w:noProof/>
            <w:webHidden/>
          </w:rPr>
        </w:r>
        <w:r w:rsidR="003C02E3">
          <w:rPr>
            <w:noProof/>
            <w:webHidden/>
          </w:rPr>
          <w:fldChar w:fldCharType="separate"/>
        </w:r>
        <w:r w:rsidR="003C02E3">
          <w:rPr>
            <w:noProof/>
            <w:webHidden/>
          </w:rPr>
          <w:t>4</w:t>
        </w:r>
        <w:r w:rsidR="003C02E3">
          <w:rPr>
            <w:noProof/>
            <w:webHidden/>
          </w:rPr>
          <w:fldChar w:fldCharType="end"/>
        </w:r>
      </w:hyperlink>
    </w:p>
    <w:p w14:paraId="40CA75D4"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70" w:history="1">
        <w:r w:rsidR="003C02E3" w:rsidRPr="0008269B">
          <w:rPr>
            <w:rStyle w:val="Hyperlink"/>
            <w:noProof/>
          </w:rPr>
          <w:t>1.6 Infrastruktur</w:t>
        </w:r>
        <w:r w:rsidR="003C02E3">
          <w:rPr>
            <w:noProof/>
            <w:webHidden/>
          </w:rPr>
          <w:tab/>
        </w:r>
        <w:r w:rsidR="003C02E3">
          <w:rPr>
            <w:noProof/>
            <w:webHidden/>
          </w:rPr>
          <w:fldChar w:fldCharType="begin"/>
        </w:r>
        <w:r w:rsidR="003C02E3">
          <w:rPr>
            <w:noProof/>
            <w:webHidden/>
          </w:rPr>
          <w:instrText xml:space="preserve"> PAGEREF _Toc431837670 \h </w:instrText>
        </w:r>
        <w:r w:rsidR="003C02E3">
          <w:rPr>
            <w:noProof/>
            <w:webHidden/>
          </w:rPr>
        </w:r>
        <w:r w:rsidR="003C02E3">
          <w:rPr>
            <w:noProof/>
            <w:webHidden/>
          </w:rPr>
          <w:fldChar w:fldCharType="separate"/>
        </w:r>
        <w:r w:rsidR="003C02E3">
          <w:rPr>
            <w:noProof/>
            <w:webHidden/>
          </w:rPr>
          <w:t>5</w:t>
        </w:r>
        <w:r w:rsidR="003C02E3">
          <w:rPr>
            <w:noProof/>
            <w:webHidden/>
          </w:rPr>
          <w:fldChar w:fldCharType="end"/>
        </w:r>
      </w:hyperlink>
    </w:p>
    <w:p w14:paraId="32170ACD"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71" w:history="1">
        <w:r w:rsidR="003C02E3" w:rsidRPr="0008269B">
          <w:rPr>
            <w:rStyle w:val="Hyperlink"/>
            <w:noProof/>
          </w:rPr>
          <w:t>1.6.1 Inputs und Tracking</w:t>
        </w:r>
        <w:r w:rsidR="003C02E3">
          <w:rPr>
            <w:noProof/>
            <w:webHidden/>
          </w:rPr>
          <w:tab/>
        </w:r>
        <w:r w:rsidR="003C02E3">
          <w:rPr>
            <w:noProof/>
            <w:webHidden/>
          </w:rPr>
          <w:fldChar w:fldCharType="begin"/>
        </w:r>
        <w:r w:rsidR="003C02E3">
          <w:rPr>
            <w:noProof/>
            <w:webHidden/>
          </w:rPr>
          <w:instrText xml:space="preserve"> PAGEREF _Toc431837671 \h </w:instrText>
        </w:r>
        <w:r w:rsidR="003C02E3">
          <w:rPr>
            <w:noProof/>
            <w:webHidden/>
          </w:rPr>
        </w:r>
        <w:r w:rsidR="003C02E3">
          <w:rPr>
            <w:noProof/>
            <w:webHidden/>
          </w:rPr>
          <w:fldChar w:fldCharType="separate"/>
        </w:r>
        <w:r w:rsidR="003C02E3">
          <w:rPr>
            <w:noProof/>
            <w:webHidden/>
          </w:rPr>
          <w:t>6</w:t>
        </w:r>
        <w:r w:rsidR="003C02E3">
          <w:rPr>
            <w:noProof/>
            <w:webHidden/>
          </w:rPr>
          <w:fldChar w:fldCharType="end"/>
        </w:r>
      </w:hyperlink>
    </w:p>
    <w:p w14:paraId="39062A92"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72" w:history="1">
        <w:r w:rsidR="003C02E3" w:rsidRPr="0008269B">
          <w:rPr>
            <w:rStyle w:val="Hyperlink"/>
            <w:noProof/>
          </w:rPr>
          <w:t>1.6.2 Rendering</w:t>
        </w:r>
        <w:r w:rsidR="003C02E3">
          <w:rPr>
            <w:noProof/>
            <w:webHidden/>
          </w:rPr>
          <w:tab/>
        </w:r>
        <w:r w:rsidR="003C02E3">
          <w:rPr>
            <w:noProof/>
            <w:webHidden/>
          </w:rPr>
          <w:fldChar w:fldCharType="begin"/>
        </w:r>
        <w:r w:rsidR="003C02E3">
          <w:rPr>
            <w:noProof/>
            <w:webHidden/>
          </w:rPr>
          <w:instrText xml:space="preserve"> PAGEREF _Toc431837672 \h </w:instrText>
        </w:r>
        <w:r w:rsidR="003C02E3">
          <w:rPr>
            <w:noProof/>
            <w:webHidden/>
          </w:rPr>
        </w:r>
        <w:r w:rsidR="003C02E3">
          <w:rPr>
            <w:noProof/>
            <w:webHidden/>
          </w:rPr>
          <w:fldChar w:fldCharType="separate"/>
        </w:r>
        <w:r w:rsidR="003C02E3">
          <w:rPr>
            <w:noProof/>
            <w:webHidden/>
          </w:rPr>
          <w:t>6</w:t>
        </w:r>
        <w:r w:rsidR="003C02E3">
          <w:rPr>
            <w:noProof/>
            <w:webHidden/>
          </w:rPr>
          <w:fldChar w:fldCharType="end"/>
        </w:r>
      </w:hyperlink>
    </w:p>
    <w:p w14:paraId="3C9C038C"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73" w:history="1">
        <w:r w:rsidR="003C02E3" w:rsidRPr="0008269B">
          <w:rPr>
            <w:rStyle w:val="Hyperlink"/>
            <w:noProof/>
          </w:rPr>
          <w:t>1.6.3 Darstellung im CAVE</w:t>
        </w:r>
        <w:r w:rsidR="003C02E3">
          <w:rPr>
            <w:noProof/>
            <w:webHidden/>
          </w:rPr>
          <w:tab/>
        </w:r>
        <w:r w:rsidR="003C02E3">
          <w:rPr>
            <w:noProof/>
            <w:webHidden/>
          </w:rPr>
          <w:fldChar w:fldCharType="begin"/>
        </w:r>
        <w:r w:rsidR="003C02E3">
          <w:rPr>
            <w:noProof/>
            <w:webHidden/>
          </w:rPr>
          <w:instrText xml:space="preserve"> PAGEREF _Toc431837673 \h </w:instrText>
        </w:r>
        <w:r w:rsidR="003C02E3">
          <w:rPr>
            <w:noProof/>
            <w:webHidden/>
          </w:rPr>
        </w:r>
        <w:r w:rsidR="003C02E3">
          <w:rPr>
            <w:noProof/>
            <w:webHidden/>
          </w:rPr>
          <w:fldChar w:fldCharType="separate"/>
        </w:r>
        <w:r w:rsidR="003C02E3">
          <w:rPr>
            <w:noProof/>
            <w:webHidden/>
          </w:rPr>
          <w:t>7</w:t>
        </w:r>
        <w:r w:rsidR="003C02E3">
          <w:rPr>
            <w:noProof/>
            <w:webHidden/>
          </w:rPr>
          <w:fldChar w:fldCharType="end"/>
        </w:r>
      </w:hyperlink>
    </w:p>
    <w:p w14:paraId="4840E9E6"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674" w:history="1">
        <w:r w:rsidR="003C02E3" w:rsidRPr="0008269B">
          <w:rPr>
            <w:rStyle w:val="Hyperlink"/>
            <w:noProof/>
          </w:rPr>
          <w:t>2</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Umfang und Ziele der Bachelor Thesis</w:t>
        </w:r>
        <w:r w:rsidR="003C02E3">
          <w:rPr>
            <w:noProof/>
            <w:webHidden/>
          </w:rPr>
          <w:tab/>
        </w:r>
        <w:r w:rsidR="003C02E3">
          <w:rPr>
            <w:noProof/>
            <w:webHidden/>
          </w:rPr>
          <w:fldChar w:fldCharType="begin"/>
        </w:r>
        <w:r w:rsidR="003C02E3">
          <w:rPr>
            <w:noProof/>
            <w:webHidden/>
          </w:rPr>
          <w:instrText xml:space="preserve"> PAGEREF _Toc431837674 \h </w:instrText>
        </w:r>
        <w:r w:rsidR="003C02E3">
          <w:rPr>
            <w:noProof/>
            <w:webHidden/>
          </w:rPr>
        </w:r>
        <w:r w:rsidR="003C02E3">
          <w:rPr>
            <w:noProof/>
            <w:webHidden/>
          </w:rPr>
          <w:fldChar w:fldCharType="separate"/>
        </w:r>
        <w:r w:rsidR="003C02E3">
          <w:rPr>
            <w:noProof/>
            <w:webHidden/>
          </w:rPr>
          <w:t>8</w:t>
        </w:r>
        <w:r w:rsidR="003C02E3">
          <w:rPr>
            <w:noProof/>
            <w:webHidden/>
          </w:rPr>
          <w:fldChar w:fldCharType="end"/>
        </w:r>
      </w:hyperlink>
    </w:p>
    <w:p w14:paraId="7D5A06CD"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75" w:history="1">
        <w:r w:rsidR="003C02E3" w:rsidRPr="0008269B">
          <w:rPr>
            <w:rStyle w:val="Hyperlink"/>
            <w:noProof/>
          </w:rPr>
          <w:t>2.1 Abgrenzungen</w:t>
        </w:r>
        <w:r w:rsidR="003C02E3">
          <w:rPr>
            <w:noProof/>
            <w:webHidden/>
          </w:rPr>
          <w:tab/>
        </w:r>
        <w:r w:rsidR="003C02E3">
          <w:rPr>
            <w:noProof/>
            <w:webHidden/>
          </w:rPr>
          <w:fldChar w:fldCharType="begin"/>
        </w:r>
        <w:r w:rsidR="003C02E3">
          <w:rPr>
            <w:noProof/>
            <w:webHidden/>
          </w:rPr>
          <w:instrText xml:space="preserve"> PAGEREF _Toc431837675 \h </w:instrText>
        </w:r>
        <w:r w:rsidR="003C02E3">
          <w:rPr>
            <w:noProof/>
            <w:webHidden/>
          </w:rPr>
        </w:r>
        <w:r w:rsidR="003C02E3">
          <w:rPr>
            <w:noProof/>
            <w:webHidden/>
          </w:rPr>
          <w:fldChar w:fldCharType="separate"/>
        </w:r>
        <w:r w:rsidR="003C02E3">
          <w:rPr>
            <w:noProof/>
            <w:webHidden/>
          </w:rPr>
          <w:t>8</w:t>
        </w:r>
        <w:r w:rsidR="003C02E3">
          <w:rPr>
            <w:noProof/>
            <w:webHidden/>
          </w:rPr>
          <w:fldChar w:fldCharType="end"/>
        </w:r>
      </w:hyperlink>
    </w:p>
    <w:p w14:paraId="01C3D60C"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76" w:history="1">
        <w:r w:rsidR="003C02E3" w:rsidRPr="0008269B">
          <w:rPr>
            <w:rStyle w:val="Hyperlink"/>
            <w:noProof/>
          </w:rPr>
          <w:t>2.1.1 Technische Abgrenzungen</w:t>
        </w:r>
        <w:r w:rsidR="003C02E3">
          <w:rPr>
            <w:noProof/>
            <w:webHidden/>
          </w:rPr>
          <w:tab/>
        </w:r>
        <w:r w:rsidR="003C02E3">
          <w:rPr>
            <w:noProof/>
            <w:webHidden/>
          </w:rPr>
          <w:fldChar w:fldCharType="begin"/>
        </w:r>
        <w:r w:rsidR="003C02E3">
          <w:rPr>
            <w:noProof/>
            <w:webHidden/>
          </w:rPr>
          <w:instrText xml:space="preserve"> PAGEREF _Toc431837676 \h </w:instrText>
        </w:r>
        <w:r w:rsidR="003C02E3">
          <w:rPr>
            <w:noProof/>
            <w:webHidden/>
          </w:rPr>
        </w:r>
        <w:r w:rsidR="003C02E3">
          <w:rPr>
            <w:noProof/>
            <w:webHidden/>
          </w:rPr>
          <w:fldChar w:fldCharType="separate"/>
        </w:r>
        <w:r w:rsidR="003C02E3">
          <w:rPr>
            <w:noProof/>
            <w:webHidden/>
          </w:rPr>
          <w:t>8</w:t>
        </w:r>
        <w:r w:rsidR="003C02E3">
          <w:rPr>
            <w:noProof/>
            <w:webHidden/>
          </w:rPr>
          <w:fldChar w:fldCharType="end"/>
        </w:r>
      </w:hyperlink>
    </w:p>
    <w:p w14:paraId="50F7294E"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77" w:history="1">
        <w:r w:rsidR="003C02E3" w:rsidRPr="0008269B">
          <w:rPr>
            <w:rStyle w:val="Hyperlink"/>
            <w:noProof/>
          </w:rPr>
          <w:t>2.1.2 Weitere Abgrenzungen</w:t>
        </w:r>
        <w:r w:rsidR="003C02E3">
          <w:rPr>
            <w:noProof/>
            <w:webHidden/>
          </w:rPr>
          <w:tab/>
        </w:r>
        <w:r w:rsidR="003C02E3">
          <w:rPr>
            <w:noProof/>
            <w:webHidden/>
          </w:rPr>
          <w:fldChar w:fldCharType="begin"/>
        </w:r>
        <w:r w:rsidR="003C02E3">
          <w:rPr>
            <w:noProof/>
            <w:webHidden/>
          </w:rPr>
          <w:instrText xml:space="preserve"> PAGEREF _Toc431837677 \h </w:instrText>
        </w:r>
        <w:r w:rsidR="003C02E3">
          <w:rPr>
            <w:noProof/>
            <w:webHidden/>
          </w:rPr>
        </w:r>
        <w:r w:rsidR="003C02E3">
          <w:rPr>
            <w:noProof/>
            <w:webHidden/>
          </w:rPr>
          <w:fldChar w:fldCharType="separate"/>
        </w:r>
        <w:r w:rsidR="003C02E3">
          <w:rPr>
            <w:noProof/>
            <w:webHidden/>
          </w:rPr>
          <w:t>8</w:t>
        </w:r>
        <w:r w:rsidR="003C02E3">
          <w:rPr>
            <w:noProof/>
            <w:webHidden/>
          </w:rPr>
          <w:fldChar w:fldCharType="end"/>
        </w:r>
      </w:hyperlink>
    </w:p>
    <w:p w14:paraId="34F86FDA"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78" w:history="1">
        <w:r w:rsidR="003C02E3" w:rsidRPr="0008269B">
          <w:rPr>
            <w:rStyle w:val="Hyperlink"/>
            <w:noProof/>
          </w:rPr>
          <w:t>2.2 Voraussetzungen und Ressourcen</w:t>
        </w:r>
        <w:r w:rsidR="003C02E3">
          <w:rPr>
            <w:noProof/>
            <w:webHidden/>
          </w:rPr>
          <w:tab/>
        </w:r>
        <w:r w:rsidR="003C02E3">
          <w:rPr>
            <w:noProof/>
            <w:webHidden/>
          </w:rPr>
          <w:fldChar w:fldCharType="begin"/>
        </w:r>
        <w:r w:rsidR="003C02E3">
          <w:rPr>
            <w:noProof/>
            <w:webHidden/>
          </w:rPr>
          <w:instrText xml:space="preserve"> PAGEREF _Toc431837678 \h </w:instrText>
        </w:r>
        <w:r w:rsidR="003C02E3">
          <w:rPr>
            <w:noProof/>
            <w:webHidden/>
          </w:rPr>
        </w:r>
        <w:r w:rsidR="003C02E3">
          <w:rPr>
            <w:noProof/>
            <w:webHidden/>
          </w:rPr>
          <w:fldChar w:fldCharType="separate"/>
        </w:r>
        <w:r w:rsidR="003C02E3">
          <w:rPr>
            <w:noProof/>
            <w:webHidden/>
          </w:rPr>
          <w:t>8</w:t>
        </w:r>
        <w:r w:rsidR="003C02E3">
          <w:rPr>
            <w:noProof/>
            <w:webHidden/>
          </w:rPr>
          <w:fldChar w:fldCharType="end"/>
        </w:r>
      </w:hyperlink>
    </w:p>
    <w:p w14:paraId="39E7D8DC"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679" w:history="1">
        <w:r w:rsidR="003C02E3" w:rsidRPr="0008269B">
          <w:rPr>
            <w:rStyle w:val="Hyperlink"/>
            <w:noProof/>
          </w:rPr>
          <w:t>3</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Funktionale Anforderungen</w:t>
        </w:r>
        <w:r w:rsidR="003C02E3">
          <w:rPr>
            <w:noProof/>
            <w:webHidden/>
          </w:rPr>
          <w:tab/>
        </w:r>
        <w:r w:rsidR="003C02E3">
          <w:rPr>
            <w:noProof/>
            <w:webHidden/>
          </w:rPr>
          <w:fldChar w:fldCharType="begin"/>
        </w:r>
        <w:r w:rsidR="003C02E3">
          <w:rPr>
            <w:noProof/>
            <w:webHidden/>
          </w:rPr>
          <w:instrText xml:space="preserve"> PAGEREF _Toc431837679 \h </w:instrText>
        </w:r>
        <w:r w:rsidR="003C02E3">
          <w:rPr>
            <w:noProof/>
            <w:webHidden/>
          </w:rPr>
        </w:r>
        <w:r w:rsidR="003C02E3">
          <w:rPr>
            <w:noProof/>
            <w:webHidden/>
          </w:rPr>
          <w:fldChar w:fldCharType="separate"/>
        </w:r>
        <w:r w:rsidR="003C02E3">
          <w:rPr>
            <w:noProof/>
            <w:webHidden/>
          </w:rPr>
          <w:t>9</w:t>
        </w:r>
        <w:r w:rsidR="003C02E3">
          <w:rPr>
            <w:noProof/>
            <w:webHidden/>
          </w:rPr>
          <w:fldChar w:fldCharType="end"/>
        </w:r>
      </w:hyperlink>
    </w:p>
    <w:p w14:paraId="0E774186"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0" w:history="1">
        <w:r w:rsidR="003C02E3" w:rsidRPr="0008269B">
          <w:rPr>
            <w:rStyle w:val="Hyperlink"/>
            <w:noProof/>
          </w:rPr>
          <w:t>3.1 Adaption Unity Anwendung für den CAVE</w:t>
        </w:r>
        <w:r w:rsidR="003C02E3">
          <w:rPr>
            <w:noProof/>
            <w:webHidden/>
          </w:rPr>
          <w:tab/>
        </w:r>
        <w:r w:rsidR="003C02E3">
          <w:rPr>
            <w:noProof/>
            <w:webHidden/>
          </w:rPr>
          <w:fldChar w:fldCharType="begin"/>
        </w:r>
        <w:r w:rsidR="003C02E3">
          <w:rPr>
            <w:noProof/>
            <w:webHidden/>
          </w:rPr>
          <w:instrText xml:space="preserve"> PAGEREF _Toc431837680 \h </w:instrText>
        </w:r>
        <w:r w:rsidR="003C02E3">
          <w:rPr>
            <w:noProof/>
            <w:webHidden/>
          </w:rPr>
        </w:r>
        <w:r w:rsidR="003C02E3">
          <w:rPr>
            <w:noProof/>
            <w:webHidden/>
          </w:rPr>
          <w:fldChar w:fldCharType="separate"/>
        </w:r>
        <w:r w:rsidR="003C02E3">
          <w:rPr>
            <w:noProof/>
            <w:webHidden/>
          </w:rPr>
          <w:t>9</w:t>
        </w:r>
        <w:r w:rsidR="003C02E3">
          <w:rPr>
            <w:noProof/>
            <w:webHidden/>
          </w:rPr>
          <w:fldChar w:fldCharType="end"/>
        </w:r>
      </w:hyperlink>
    </w:p>
    <w:p w14:paraId="10195DBE"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1" w:history="1">
        <w:r w:rsidR="003C02E3" w:rsidRPr="0008269B">
          <w:rPr>
            <w:rStyle w:val="Hyperlink"/>
            <w:noProof/>
          </w:rPr>
          <w:t>3.2 VRPN Unterstützung</w:t>
        </w:r>
        <w:r w:rsidR="003C02E3">
          <w:rPr>
            <w:noProof/>
            <w:webHidden/>
          </w:rPr>
          <w:tab/>
        </w:r>
        <w:r w:rsidR="003C02E3">
          <w:rPr>
            <w:noProof/>
            <w:webHidden/>
          </w:rPr>
          <w:fldChar w:fldCharType="begin"/>
        </w:r>
        <w:r w:rsidR="003C02E3">
          <w:rPr>
            <w:noProof/>
            <w:webHidden/>
          </w:rPr>
          <w:instrText xml:space="preserve"> PAGEREF _Toc431837681 \h </w:instrText>
        </w:r>
        <w:r w:rsidR="003C02E3">
          <w:rPr>
            <w:noProof/>
            <w:webHidden/>
          </w:rPr>
        </w:r>
        <w:r w:rsidR="003C02E3">
          <w:rPr>
            <w:noProof/>
            <w:webHidden/>
          </w:rPr>
          <w:fldChar w:fldCharType="separate"/>
        </w:r>
        <w:r w:rsidR="003C02E3">
          <w:rPr>
            <w:noProof/>
            <w:webHidden/>
          </w:rPr>
          <w:t>9</w:t>
        </w:r>
        <w:r w:rsidR="003C02E3">
          <w:rPr>
            <w:noProof/>
            <w:webHidden/>
          </w:rPr>
          <w:fldChar w:fldCharType="end"/>
        </w:r>
      </w:hyperlink>
    </w:p>
    <w:p w14:paraId="382DEE02"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2" w:history="1">
        <w:r w:rsidR="003C02E3" w:rsidRPr="0008269B">
          <w:rPr>
            <w:rStyle w:val="Hyperlink"/>
            <w:noProof/>
          </w:rPr>
          <w:t>3.3 Kompatibilität</w:t>
        </w:r>
        <w:r w:rsidR="003C02E3">
          <w:rPr>
            <w:noProof/>
            <w:webHidden/>
          </w:rPr>
          <w:tab/>
        </w:r>
        <w:r w:rsidR="003C02E3">
          <w:rPr>
            <w:noProof/>
            <w:webHidden/>
          </w:rPr>
          <w:fldChar w:fldCharType="begin"/>
        </w:r>
        <w:r w:rsidR="003C02E3">
          <w:rPr>
            <w:noProof/>
            <w:webHidden/>
          </w:rPr>
          <w:instrText xml:space="preserve"> PAGEREF _Toc431837682 \h </w:instrText>
        </w:r>
        <w:r w:rsidR="003C02E3">
          <w:rPr>
            <w:noProof/>
            <w:webHidden/>
          </w:rPr>
        </w:r>
        <w:r w:rsidR="003C02E3">
          <w:rPr>
            <w:noProof/>
            <w:webHidden/>
          </w:rPr>
          <w:fldChar w:fldCharType="separate"/>
        </w:r>
        <w:r w:rsidR="003C02E3">
          <w:rPr>
            <w:noProof/>
            <w:webHidden/>
          </w:rPr>
          <w:t>9</w:t>
        </w:r>
        <w:r w:rsidR="003C02E3">
          <w:rPr>
            <w:noProof/>
            <w:webHidden/>
          </w:rPr>
          <w:fldChar w:fldCharType="end"/>
        </w:r>
      </w:hyperlink>
    </w:p>
    <w:p w14:paraId="55108E1A"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3" w:history="1">
        <w:r w:rsidR="003C02E3" w:rsidRPr="0008269B">
          <w:rPr>
            <w:rStyle w:val="Hyperlink"/>
            <w:noProof/>
          </w:rPr>
          <w:t>3.4 WorldViz Tracking</w:t>
        </w:r>
        <w:r w:rsidR="003C02E3">
          <w:rPr>
            <w:noProof/>
            <w:webHidden/>
          </w:rPr>
          <w:tab/>
        </w:r>
        <w:r w:rsidR="003C02E3">
          <w:rPr>
            <w:noProof/>
            <w:webHidden/>
          </w:rPr>
          <w:fldChar w:fldCharType="begin"/>
        </w:r>
        <w:r w:rsidR="003C02E3">
          <w:rPr>
            <w:noProof/>
            <w:webHidden/>
          </w:rPr>
          <w:instrText xml:space="preserve"> PAGEREF _Toc431837683 \h </w:instrText>
        </w:r>
        <w:r w:rsidR="003C02E3">
          <w:rPr>
            <w:noProof/>
            <w:webHidden/>
          </w:rPr>
        </w:r>
        <w:r w:rsidR="003C02E3">
          <w:rPr>
            <w:noProof/>
            <w:webHidden/>
          </w:rPr>
          <w:fldChar w:fldCharType="separate"/>
        </w:r>
        <w:r w:rsidR="003C02E3">
          <w:rPr>
            <w:noProof/>
            <w:webHidden/>
          </w:rPr>
          <w:t>10</w:t>
        </w:r>
        <w:r w:rsidR="003C02E3">
          <w:rPr>
            <w:noProof/>
            <w:webHidden/>
          </w:rPr>
          <w:fldChar w:fldCharType="end"/>
        </w:r>
      </w:hyperlink>
    </w:p>
    <w:p w14:paraId="7728714E"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84" w:history="1">
        <w:r w:rsidR="003C02E3" w:rsidRPr="0008269B">
          <w:rPr>
            <w:rStyle w:val="Hyperlink"/>
            <w:noProof/>
          </w:rPr>
          <w:t>3.4.1 Head Tracking</w:t>
        </w:r>
        <w:r w:rsidR="003C02E3">
          <w:rPr>
            <w:noProof/>
            <w:webHidden/>
          </w:rPr>
          <w:tab/>
        </w:r>
        <w:r w:rsidR="003C02E3">
          <w:rPr>
            <w:noProof/>
            <w:webHidden/>
          </w:rPr>
          <w:fldChar w:fldCharType="begin"/>
        </w:r>
        <w:r w:rsidR="003C02E3">
          <w:rPr>
            <w:noProof/>
            <w:webHidden/>
          </w:rPr>
          <w:instrText xml:space="preserve"> PAGEREF _Toc431837684 \h </w:instrText>
        </w:r>
        <w:r w:rsidR="003C02E3">
          <w:rPr>
            <w:noProof/>
            <w:webHidden/>
          </w:rPr>
        </w:r>
        <w:r w:rsidR="003C02E3">
          <w:rPr>
            <w:noProof/>
            <w:webHidden/>
          </w:rPr>
          <w:fldChar w:fldCharType="separate"/>
        </w:r>
        <w:r w:rsidR="003C02E3">
          <w:rPr>
            <w:noProof/>
            <w:webHidden/>
          </w:rPr>
          <w:t>10</w:t>
        </w:r>
        <w:r w:rsidR="003C02E3">
          <w:rPr>
            <w:noProof/>
            <w:webHidden/>
          </w:rPr>
          <w:fldChar w:fldCharType="end"/>
        </w:r>
      </w:hyperlink>
    </w:p>
    <w:p w14:paraId="658FB2D2"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685" w:history="1">
        <w:r w:rsidR="003C02E3" w:rsidRPr="0008269B">
          <w:rPr>
            <w:rStyle w:val="Hyperlink"/>
            <w:noProof/>
          </w:rPr>
          <w:t>3.4.2 Wand Tracking</w:t>
        </w:r>
        <w:r w:rsidR="003C02E3">
          <w:rPr>
            <w:noProof/>
            <w:webHidden/>
          </w:rPr>
          <w:tab/>
        </w:r>
        <w:r w:rsidR="003C02E3">
          <w:rPr>
            <w:noProof/>
            <w:webHidden/>
          </w:rPr>
          <w:fldChar w:fldCharType="begin"/>
        </w:r>
        <w:r w:rsidR="003C02E3">
          <w:rPr>
            <w:noProof/>
            <w:webHidden/>
          </w:rPr>
          <w:instrText xml:space="preserve"> PAGEREF _Toc431837685 \h </w:instrText>
        </w:r>
        <w:r w:rsidR="003C02E3">
          <w:rPr>
            <w:noProof/>
            <w:webHidden/>
          </w:rPr>
        </w:r>
        <w:r w:rsidR="003C02E3">
          <w:rPr>
            <w:noProof/>
            <w:webHidden/>
          </w:rPr>
          <w:fldChar w:fldCharType="separate"/>
        </w:r>
        <w:r w:rsidR="003C02E3">
          <w:rPr>
            <w:noProof/>
            <w:webHidden/>
          </w:rPr>
          <w:t>10</w:t>
        </w:r>
        <w:r w:rsidR="003C02E3">
          <w:rPr>
            <w:noProof/>
            <w:webHidden/>
          </w:rPr>
          <w:fldChar w:fldCharType="end"/>
        </w:r>
      </w:hyperlink>
    </w:p>
    <w:p w14:paraId="54CC1B4C"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6" w:history="1">
        <w:r w:rsidR="003C02E3" w:rsidRPr="0008269B">
          <w:rPr>
            <w:rStyle w:val="Hyperlink"/>
            <w:noProof/>
          </w:rPr>
          <w:t>3.5 Einstellungsmöglichkeiten für 6DoF</w:t>
        </w:r>
        <w:r w:rsidR="003C02E3">
          <w:rPr>
            <w:noProof/>
            <w:webHidden/>
          </w:rPr>
          <w:tab/>
        </w:r>
        <w:r w:rsidR="003C02E3">
          <w:rPr>
            <w:noProof/>
            <w:webHidden/>
          </w:rPr>
          <w:fldChar w:fldCharType="begin"/>
        </w:r>
        <w:r w:rsidR="003C02E3">
          <w:rPr>
            <w:noProof/>
            <w:webHidden/>
          </w:rPr>
          <w:instrText xml:space="preserve"> PAGEREF _Toc431837686 \h </w:instrText>
        </w:r>
        <w:r w:rsidR="003C02E3">
          <w:rPr>
            <w:noProof/>
            <w:webHidden/>
          </w:rPr>
        </w:r>
        <w:r w:rsidR="003C02E3">
          <w:rPr>
            <w:noProof/>
            <w:webHidden/>
          </w:rPr>
          <w:fldChar w:fldCharType="separate"/>
        </w:r>
        <w:r w:rsidR="003C02E3">
          <w:rPr>
            <w:noProof/>
            <w:webHidden/>
          </w:rPr>
          <w:t>11</w:t>
        </w:r>
        <w:r w:rsidR="003C02E3">
          <w:rPr>
            <w:noProof/>
            <w:webHidden/>
          </w:rPr>
          <w:fldChar w:fldCharType="end"/>
        </w:r>
      </w:hyperlink>
    </w:p>
    <w:p w14:paraId="354019DD"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7" w:history="1">
        <w:r w:rsidR="003C02E3" w:rsidRPr="0008269B">
          <w:rPr>
            <w:rStyle w:val="Hyperlink"/>
            <w:noProof/>
          </w:rPr>
          <w:t>3.6 Setup</w:t>
        </w:r>
        <w:r w:rsidR="003C02E3">
          <w:rPr>
            <w:noProof/>
            <w:webHidden/>
          </w:rPr>
          <w:tab/>
        </w:r>
        <w:r w:rsidR="003C02E3">
          <w:rPr>
            <w:noProof/>
            <w:webHidden/>
          </w:rPr>
          <w:fldChar w:fldCharType="begin"/>
        </w:r>
        <w:r w:rsidR="003C02E3">
          <w:rPr>
            <w:noProof/>
            <w:webHidden/>
          </w:rPr>
          <w:instrText xml:space="preserve"> PAGEREF _Toc431837687 \h </w:instrText>
        </w:r>
        <w:r w:rsidR="003C02E3">
          <w:rPr>
            <w:noProof/>
            <w:webHidden/>
          </w:rPr>
        </w:r>
        <w:r w:rsidR="003C02E3">
          <w:rPr>
            <w:noProof/>
            <w:webHidden/>
          </w:rPr>
          <w:fldChar w:fldCharType="separate"/>
        </w:r>
        <w:r w:rsidR="003C02E3">
          <w:rPr>
            <w:noProof/>
            <w:webHidden/>
          </w:rPr>
          <w:t>11</w:t>
        </w:r>
        <w:r w:rsidR="003C02E3">
          <w:rPr>
            <w:noProof/>
            <w:webHidden/>
          </w:rPr>
          <w:fldChar w:fldCharType="end"/>
        </w:r>
      </w:hyperlink>
    </w:p>
    <w:p w14:paraId="772CF24C"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8" w:history="1">
        <w:r w:rsidR="003C02E3" w:rsidRPr="0008269B">
          <w:rPr>
            <w:rStyle w:val="Hyperlink"/>
            <w:noProof/>
          </w:rPr>
          <w:t>3.7 Demoapplikation</w:t>
        </w:r>
        <w:r w:rsidR="003C02E3">
          <w:rPr>
            <w:noProof/>
            <w:webHidden/>
          </w:rPr>
          <w:tab/>
        </w:r>
        <w:r w:rsidR="003C02E3">
          <w:rPr>
            <w:noProof/>
            <w:webHidden/>
          </w:rPr>
          <w:fldChar w:fldCharType="begin"/>
        </w:r>
        <w:r w:rsidR="003C02E3">
          <w:rPr>
            <w:noProof/>
            <w:webHidden/>
          </w:rPr>
          <w:instrText xml:space="preserve"> PAGEREF _Toc431837688 \h </w:instrText>
        </w:r>
        <w:r w:rsidR="003C02E3">
          <w:rPr>
            <w:noProof/>
            <w:webHidden/>
          </w:rPr>
        </w:r>
        <w:r w:rsidR="003C02E3">
          <w:rPr>
            <w:noProof/>
            <w:webHidden/>
          </w:rPr>
          <w:fldChar w:fldCharType="separate"/>
        </w:r>
        <w:r w:rsidR="003C02E3">
          <w:rPr>
            <w:noProof/>
            <w:webHidden/>
          </w:rPr>
          <w:t>11</w:t>
        </w:r>
        <w:r w:rsidR="003C02E3">
          <w:rPr>
            <w:noProof/>
            <w:webHidden/>
          </w:rPr>
          <w:fldChar w:fldCharType="end"/>
        </w:r>
      </w:hyperlink>
    </w:p>
    <w:p w14:paraId="12584499"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89" w:history="1">
        <w:r w:rsidR="003C02E3" w:rsidRPr="0008269B">
          <w:rPr>
            <w:rStyle w:val="Hyperlink"/>
            <w:noProof/>
          </w:rPr>
          <w:t>3.8 Features</w:t>
        </w:r>
        <w:r w:rsidR="003C02E3">
          <w:rPr>
            <w:noProof/>
            <w:webHidden/>
          </w:rPr>
          <w:tab/>
        </w:r>
        <w:r w:rsidR="003C02E3">
          <w:rPr>
            <w:noProof/>
            <w:webHidden/>
          </w:rPr>
          <w:fldChar w:fldCharType="begin"/>
        </w:r>
        <w:r w:rsidR="003C02E3">
          <w:rPr>
            <w:noProof/>
            <w:webHidden/>
          </w:rPr>
          <w:instrText xml:space="preserve"> PAGEREF _Toc431837689 \h </w:instrText>
        </w:r>
        <w:r w:rsidR="003C02E3">
          <w:rPr>
            <w:noProof/>
            <w:webHidden/>
          </w:rPr>
        </w:r>
        <w:r w:rsidR="003C02E3">
          <w:rPr>
            <w:noProof/>
            <w:webHidden/>
          </w:rPr>
          <w:fldChar w:fldCharType="separate"/>
        </w:r>
        <w:r w:rsidR="003C02E3">
          <w:rPr>
            <w:noProof/>
            <w:webHidden/>
          </w:rPr>
          <w:t>13</w:t>
        </w:r>
        <w:r w:rsidR="003C02E3">
          <w:rPr>
            <w:noProof/>
            <w:webHidden/>
          </w:rPr>
          <w:fldChar w:fldCharType="end"/>
        </w:r>
      </w:hyperlink>
    </w:p>
    <w:p w14:paraId="5F4C6624"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690" w:history="1">
        <w:r w:rsidR="003C02E3" w:rsidRPr="0008269B">
          <w:rPr>
            <w:rStyle w:val="Hyperlink"/>
            <w:noProof/>
          </w:rPr>
          <w:t>4</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Nicht funktionale Anforderungen</w:t>
        </w:r>
        <w:r w:rsidR="003C02E3">
          <w:rPr>
            <w:noProof/>
            <w:webHidden/>
          </w:rPr>
          <w:tab/>
        </w:r>
        <w:r w:rsidR="003C02E3">
          <w:rPr>
            <w:noProof/>
            <w:webHidden/>
          </w:rPr>
          <w:fldChar w:fldCharType="begin"/>
        </w:r>
        <w:r w:rsidR="003C02E3">
          <w:rPr>
            <w:noProof/>
            <w:webHidden/>
          </w:rPr>
          <w:instrText xml:space="preserve"> PAGEREF _Toc431837690 \h </w:instrText>
        </w:r>
        <w:r w:rsidR="003C02E3">
          <w:rPr>
            <w:noProof/>
            <w:webHidden/>
          </w:rPr>
        </w:r>
        <w:r w:rsidR="003C02E3">
          <w:rPr>
            <w:noProof/>
            <w:webHidden/>
          </w:rPr>
          <w:fldChar w:fldCharType="separate"/>
        </w:r>
        <w:r w:rsidR="003C02E3">
          <w:rPr>
            <w:noProof/>
            <w:webHidden/>
          </w:rPr>
          <w:t>13</w:t>
        </w:r>
        <w:r w:rsidR="003C02E3">
          <w:rPr>
            <w:noProof/>
            <w:webHidden/>
          </w:rPr>
          <w:fldChar w:fldCharType="end"/>
        </w:r>
      </w:hyperlink>
    </w:p>
    <w:p w14:paraId="10F754A3"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1" w:history="1">
        <w:r w:rsidR="003C02E3" w:rsidRPr="0008269B">
          <w:rPr>
            <w:rStyle w:val="Hyperlink"/>
            <w:noProof/>
          </w:rPr>
          <w:t>4.1 Wiederverwendbarkeit</w:t>
        </w:r>
        <w:r w:rsidR="003C02E3">
          <w:rPr>
            <w:noProof/>
            <w:webHidden/>
          </w:rPr>
          <w:tab/>
        </w:r>
        <w:r w:rsidR="003C02E3">
          <w:rPr>
            <w:noProof/>
            <w:webHidden/>
          </w:rPr>
          <w:fldChar w:fldCharType="begin"/>
        </w:r>
        <w:r w:rsidR="003C02E3">
          <w:rPr>
            <w:noProof/>
            <w:webHidden/>
          </w:rPr>
          <w:instrText xml:space="preserve"> PAGEREF _Toc431837691 \h </w:instrText>
        </w:r>
        <w:r w:rsidR="003C02E3">
          <w:rPr>
            <w:noProof/>
            <w:webHidden/>
          </w:rPr>
        </w:r>
        <w:r w:rsidR="003C02E3">
          <w:rPr>
            <w:noProof/>
            <w:webHidden/>
          </w:rPr>
          <w:fldChar w:fldCharType="separate"/>
        </w:r>
        <w:r w:rsidR="003C02E3">
          <w:rPr>
            <w:noProof/>
            <w:webHidden/>
          </w:rPr>
          <w:t>13</w:t>
        </w:r>
        <w:r w:rsidR="003C02E3">
          <w:rPr>
            <w:noProof/>
            <w:webHidden/>
          </w:rPr>
          <w:fldChar w:fldCharType="end"/>
        </w:r>
      </w:hyperlink>
    </w:p>
    <w:p w14:paraId="7B76B7B8"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2" w:history="1">
        <w:r w:rsidR="003C02E3" w:rsidRPr="0008269B">
          <w:rPr>
            <w:rStyle w:val="Hyperlink"/>
            <w:noProof/>
          </w:rPr>
          <w:t>4.2 Ergonomie</w:t>
        </w:r>
        <w:r w:rsidR="003C02E3">
          <w:rPr>
            <w:noProof/>
            <w:webHidden/>
          </w:rPr>
          <w:tab/>
        </w:r>
        <w:r w:rsidR="003C02E3">
          <w:rPr>
            <w:noProof/>
            <w:webHidden/>
          </w:rPr>
          <w:fldChar w:fldCharType="begin"/>
        </w:r>
        <w:r w:rsidR="003C02E3">
          <w:rPr>
            <w:noProof/>
            <w:webHidden/>
          </w:rPr>
          <w:instrText xml:space="preserve"> PAGEREF _Toc431837692 \h </w:instrText>
        </w:r>
        <w:r w:rsidR="003C02E3">
          <w:rPr>
            <w:noProof/>
            <w:webHidden/>
          </w:rPr>
        </w:r>
        <w:r w:rsidR="003C02E3">
          <w:rPr>
            <w:noProof/>
            <w:webHidden/>
          </w:rPr>
          <w:fldChar w:fldCharType="separate"/>
        </w:r>
        <w:r w:rsidR="003C02E3">
          <w:rPr>
            <w:noProof/>
            <w:webHidden/>
          </w:rPr>
          <w:t>13</w:t>
        </w:r>
        <w:r w:rsidR="003C02E3">
          <w:rPr>
            <w:noProof/>
            <w:webHidden/>
          </w:rPr>
          <w:fldChar w:fldCharType="end"/>
        </w:r>
      </w:hyperlink>
    </w:p>
    <w:p w14:paraId="14730B20"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3" w:history="1">
        <w:r w:rsidR="003C02E3" w:rsidRPr="0008269B">
          <w:rPr>
            <w:rStyle w:val="Hyperlink"/>
            <w:noProof/>
          </w:rPr>
          <w:t>4.3 Skalierbarkeit sekundäre Kamera</w:t>
        </w:r>
        <w:r w:rsidR="003C02E3">
          <w:rPr>
            <w:noProof/>
            <w:webHidden/>
          </w:rPr>
          <w:tab/>
        </w:r>
        <w:r w:rsidR="003C02E3">
          <w:rPr>
            <w:noProof/>
            <w:webHidden/>
          </w:rPr>
          <w:fldChar w:fldCharType="begin"/>
        </w:r>
        <w:r w:rsidR="003C02E3">
          <w:rPr>
            <w:noProof/>
            <w:webHidden/>
          </w:rPr>
          <w:instrText xml:space="preserve"> PAGEREF _Toc431837693 \h </w:instrText>
        </w:r>
        <w:r w:rsidR="003C02E3">
          <w:rPr>
            <w:noProof/>
            <w:webHidden/>
          </w:rPr>
        </w:r>
        <w:r w:rsidR="003C02E3">
          <w:rPr>
            <w:noProof/>
            <w:webHidden/>
          </w:rPr>
          <w:fldChar w:fldCharType="separate"/>
        </w:r>
        <w:r w:rsidR="003C02E3">
          <w:rPr>
            <w:noProof/>
            <w:webHidden/>
          </w:rPr>
          <w:t>14</w:t>
        </w:r>
        <w:r w:rsidR="003C02E3">
          <w:rPr>
            <w:noProof/>
            <w:webHidden/>
          </w:rPr>
          <w:fldChar w:fldCharType="end"/>
        </w:r>
      </w:hyperlink>
    </w:p>
    <w:p w14:paraId="1C7E9914"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694" w:history="1">
        <w:r w:rsidR="003C02E3" w:rsidRPr="0008269B">
          <w:rPr>
            <w:rStyle w:val="Hyperlink"/>
            <w:noProof/>
          </w:rPr>
          <w:t>5</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Testing</w:t>
        </w:r>
        <w:r w:rsidR="003C02E3">
          <w:rPr>
            <w:noProof/>
            <w:webHidden/>
          </w:rPr>
          <w:tab/>
        </w:r>
        <w:r w:rsidR="003C02E3">
          <w:rPr>
            <w:noProof/>
            <w:webHidden/>
          </w:rPr>
          <w:fldChar w:fldCharType="begin"/>
        </w:r>
        <w:r w:rsidR="003C02E3">
          <w:rPr>
            <w:noProof/>
            <w:webHidden/>
          </w:rPr>
          <w:instrText xml:space="preserve"> PAGEREF _Toc431837694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3FC34E8F"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5" w:history="1">
        <w:r w:rsidR="003C02E3" w:rsidRPr="0008269B">
          <w:rPr>
            <w:rStyle w:val="Hyperlink"/>
            <w:noProof/>
          </w:rPr>
          <w:t>5.1 System Tests</w:t>
        </w:r>
        <w:r w:rsidR="003C02E3">
          <w:rPr>
            <w:noProof/>
            <w:webHidden/>
          </w:rPr>
          <w:tab/>
        </w:r>
        <w:r w:rsidR="003C02E3">
          <w:rPr>
            <w:noProof/>
            <w:webHidden/>
          </w:rPr>
          <w:fldChar w:fldCharType="begin"/>
        </w:r>
        <w:r w:rsidR="003C02E3">
          <w:rPr>
            <w:noProof/>
            <w:webHidden/>
          </w:rPr>
          <w:instrText xml:space="preserve"> PAGEREF _Toc431837695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42A9A9ED"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6" w:history="1">
        <w:r w:rsidR="003C02E3" w:rsidRPr="0008269B">
          <w:rPr>
            <w:rStyle w:val="Hyperlink"/>
            <w:noProof/>
          </w:rPr>
          <w:t>5.2 Usability Tests</w:t>
        </w:r>
        <w:r w:rsidR="003C02E3">
          <w:rPr>
            <w:noProof/>
            <w:webHidden/>
          </w:rPr>
          <w:tab/>
        </w:r>
        <w:r w:rsidR="003C02E3">
          <w:rPr>
            <w:noProof/>
            <w:webHidden/>
          </w:rPr>
          <w:fldChar w:fldCharType="begin"/>
        </w:r>
        <w:r w:rsidR="003C02E3">
          <w:rPr>
            <w:noProof/>
            <w:webHidden/>
          </w:rPr>
          <w:instrText xml:space="preserve"> PAGEREF _Toc431837696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01E8CB1C"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7" w:history="1">
        <w:r w:rsidR="003C02E3" w:rsidRPr="0008269B">
          <w:rPr>
            <w:rStyle w:val="Hyperlink"/>
            <w:noProof/>
          </w:rPr>
          <w:t>5.3 Szenarien</w:t>
        </w:r>
        <w:r w:rsidR="003C02E3">
          <w:rPr>
            <w:noProof/>
            <w:webHidden/>
          </w:rPr>
          <w:tab/>
        </w:r>
        <w:r w:rsidR="003C02E3">
          <w:rPr>
            <w:noProof/>
            <w:webHidden/>
          </w:rPr>
          <w:fldChar w:fldCharType="begin"/>
        </w:r>
        <w:r w:rsidR="003C02E3">
          <w:rPr>
            <w:noProof/>
            <w:webHidden/>
          </w:rPr>
          <w:instrText xml:space="preserve"> PAGEREF _Toc431837697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5AC494C3"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698" w:history="1">
        <w:r w:rsidR="003C02E3" w:rsidRPr="0008269B">
          <w:rPr>
            <w:rStyle w:val="Hyperlink"/>
            <w:noProof/>
          </w:rPr>
          <w:t>6</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Administratives</w:t>
        </w:r>
        <w:r w:rsidR="003C02E3">
          <w:rPr>
            <w:noProof/>
            <w:webHidden/>
          </w:rPr>
          <w:tab/>
        </w:r>
        <w:r w:rsidR="003C02E3">
          <w:rPr>
            <w:noProof/>
            <w:webHidden/>
          </w:rPr>
          <w:fldChar w:fldCharType="begin"/>
        </w:r>
        <w:r w:rsidR="003C02E3">
          <w:rPr>
            <w:noProof/>
            <w:webHidden/>
          </w:rPr>
          <w:instrText xml:space="preserve"> PAGEREF _Toc431837698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428BE165"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699" w:history="1">
        <w:r w:rsidR="003C02E3" w:rsidRPr="0008269B">
          <w:rPr>
            <w:rStyle w:val="Hyperlink"/>
            <w:noProof/>
          </w:rPr>
          <w:t>6.1 Projektorganisation</w:t>
        </w:r>
        <w:r w:rsidR="003C02E3">
          <w:rPr>
            <w:noProof/>
            <w:webHidden/>
          </w:rPr>
          <w:tab/>
        </w:r>
        <w:r w:rsidR="003C02E3">
          <w:rPr>
            <w:noProof/>
            <w:webHidden/>
          </w:rPr>
          <w:fldChar w:fldCharType="begin"/>
        </w:r>
        <w:r w:rsidR="003C02E3">
          <w:rPr>
            <w:noProof/>
            <w:webHidden/>
          </w:rPr>
          <w:instrText xml:space="preserve"> PAGEREF _Toc431837699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0B52C765"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0" w:history="1">
        <w:r w:rsidR="003C02E3" w:rsidRPr="0008269B">
          <w:rPr>
            <w:rStyle w:val="Hyperlink"/>
            <w:noProof/>
          </w:rPr>
          <w:t>6.1.1 Projektteam</w:t>
        </w:r>
        <w:r w:rsidR="003C02E3">
          <w:rPr>
            <w:noProof/>
            <w:webHidden/>
          </w:rPr>
          <w:tab/>
        </w:r>
        <w:r w:rsidR="003C02E3">
          <w:rPr>
            <w:noProof/>
            <w:webHidden/>
          </w:rPr>
          <w:fldChar w:fldCharType="begin"/>
        </w:r>
        <w:r w:rsidR="003C02E3">
          <w:rPr>
            <w:noProof/>
            <w:webHidden/>
          </w:rPr>
          <w:instrText xml:space="preserve"> PAGEREF _Toc431837700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01B83028"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1" w:history="1">
        <w:r w:rsidR="003C02E3" w:rsidRPr="0008269B">
          <w:rPr>
            <w:rStyle w:val="Hyperlink"/>
            <w:noProof/>
          </w:rPr>
          <w:t>6.1.2 Betreuer</w:t>
        </w:r>
        <w:r w:rsidR="003C02E3">
          <w:rPr>
            <w:noProof/>
            <w:webHidden/>
          </w:rPr>
          <w:tab/>
        </w:r>
        <w:r w:rsidR="003C02E3">
          <w:rPr>
            <w:noProof/>
            <w:webHidden/>
          </w:rPr>
          <w:fldChar w:fldCharType="begin"/>
        </w:r>
        <w:r w:rsidR="003C02E3">
          <w:rPr>
            <w:noProof/>
            <w:webHidden/>
          </w:rPr>
          <w:instrText xml:space="preserve"> PAGEREF _Toc431837701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121C266E"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2" w:history="1">
        <w:r w:rsidR="003C02E3" w:rsidRPr="0008269B">
          <w:rPr>
            <w:rStyle w:val="Hyperlink"/>
            <w:noProof/>
          </w:rPr>
          <w:t>6.1.3 Experte</w:t>
        </w:r>
        <w:r w:rsidR="003C02E3">
          <w:rPr>
            <w:noProof/>
            <w:webHidden/>
          </w:rPr>
          <w:tab/>
        </w:r>
        <w:r w:rsidR="003C02E3">
          <w:rPr>
            <w:noProof/>
            <w:webHidden/>
          </w:rPr>
          <w:fldChar w:fldCharType="begin"/>
        </w:r>
        <w:r w:rsidR="003C02E3">
          <w:rPr>
            <w:noProof/>
            <w:webHidden/>
          </w:rPr>
          <w:instrText xml:space="preserve"> PAGEREF _Toc431837702 \h </w:instrText>
        </w:r>
        <w:r w:rsidR="003C02E3">
          <w:rPr>
            <w:noProof/>
            <w:webHidden/>
          </w:rPr>
        </w:r>
        <w:r w:rsidR="003C02E3">
          <w:rPr>
            <w:noProof/>
            <w:webHidden/>
          </w:rPr>
          <w:fldChar w:fldCharType="separate"/>
        </w:r>
        <w:r w:rsidR="003C02E3">
          <w:rPr>
            <w:noProof/>
            <w:webHidden/>
          </w:rPr>
          <w:t>15</w:t>
        </w:r>
        <w:r w:rsidR="003C02E3">
          <w:rPr>
            <w:noProof/>
            <w:webHidden/>
          </w:rPr>
          <w:fldChar w:fldCharType="end"/>
        </w:r>
      </w:hyperlink>
    </w:p>
    <w:p w14:paraId="5CFB10C5"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703" w:history="1">
        <w:r w:rsidR="003C02E3" w:rsidRPr="0008269B">
          <w:rPr>
            <w:rStyle w:val="Hyperlink"/>
            <w:noProof/>
          </w:rPr>
          <w:t>6.2 Projektplan</w:t>
        </w:r>
        <w:r w:rsidR="003C02E3">
          <w:rPr>
            <w:noProof/>
            <w:webHidden/>
          </w:rPr>
          <w:tab/>
        </w:r>
        <w:r w:rsidR="003C02E3">
          <w:rPr>
            <w:noProof/>
            <w:webHidden/>
          </w:rPr>
          <w:fldChar w:fldCharType="begin"/>
        </w:r>
        <w:r w:rsidR="003C02E3">
          <w:rPr>
            <w:noProof/>
            <w:webHidden/>
          </w:rPr>
          <w:instrText xml:space="preserve"> PAGEREF _Toc431837703 \h </w:instrText>
        </w:r>
        <w:r w:rsidR="003C02E3">
          <w:rPr>
            <w:noProof/>
            <w:webHidden/>
          </w:rPr>
        </w:r>
        <w:r w:rsidR="003C02E3">
          <w:rPr>
            <w:noProof/>
            <w:webHidden/>
          </w:rPr>
          <w:fldChar w:fldCharType="separate"/>
        </w:r>
        <w:r w:rsidR="003C02E3">
          <w:rPr>
            <w:noProof/>
            <w:webHidden/>
          </w:rPr>
          <w:t>16</w:t>
        </w:r>
        <w:r w:rsidR="003C02E3">
          <w:rPr>
            <w:noProof/>
            <w:webHidden/>
          </w:rPr>
          <w:fldChar w:fldCharType="end"/>
        </w:r>
      </w:hyperlink>
    </w:p>
    <w:p w14:paraId="26BF3900"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704" w:history="1">
        <w:r w:rsidR="003C02E3" w:rsidRPr="0008269B">
          <w:rPr>
            <w:rStyle w:val="Hyperlink"/>
            <w:noProof/>
          </w:rPr>
          <w:t>6.3 Projektsitzungen</w:t>
        </w:r>
        <w:r w:rsidR="003C02E3">
          <w:rPr>
            <w:noProof/>
            <w:webHidden/>
          </w:rPr>
          <w:tab/>
        </w:r>
        <w:r w:rsidR="003C02E3">
          <w:rPr>
            <w:noProof/>
            <w:webHidden/>
          </w:rPr>
          <w:fldChar w:fldCharType="begin"/>
        </w:r>
        <w:r w:rsidR="003C02E3">
          <w:rPr>
            <w:noProof/>
            <w:webHidden/>
          </w:rPr>
          <w:instrText xml:space="preserve"> PAGEREF _Toc431837704 \h </w:instrText>
        </w:r>
        <w:r w:rsidR="003C02E3">
          <w:rPr>
            <w:noProof/>
            <w:webHidden/>
          </w:rPr>
        </w:r>
        <w:r w:rsidR="003C02E3">
          <w:rPr>
            <w:noProof/>
            <w:webHidden/>
          </w:rPr>
          <w:fldChar w:fldCharType="separate"/>
        </w:r>
        <w:r w:rsidR="003C02E3">
          <w:rPr>
            <w:noProof/>
            <w:webHidden/>
          </w:rPr>
          <w:t>16</w:t>
        </w:r>
        <w:r w:rsidR="003C02E3">
          <w:rPr>
            <w:noProof/>
            <w:webHidden/>
          </w:rPr>
          <w:fldChar w:fldCharType="end"/>
        </w:r>
      </w:hyperlink>
    </w:p>
    <w:p w14:paraId="10FA69E7" w14:textId="77777777" w:rsidR="003C02E3" w:rsidRDefault="00BB451F">
      <w:pPr>
        <w:pStyle w:val="Verzeichnis2"/>
        <w:rPr>
          <w:rFonts w:asciiTheme="minorHAnsi" w:eastAsiaTheme="minorEastAsia" w:hAnsiTheme="minorHAnsi" w:cstheme="minorBidi"/>
          <w:noProof/>
          <w:sz w:val="22"/>
          <w:szCs w:val="22"/>
          <w:lang w:eastAsia="de-CH"/>
        </w:rPr>
      </w:pPr>
      <w:hyperlink w:anchor="_Toc431837705" w:history="1">
        <w:r w:rsidR="003C02E3" w:rsidRPr="0008269B">
          <w:rPr>
            <w:rStyle w:val="Hyperlink"/>
            <w:noProof/>
          </w:rPr>
          <w:t>6.4 Meilensteine</w:t>
        </w:r>
        <w:r w:rsidR="003C02E3">
          <w:rPr>
            <w:noProof/>
            <w:webHidden/>
          </w:rPr>
          <w:tab/>
        </w:r>
        <w:r w:rsidR="003C02E3">
          <w:rPr>
            <w:noProof/>
            <w:webHidden/>
          </w:rPr>
          <w:fldChar w:fldCharType="begin"/>
        </w:r>
        <w:r w:rsidR="003C02E3">
          <w:rPr>
            <w:noProof/>
            <w:webHidden/>
          </w:rPr>
          <w:instrText xml:space="preserve"> PAGEREF _Toc431837705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71BD7F88"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6" w:history="1">
        <w:r w:rsidR="003C02E3" w:rsidRPr="0008269B">
          <w:rPr>
            <w:rStyle w:val="Hyperlink"/>
            <w:noProof/>
          </w:rPr>
          <w:t>6.4.1 Prototyp Unity Plugin</w:t>
        </w:r>
        <w:r w:rsidR="003C02E3">
          <w:rPr>
            <w:noProof/>
            <w:webHidden/>
          </w:rPr>
          <w:tab/>
        </w:r>
        <w:r w:rsidR="003C02E3">
          <w:rPr>
            <w:noProof/>
            <w:webHidden/>
          </w:rPr>
          <w:fldChar w:fldCharType="begin"/>
        </w:r>
        <w:r w:rsidR="003C02E3">
          <w:rPr>
            <w:noProof/>
            <w:webHidden/>
          </w:rPr>
          <w:instrText xml:space="preserve"> PAGEREF _Toc431837706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0DD28297"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7" w:history="1">
        <w:r w:rsidR="003C02E3" w:rsidRPr="0008269B">
          <w:rPr>
            <w:rStyle w:val="Hyperlink"/>
            <w:noProof/>
          </w:rPr>
          <w:t>6.4.2 Tracking</w:t>
        </w:r>
        <w:r w:rsidR="003C02E3">
          <w:rPr>
            <w:noProof/>
            <w:webHidden/>
          </w:rPr>
          <w:tab/>
        </w:r>
        <w:r w:rsidR="003C02E3">
          <w:rPr>
            <w:noProof/>
            <w:webHidden/>
          </w:rPr>
          <w:fldChar w:fldCharType="begin"/>
        </w:r>
        <w:r w:rsidR="003C02E3">
          <w:rPr>
            <w:noProof/>
            <w:webHidden/>
          </w:rPr>
          <w:instrText xml:space="preserve"> PAGEREF _Toc431837707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5FE889D5"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8" w:history="1">
        <w:r w:rsidR="003C02E3" w:rsidRPr="0008269B">
          <w:rPr>
            <w:rStyle w:val="Hyperlink"/>
            <w:noProof/>
          </w:rPr>
          <w:t>6.4.3 Unity Plugin / Handbuch / Dokumentation</w:t>
        </w:r>
        <w:r w:rsidR="003C02E3">
          <w:rPr>
            <w:noProof/>
            <w:webHidden/>
          </w:rPr>
          <w:tab/>
        </w:r>
        <w:r w:rsidR="003C02E3">
          <w:rPr>
            <w:noProof/>
            <w:webHidden/>
          </w:rPr>
          <w:fldChar w:fldCharType="begin"/>
        </w:r>
        <w:r w:rsidR="003C02E3">
          <w:rPr>
            <w:noProof/>
            <w:webHidden/>
          </w:rPr>
          <w:instrText xml:space="preserve"> PAGEREF _Toc431837708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76FCAC4F" w14:textId="77777777" w:rsidR="003C02E3" w:rsidRDefault="00BB451F">
      <w:pPr>
        <w:pStyle w:val="Verzeichnis3"/>
        <w:tabs>
          <w:tab w:val="right" w:pos="9457"/>
        </w:tabs>
        <w:rPr>
          <w:rFonts w:asciiTheme="minorHAnsi" w:eastAsiaTheme="minorEastAsia" w:hAnsiTheme="minorHAnsi" w:cstheme="minorBidi"/>
          <w:noProof/>
          <w:sz w:val="22"/>
          <w:szCs w:val="22"/>
          <w:lang w:eastAsia="de-CH"/>
        </w:rPr>
      </w:pPr>
      <w:hyperlink w:anchor="_Toc431837709" w:history="1">
        <w:r w:rsidR="003C02E3" w:rsidRPr="0008269B">
          <w:rPr>
            <w:rStyle w:val="Hyperlink"/>
            <w:noProof/>
          </w:rPr>
          <w:t>6.4.4 Präsentation</w:t>
        </w:r>
        <w:r w:rsidR="003C02E3">
          <w:rPr>
            <w:noProof/>
            <w:webHidden/>
          </w:rPr>
          <w:tab/>
        </w:r>
        <w:r w:rsidR="003C02E3">
          <w:rPr>
            <w:noProof/>
            <w:webHidden/>
          </w:rPr>
          <w:fldChar w:fldCharType="begin"/>
        </w:r>
        <w:r w:rsidR="003C02E3">
          <w:rPr>
            <w:noProof/>
            <w:webHidden/>
          </w:rPr>
          <w:instrText xml:space="preserve"> PAGEREF _Toc431837709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566B3D2C"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710" w:history="1">
        <w:r w:rsidR="003C02E3" w:rsidRPr="0008269B">
          <w:rPr>
            <w:rStyle w:val="Hyperlink"/>
            <w:noProof/>
          </w:rPr>
          <w:t>7</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Versionskontrolle</w:t>
        </w:r>
        <w:r w:rsidR="003C02E3">
          <w:rPr>
            <w:noProof/>
            <w:webHidden/>
          </w:rPr>
          <w:tab/>
        </w:r>
        <w:r w:rsidR="003C02E3">
          <w:rPr>
            <w:noProof/>
            <w:webHidden/>
          </w:rPr>
          <w:fldChar w:fldCharType="begin"/>
        </w:r>
        <w:r w:rsidR="003C02E3">
          <w:rPr>
            <w:noProof/>
            <w:webHidden/>
          </w:rPr>
          <w:instrText xml:space="preserve"> PAGEREF _Toc431837710 \h </w:instrText>
        </w:r>
        <w:r w:rsidR="003C02E3">
          <w:rPr>
            <w:noProof/>
            <w:webHidden/>
          </w:rPr>
        </w:r>
        <w:r w:rsidR="003C02E3">
          <w:rPr>
            <w:noProof/>
            <w:webHidden/>
          </w:rPr>
          <w:fldChar w:fldCharType="separate"/>
        </w:r>
        <w:r w:rsidR="003C02E3">
          <w:rPr>
            <w:noProof/>
            <w:webHidden/>
          </w:rPr>
          <w:t>17</w:t>
        </w:r>
        <w:r w:rsidR="003C02E3">
          <w:rPr>
            <w:noProof/>
            <w:webHidden/>
          </w:rPr>
          <w:fldChar w:fldCharType="end"/>
        </w:r>
      </w:hyperlink>
    </w:p>
    <w:p w14:paraId="6B169F2B"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711" w:history="1">
        <w:r w:rsidR="003C02E3" w:rsidRPr="0008269B">
          <w:rPr>
            <w:rStyle w:val="Hyperlink"/>
            <w:noProof/>
          </w:rPr>
          <w:t>8</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Abbildungs- und Tabellenverzeichnis</w:t>
        </w:r>
        <w:r w:rsidR="003C02E3">
          <w:rPr>
            <w:noProof/>
            <w:webHidden/>
          </w:rPr>
          <w:tab/>
        </w:r>
        <w:r w:rsidR="003C02E3">
          <w:rPr>
            <w:noProof/>
            <w:webHidden/>
          </w:rPr>
          <w:fldChar w:fldCharType="begin"/>
        </w:r>
        <w:r w:rsidR="003C02E3">
          <w:rPr>
            <w:noProof/>
            <w:webHidden/>
          </w:rPr>
          <w:instrText xml:space="preserve"> PAGEREF _Toc431837711 \h </w:instrText>
        </w:r>
        <w:r w:rsidR="003C02E3">
          <w:rPr>
            <w:noProof/>
            <w:webHidden/>
          </w:rPr>
        </w:r>
        <w:r w:rsidR="003C02E3">
          <w:rPr>
            <w:noProof/>
            <w:webHidden/>
          </w:rPr>
          <w:fldChar w:fldCharType="separate"/>
        </w:r>
        <w:r w:rsidR="003C02E3">
          <w:rPr>
            <w:noProof/>
            <w:webHidden/>
          </w:rPr>
          <w:t>18</w:t>
        </w:r>
        <w:r w:rsidR="003C02E3">
          <w:rPr>
            <w:noProof/>
            <w:webHidden/>
          </w:rPr>
          <w:fldChar w:fldCharType="end"/>
        </w:r>
      </w:hyperlink>
    </w:p>
    <w:p w14:paraId="5DE51AD2" w14:textId="77777777" w:rsidR="003C02E3" w:rsidRDefault="00BB451F">
      <w:pPr>
        <w:pStyle w:val="Verzeichnis1"/>
        <w:rPr>
          <w:rFonts w:asciiTheme="minorHAnsi" w:eastAsiaTheme="minorEastAsia" w:hAnsiTheme="minorHAnsi" w:cstheme="minorBidi"/>
          <w:noProof/>
          <w:sz w:val="22"/>
          <w:szCs w:val="22"/>
          <w:lang w:val="de-CH" w:eastAsia="de-CH"/>
        </w:rPr>
      </w:pPr>
      <w:hyperlink w:anchor="_Toc431837712" w:history="1">
        <w:r w:rsidR="003C02E3" w:rsidRPr="0008269B">
          <w:rPr>
            <w:rStyle w:val="Hyperlink"/>
            <w:noProof/>
          </w:rPr>
          <w:t>9</w:t>
        </w:r>
        <w:r w:rsidR="003C02E3">
          <w:rPr>
            <w:rFonts w:asciiTheme="minorHAnsi" w:eastAsiaTheme="minorEastAsia" w:hAnsiTheme="minorHAnsi" w:cstheme="minorBidi"/>
            <w:noProof/>
            <w:sz w:val="22"/>
            <w:szCs w:val="22"/>
            <w:lang w:val="de-CH" w:eastAsia="de-CH"/>
          </w:rPr>
          <w:tab/>
        </w:r>
        <w:r w:rsidR="003C02E3" w:rsidRPr="0008269B">
          <w:rPr>
            <w:rStyle w:val="Hyperlink"/>
            <w:noProof/>
          </w:rPr>
          <w:t>Glossar</w:t>
        </w:r>
        <w:r w:rsidR="003C02E3">
          <w:rPr>
            <w:noProof/>
            <w:webHidden/>
          </w:rPr>
          <w:tab/>
        </w:r>
        <w:r w:rsidR="003C02E3">
          <w:rPr>
            <w:noProof/>
            <w:webHidden/>
          </w:rPr>
          <w:fldChar w:fldCharType="begin"/>
        </w:r>
        <w:r w:rsidR="003C02E3">
          <w:rPr>
            <w:noProof/>
            <w:webHidden/>
          </w:rPr>
          <w:instrText xml:space="preserve"> PAGEREF _Toc431837712 \h </w:instrText>
        </w:r>
        <w:r w:rsidR="003C02E3">
          <w:rPr>
            <w:noProof/>
            <w:webHidden/>
          </w:rPr>
        </w:r>
        <w:r w:rsidR="003C02E3">
          <w:rPr>
            <w:noProof/>
            <w:webHidden/>
          </w:rPr>
          <w:fldChar w:fldCharType="separate"/>
        </w:r>
        <w:r w:rsidR="003C02E3">
          <w:rPr>
            <w:noProof/>
            <w:webHidden/>
          </w:rPr>
          <w:t>18</w:t>
        </w:r>
        <w:r w:rsidR="003C02E3">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0" w:name="_Toc431837664"/>
      <w:r w:rsidR="006373C4" w:rsidRPr="00133DF1">
        <w:lastRenderedPageBreak/>
        <w:t>Allgemeines</w:t>
      </w:r>
      <w:bookmarkEnd w:id="0"/>
    </w:p>
    <w:p w14:paraId="6E8515EF" w14:textId="77777777" w:rsidR="00E0101F" w:rsidRPr="00133DF1" w:rsidRDefault="00E0101F" w:rsidP="00E0101F">
      <w:pPr>
        <w:pStyle w:val="berschrift2"/>
        <w:jc w:val="both"/>
      </w:pPr>
      <w:bookmarkStart w:id="1" w:name="_Toc414275590"/>
      <w:bookmarkStart w:id="2" w:name="_Toc431837665"/>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r w:rsidR="00AC49DE">
        <w:t>wird</w:t>
      </w:r>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3" w:name="_Toc414275591"/>
      <w:bookmarkStart w:id="4" w:name="_Toc431837666"/>
      <w:r w:rsidRPr="00133DF1">
        <w:t>Lesekreis</w:t>
      </w:r>
      <w:bookmarkEnd w:id="3"/>
      <w:bookmarkEnd w:id="4"/>
    </w:p>
    <w:p w14:paraId="3CC85A23" w14:textId="006F0328"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BFH-TI Abteilung CPVR</w:t>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1837667"/>
      <w:r w:rsidRPr="00133DF1">
        <w:t>Ausgangslage</w:t>
      </w:r>
      <w:bookmarkEnd w:id="5"/>
      <w:bookmarkEnd w:id="6"/>
      <w:r w:rsidRPr="00133DF1">
        <w:t xml:space="preserve"> </w:t>
      </w:r>
    </w:p>
    <w:p w14:paraId="4C74F40A" w14:textId="2DFAA437" w:rsidR="00E0101F" w:rsidRPr="00133DF1" w:rsidRDefault="00E0101F" w:rsidP="00E0101F">
      <w:pPr>
        <w:jc w:val="both"/>
      </w:pPr>
      <w:r w:rsidRPr="00133DF1">
        <w:t>Das cpvrLab besitzt eine CAVE</w:t>
      </w:r>
      <w:r w:rsidR="00AC49DE">
        <w:rPr>
          <w:rStyle w:val="Funotenzeichen"/>
        </w:rPr>
        <w:footnoteReference w:id="2"/>
      </w:r>
      <w:r w:rsidR="005B40F2" w:rsidRPr="00133DF1">
        <w:t xml:space="preserve"> (Cave Automatic Virtual Environment)</w:t>
      </w:r>
      <w:r w:rsidRPr="00133DF1">
        <w:t xml:space="preserve"> Installation mit dem virtuelle 3D-Welten in Echtgrösse über drei Projektionswände und eine Bodenprojektion erzeugt werden können. Alle Projektionsflächen werden dabei mit zwei Projektoren in stereoskopisch projiziert, sodass eine nahezu perfekte Raumwahrnehmung entsteht. Die Entwicklung von virtuellen 3D-Welten mit Basis-APIs wie OpenGL</w:t>
      </w:r>
      <w:r w:rsidR="00AC49DE">
        <w:rPr>
          <w:rStyle w:val="Funotenzeichen"/>
        </w:rPr>
        <w:footnoteReference w:id="3"/>
      </w:r>
      <w:r w:rsidRPr="00133DF1">
        <w:t xml:space="preserve"> oder OpenSceneGraph</w:t>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 einzusetzen, mit der die Entwicklungszyklen</w:t>
      </w:r>
      <w:r w:rsidR="001A69E8" w:rsidRPr="00133DF1">
        <w:t xml:space="preserve"> </w:t>
      </w:r>
      <w:r w:rsidRPr="00133DF1">
        <w:t>vereinfacht und verkürzt werden können. Unity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77777777"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 xml:space="preserve">wie eine Integration von Unity in den CAVE erfolgen </w:t>
      </w:r>
      <w:r w:rsidR="00625504" w:rsidRPr="00133DF1">
        <w:t>kann</w:t>
      </w:r>
      <w:r w:rsidR="002342A9" w:rsidRPr="00133DF1">
        <w:t>.</w:t>
      </w:r>
    </w:p>
    <w:p w14:paraId="38F32863" w14:textId="77777777" w:rsidR="00B1255C" w:rsidRDefault="00B1255C" w:rsidP="00E0101F">
      <w:pPr>
        <w:jc w:val="both"/>
      </w:pPr>
    </w:p>
    <w:p w14:paraId="63613541" w14:textId="73FE56EA" w:rsidR="00B1255C" w:rsidRDefault="00B1255C" w:rsidP="00E0101F">
      <w:pPr>
        <w:jc w:val="both"/>
      </w:pPr>
      <w:r>
        <w:t>In einem ersten Schritt erfolgte eine Prüfung</w:t>
      </w:r>
      <w:r w:rsidR="00AC49DE">
        <w:t xml:space="preserve"> der bereits verwendeten Frameworks (Equalizer</w:t>
      </w:r>
      <w:r w:rsidR="00AC49DE">
        <w:rPr>
          <w:rStyle w:val="Funotenzeichen"/>
        </w:rPr>
        <w:footnoteReference w:id="5"/>
      </w:r>
      <w:r w:rsidR="00AC49DE">
        <w:t>, Chromium</w:t>
      </w:r>
      <w:r w:rsidR="00AC49DE">
        <w:rPr>
          <w:rStyle w:val="Funotenzeichen"/>
        </w:rPr>
        <w:footnoteReference w:id="6"/>
      </w:r>
      <w:r w:rsidR="00AC49DE">
        <w:t xml:space="preserve">) und </w:t>
      </w:r>
      <w:r>
        <w:t xml:space="preserve">der Software MiddleVR, die den Einsatz von Unity </w:t>
      </w:r>
      <w:r w:rsidR="000E3E12">
        <w:t>in einem CAVE</w:t>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Unity-Plugins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4AABDC5" w:rsidR="007F3831" w:rsidRDefault="00855F25" w:rsidP="00B1255C">
      <w:pPr>
        <w:pStyle w:val="Listenabsatz"/>
        <w:numPr>
          <w:ilvl w:val="0"/>
          <w:numId w:val="43"/>
        </w:numPr>
        <w:jc w:val="both"/>
      </w:pPr>
      <w:r>
        <w:t>Mehrere Hosts / Mehrere GPUs / Mehrere Unity Instanzen</w:t>
      </w:r>
    </w:p>
    <w:p w14:paraId="0EB1C3A1" w14:textId="505FF65D" w:rsidR="00855F25" w:rsidRDefault="00855F25" w:rsidP="00B1255C">
      <w:pPr>
        <w:pStyle w:val="Listenabsatz"/>
        <w:numPr>
          <w:ilvl w:val="0"/>
          <w:numId w:val="43"/>
        </w:numPr>
        <w:jc w:val="both"/>
      </w:pPr>
      <w:r>
        <w:t>Ein Host / Mehrere GPUs / Mehrere Unity Instanzen</w:t>
      </w:r>
    </w:p>
    <w:p w14:paraId="374E4560" w14:textId="729D2B8E" w:rsidR="007F3831" w:rsidRDefault="00855F25" w:rsidP="00B1255C">
      <w:pPr>
        <w:pStyle w:val="Listenabsatz"/>
        <w:numPr>
          <w:ilvl w:val="0"/>
          <w:numId w:val="43"/>
        </w:numPr>
        <w:jc w:val="both"/>
      </w:pPr>
      <w:r>
        <w:t>Ein Host / Mehrere GPUs / Eine Unity Instanz</w:t>
      </w:r>
    </w:p>
    <w:p w14:paraId="129CE059" w14:textId="47461A4C" w:rsidR="00855F25" w:rsidRDefault="00855F25" w:rsidP="00B1255C">
      <w:pPr>
        <w:pStyle w:val="Listenabsatz"/>
        <w:numPr>
          <w:ilvl w:val="0"/>
          <w:numId w:val="43"/>
        </w:numPr>
        <w:jc w:val="both"/>
      </w:pPr>
      <w:r>
        <w:t>Ein Host / Mehrere GPUs / Eine Unity Instanz mit Mosaic</w:t>
      </w:r>
      <w:r w:rsidR="00371CC4">
        <w:rPr>
          <w:rStyle w:val="Funotenzeichen"/>
        </w:rPr>
        <w:footnoteReference w:id="8"/>
      </w:r>
      <w:r>
        <w:t xml:space="preserve"> Treiber</w:t>
      </w:r>
    </w:p>
    <w:p w14:paraId="1993D851" w14:textId="77777777" w:rsidR="00855F25" w:rsidRDefault="00855F25" w:rsidP="00855F25">
      <w:pPr>
        <w:jc w:val="both"/>
      </w:pPr>
    </w:p>
    <w:p w14:paraId="569501A9" w14:textId="71539BBA" w:rsidR="00B1255C" w:rsidRDefault="00B1255C" w:rsidP="00B1255C">
      <w:pPr>
        <w:jc w:val="both"/>
      </w:pPr>
      <w:r>
        <w:t>Basierend auf Prototypen der verschiedenen Systeme und theoretischer Abklärungen konnte sich Variante 4 (Ein Host / Mehrere GPUs / Eine Unity Instanz mit Mosaic Treiber) klar hervorheben. Die dadurch erreichte hohe Flexibilität, die obsolete Synchronisierung und die gute Performance durch Verteilung der Last auf verschiedene GPUs waren ausschlaggebend.</w:t>
      </w:r>
    </w:p>
    <w:p w14:paraId="0F57F8AF" w14:textId="3E0ED071" w:rsidR="00CC4016" w:rsidRPr="00133DF1" w:rsidRDefault="00CC4016" w:rsidP="00CC4016">
      <w:pPr>
        <w:pStyle w:val="berschrift2"/>
      </w:pPr>
      <w:bookmarkStart w:id="7" w:name="_Toc431837668"/>
      <w:r w:rsidRPr="00133DF1">
        <w:lastRenderedPageBreak/>
        <w:t>Unity</w:t>
      </w:r>
      <w:bookmarkEnd w:id="7"/>
    </w:p>
    <w:p w14:paraId="46E0A601" w14:textId="55192ED3"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 und OS X. Zielplattformen sind neben PCs auch Spielkonsolen, mobile Geräte und Webbrowser.</w:t>
      </w:r>
    </w:p>
    <w:p w14:paraId="422649C4" w14:textId="59525EB4" w:rsidR="00CC4016" w:rsidRDefault="00CC4016" w:rsidP="00CC4016">
      <w:pPr>
        <w:jc w:val="both"/>
        <w:rPr>
          <w:sz w:val="16"/>
          <w:szCs w:val="16"/>
        </w:rPr>
      </w:pPr>
      <w:r w:rsidRPr="00133DF1">
        <w:rPr>
          <w:sz w:val="16"/>
          <w:szCs w:val="16"/>
        </w:rPr>
        <w:t xml:space="preserve">(Quelle: </w:t>
      </w:r>
      <w:hyperlink r:id="rId15" w:history="1">
        <w:r w:rsidR="00371CC4" w:rsidRPr="00530C11">
          <w:rPr>
            <w:rStyle w:val="Hyperlink"/>
            <w:sz w:val="16"/>
            <w:szCs w:val="16"/>
          </w:rPr>
          <w:t>https://de.wikipedia.org/wiki/Unity_(Spiel-Engine))</w:t>
        </w:r>
      </w:hyperlink>
    </w:p>
    <w:p w14:paraId="0792F2C5" w14:textId="77777777" w:rsidR="00371CC4" w:rsidRDefault="00371CC4" w:rsidP="00371CC4">
      <w:pPr>
        <w:keepNext/>
        <w:jc w:val="center"/>
      </w:pPr>
      <w:r>
        <w:rPr>
          <w:noProof/>
          <w:sz w:val="16"/>
          <w:szCs w:val="16"/>
          <w:lang w:val="en-US"/>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45CD6E47" w:rsidR="00371CC4" w:rsidRPr="00133DF1" w:rsidRDefault="00371CC4" w:rsidP="00251427">
      <w:pPr>
        <w:pStyle w:val="Beschriftung"/>
        <w:jc w:val="center"/>
        <w:rPr>
          <w:szCs w:val="16"/>
        </w:rPr>
      </w:pPr>
      <w:bookmarkStart w:id="8" w:name="_Toc431844044"/>
      <w:r>
        <w:t xml:space="preserve">Abbildung </w:t>
      </w:r>
      <w:r>
        <w:fldChar w:fldCharType="begin"/>
      </w:r>
      <w:r>
        <w:instrText xml:space="preserve"> SEQ Abbildung \* ARABIC </w:instrText>
      </w:r>
      <w:r>
        <w:fldChar w:fldCharType="separate"/>
      </w:r>
      <w:r w:rsidR="00B77EDA">
        <w:rPr>
          <w:noProof/>
        </w:rPr>
        <w:t>1</w:t>
      </w:r>
      <w:r>
        <w:fldChar w:fldCharType="end"/>
      </w:r>
      <w:r>
        <w:t>: Unity Editor, Engine</w:t>
      </w:r>
      <w:bookmarkEnd w:id="8"/>
    </w:p>
    <w:p w14:paraId="6C657708" w14:textId="54D8C1F4" w:rsidR="00DB6621" w:rsidRDefault="00DB6621" w:rsidP="00CC4016">
      <w:pPr>
        <w:pStyle w:val="berschrift2"/>
      </w:pPr>
      <w:bookmarkStart w:id="9" w:name="_Toc431837669"/>
      <w:r>
        <w:t>Nvidia Mosaic</w:t>
      </w:r>
      <w:bookmarkEnd w:id="9"/>
      <w:r>
        <w:t xml:space="preserve"> </w:t>
      </w:r>
    </w:p>
    <w:p w14:paraId="6A2B64B9" w14:textId="2E91CB64" w:rsidR="00DB6621" w:rsidRDefault="00DB6621" w:rsidP="00CF189A">
      <w:pPr>
        <w:jc w:val="both"/>
      </w:pPr>
      <w:r>
        <w:t>Mosaic ist eine Technologie von Nvidia,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Mosaic™ Mehrbildschirm-Technologie dient zur einfachen Skalierung jeder Anwendung auf mehrere Bildschirme, und das ohne Softwareanpassungen oder Leistungseinbußen. Durch die Mosaic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251427" w:rsidRDefault="00DB6621" w:rsidP="00DB6621">
      <w:pPr>
        <w:rPr>
          <w:sz w:val="16"/>
          <w:szCs w:val="16"/>
        </w:rPr>
      </w:pPr>
      <w:r w:rsidRPr="00251427">
        <w:rPr>
          <w:sz w:val="16"/>
          <w:szCs w:val="16"/>
        </w:rPr>
        <w:t xml:space="preserve">(Quelle: </w:t>
      </w:r>
      <w:hyperlink r:id="rId17" w:history="1">
        <w:r w:rsidRPr="00251427">
          <w:rPr>
            <w:rStyle w:val="Hyperlink"/>
            <w:sz w:val="16"/>
            <w:szCs w:val="16"/>
          </w:rPr>
          <w:t>http://www.nvidia.de/object/nvidia-mosaic-technology-de.html</w:t>
        </w:r>
      </w:hyperlink>
      <w:r w:rsidRPr="00251427">
        <w:rPr>
          <w:sz w:val="16"/>
          <w:szCs w:val="16"/>
        </w:rPr>
        <w:t>)</w:t>
      </w:r>
    </w:p>
    <w:p w14:paraId="3A06EC40" w14:textId="05F944EC" w:rsidR="00CC4016" w:rsidRPr="00133DF1" w:rsidRDefault="00CC4016" w:rsidP="00CC4016">
      <w:pPr>
        <w:pStyle w:val="berschrift2"/>
      </w:pPr>
      <w:bookmarkStart w:id="10" w:name="_Toc431837670"/>
      <w:r w:rsidRPr="00133DF1">
        <w:t>Infrastruktur</w:t>
      </w:r>
      <w:bookmarkEnd w:id="10"/>
    </w:p>
    <w:p w14:paraId="36A22885" w14:textId="54EF78DF" w:rsidR="00CC4016" w:rsidRPr="00133DF1" w:rsidRDefault="00D716DD" w:rsidP="00E0101F">
      <w:pPr>
        <w:jc w:val="both"/>
      </w:pPr>
      <w:r w:rsidRPr="00133DF1">
        <w:t>Nach Abschluss der Projekt</w:t>
      </w:r>
      <w:r w:rsidR="00251427">
        <w:t xml:space="preserve"> </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0B3AFD7A" w:rsidR="00D716DD" w:rsidRPr="00133DF1" w:rsidRDefault="00D716DD" w:rsidP="00D716DD">
      <w:pPr>
        <w:pStyle w:val="Listenabsatz"/>
        <w:numPr>
          <w:ilvl w:val="0"/>
          <w:numId w:val="41"/>
        </w:numPr>
        <w:jc w:val="both"/>
      </w:pPr>
      <w:r w:rsidRPr="00133DF1">
        <w:t>Ersetzen des Servers für das WorldViz Trackingsystem</w:t>
      </w:r>
    </w:p>
    <w:p w14:paraId="03F5E410" w14:textId="3F5CBEE6"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val="en-US"/>
        </w:rPr>
        <w:lastRenderedPageBreak/>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4CCD9EE1" w:rsidR="00651CCA" w:rsidRPr="00133DF1" w:rsidRDefault="00651CCA" w:rsidP="00651CCA">
      <w:pPr>
        <w:pStyle w:val="Beschriftung"/>
        <w:jc w:val="both"/>
        <w:rPr>
          <w:lang w:val="de-CH"/>
        </w:rPr>
      </w:pPr>
      <w:bookmarkStart w:id="11" w:name="_Toc431844045"/>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B77EDA">
        <w:rPr>
          <w:noProof/>
          <w:lang w:val="de-CH"/>
        </w:rPr>
        <w:t>2</w:t>
      </w:r>
      <w:r w:rsidRPr="00133DF1">
        <w:rPr>
          <w:lang w:val="de-CH"/>
        </w:rPr>
        <w:fldChar w:fldCharType="end"/>
      </w:r>
      <w:r w:rsidRPr="00133DF1">
        <w:rPr>
          <w:lang w:val="de-CH"/>
        </w:rPr>
        <w:t>: Infrastruktur CAVE</w:t>
      </w:r>
      <w:bookmarkEnd w:id="11"/>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2" w:name="_Toc431837671"/>
      <w:r>
        <w:t>Inputs und Tracking</w:t>
      </w:r>
      <w:bookmarkEnd w:id="12"/>
    </w:p>
    <w:p w14:paraId="473B19B2" w14:textId="0CAEB7E6" w:rsidR="00133DF1" w:rsidRDefault="00C1485D" w:rsidP="00FA3FCF">
      <w:pPr>
        <w:jc w:val="both"/>
      </w:pPr>
      <w:r w:rsidRPr="00133DF1">
        <w:t>Die beiden Tracking Devices (Eyes und Wand</w:t>
      </w:r>
      <w:r w:rsidR="00D976C4">
        <w:rPr>
          <w:rStyle w:val="Funotenzeichen"/>
        </w:rPr>
        <w:footnoteReference w:id="9"/>
      </w:r>
      <w:r w:rsidRPr="00133DF1">
        <w:t>) werden durch 10 Infrarotkameras</w:t>
      </w:r>
      <w:r w:rsidR="00BB3CF3">
        <w:t xml:space="preserve"> (WorldViz</w:t>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 welche Einstellungen des Trackingsystems (Kalibrieren der Kameras, Überprüfen der Signale, Definition der Devices usw.) erlaubt. Zusätzlich wird, direkt im PPT Studio 2013 integriert, ein VRPN</w:t>
      </w:r>
      <w:r w:rsidR="00D976C4">
        <w:rPr>
          <w:rStyle w:val="Funotenzeichen"/>
        </w:rPr>
        <w:footnoteReference w:id="11"/>
      </w:r>
      <w:r w:rsidR="00F757C3">
        <w:t xml:space="preserve"> Server betrieben, welcher die berechneten Werte der Tracking Devices über einen Socket ins Netz liefert.</w:t>
      </w:r>
    </w:p>
    <w:p w14:paraId="4155AD30" w14:textId="6D1AD613" w:rsidR="00133DF1" w:rsidRDefault="00133DF1" w:rsidP="00FA3FCF">
      <w:pPr>
        <w:jc w:val="both"/>
      </w:pPr>
      <w:r>
        <w:t>Der Wand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val="en-US"/>
        </w:rPr>
        <w:lastRenderedPageBreak/>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0C898C3E" w:rsidR="00133DF1" w:rsidRDefault="00DB6621" w:rsidP="00DB6621">
      <w:pPr>
        <w:pStyle w:val="Beschriftung"/>
        <w:jc w:val="center"/>
      </w:pPr>
      <w:bookmarkStart w:id="13" w:name="_Toc431844046"/>
      <w:r>
        <w:t xml:space="preserve">Abbildung </w:t>
      </w:r>
      <w:r>
        <w:fldChar w:fldCharType="begin"/>
      </w:r>
      <w:r>
        <w:instrText xml:space="preserve"> SEQ Abbildung \* ARABIC </w:instrText>
      </w:r>
      <w:r>
        <w:fldChar w:fldCharType="separate"/>
      </w:r>
      <w:r w:rsidR="00B77EDA">
        <w:rPr>
          <w:noProof/>
        </w:rPr>
        <w:t>3</w:t>
      </w:r>
      <w:r>
        <w:fldChar w:fldCharType="end"/>
      </w:r>
      <w:r>
        <w:t>: WorldViz Wand</w:t>
      </w:r>
      <w:bookmarkEnd w:id="13"/>
    </w:p>
    <w:p w14:paraId="6EEC61B0" w14:textId="77777777" w:rsidR="00DB6621" w:rsidRDefault="00DB6621" w:rsidP="00DB6621">
      <w:pPr>
        <w:jc w:val="center"/>
      </w:pPr>
    </w:p>
    <w:p w14:paraId="7D6C8143" w14:textId="77777777" w:rsidR="00DB6621" w:rsidRDefault="00DB6621" w:rsidP="00DB6621">
      <w:pPr>
        <w:jc w:val="center"/>
      </w:pPr>
    </w:p>
    <w:p w14:paraId="2FD5DF62" w14:textId="0C9AECA2"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Unity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1837672"/>
      <w:r>
        <w:t>Rendering</w:t>
      </w:r>
      <w:bookmarkEnd w:id="14"/>
    </w:p>
    <w:p w14:paraId="1B458E27" w14:textId="06B8E1A1" w:rsidR="00372D4C" w:rsidRDefault="002A7FE2" w:rsidP="00FA3FCF">
      <w:pPr>
        <w:jc w:val="both"/>
      </w:pPr>
      <w:r>
        <w:t>Auf dem Unity Server läuft die Unity Applikation und die über das VPRN</w:t>
      </w:r>
      <w:r w:rsidRPr="002A7FE2">
        <w:t xml:space="preserve"> </w:t>
      </w:r>
      <w:r>
        <w:t xml:space="preserve">Protokoll gelieferten Informationen bezüglich der Tracking Devices </w:t>
      </w:r>
      <w:r w:rsidR="005C06F9">
        <w:t>werden, mit Hilfe des e</w:t>
      </w:r>
      <w:r>
        <w:t xml:space="preserve">ntwickelten Unity Plugins, interpretiert. </w:t>
      </w:r>
      <w:r w:rsidR="005C06F9">
        <w:t xml:space="preserve">Dank des Mosaic Treibers von Nvidia wird das Output-Signal, welches von der Unity Applikation </w:t>
      </w:r>
      <w:r w:rsidR="00B92D30">
        <w:t>gerendert</w:t>
      </w:r>
      <w:r w:rsidR="005C06F9">
        <w:t xml:space="preserve"> wird, auf die 8 vorhandenen Grafikkarten Outputs verteilt und an den Matrix Switch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3E7A3278" w:rsidR="005C06F9" w:rsidRDefault="005C06F9" w:rsidP="00FA3FCF">
      <w:pPr>
        <w:pStyle w:val="berschrift3"/>
        <w:jc w:val="both"/>
      </w:pPr>
      <w:bookmarkStart w:id="15" w:name="_Toc431837673"/>
      <w:r>
        <w:t>Darstellung im CAVE</w:t>
      </w:r>
      <w:bookmarkEnd w:id="15"/>
    </w:p>
    <w:p w14:paraId="728048EA" w14:textId="10628486" w:rsidR="005C06F9" w:rsidRDefault="005C06F9" w:rsidP="00FA3FCF">
      <w:pPr>
        <w:jc w:val="both"/>
      </w:pPr>
      <w:r>
        <w:t xml:space="preserve">Als letzten Schritt </w:t>
      </w:r>
      <w:r w:rsidR="004B11AA">
        <w:t>empfangen die Projektoren das Signal über den konfigurierten Matrix Switch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val="en-US"/>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1C07E55F" w:rsidR="00AF3E4F" w:rsidRDefault="00AF3E4F" w:rsidP="00AF3E4F">
      <w:pPr>
        <w:pStyle w:val="Beschriftung"/>
        <w:jc w:val="center"/>
      </w:pPr>
      <w:bookmarkStart w:id="16" w:name="_Toc431844047"/>
      <w:r>
        <w:t xml:space="preserve">Abbildung </w:t>
      </w:r>
      <w:r>
        <w:fldChar w:fldCharType="begin"/>
      </w:r>
      <w:r>
        <w:instrText xml:space="preserve"> SEQ Abbildung \* ARABIC </w:instrText>
      </w:r>
      <w:r>
        <w:fldChar w:fldCharType="separate"/>
      </w:r>
      <w:r w:rsidR="00B77EDA">
        <w:rPr>
          <w:noProof/>
        </w:rPr>
        <w:t>4</w:t>
      </w:r>
      <w:r>
        <w:fldChar w:fldCharType="end"/>
      </w:r>
      <w:r>
        <w:t>: CAVE BFH</w:t>
      </w:r>
      <w:bookmarkStart w:id="17" w:name="_Toc414275593"/>
      <w:bookmarkEnd w:id="16"/>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1837674"/>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0AFCFD5F" w:rsidR="00F623F2" w:rsidRPr="00133DF1" w:rsidRDefault="002342A9" w:rsidP="00F623F2">
      <w:pPr>
        <w:pStyle w:val="Listenabsatz"/>
        <w:numPr>
          <w:ilvl w:val="0"/>
          <w:numId w:val="39"/>
        </w:numPr>
        <w:jc w:val="both"/>
      </w:pPr>
      <w:r w:rsidRPr="00133DF1">
        <w:t>Unabhängiges Unity Plugin, welches die Konfigu</w:t>
      </w:r>
      <w:r w:rsidR="00F623F2" w:rsidRPr="00133DF1">
        <w:t>ration für den CAVE ermöglicht. Hier muss besonders auf die Konfiguration des Nvidia-Mosaic Rücksicht genommen werden.</w:t>
      </w:r>
    </w:p>
    <w:p w14:paraId="32BD4E78" w14:textId="74AA4458" w:rsidR="002342A9" w:rsidRPr="00133DF1" w:rsidRDefault="00F623F2" w:rsidP="002342A9">
      <w:pPr>
        <w:pStyle w:val="Listenabsatz"/>
        <w:numPr>
          <w:ilvl w:val="0"/>
          <w:numId w:val="39"/>
        </w:numPr>
        <w:jc w:val="both"/>
      </w:pPr>
      <w:r w:rsidRPr="00133DF1">
        <w:t>Einbindung der bereits installierten Motion-Tracking Lösung von WorldViz ins Unity (</w:t>
      </w:r>
      <w:r w:rsidR="00250867" w:rsidRPr="00133DF1">
        <w:t>ü</w:t>
      </w:r>
      <w:r w:rsidRPr="00133DF1">
        <w:t xml:space="preserve">ber das oben genannte </w:t>
      </w:r>
      <w:r w:rsidR="000C3DBE">
        <w:t>VRPN-</w:t>
      </w:r>
      <w:r w:rsidRPr="00133DF1">
        <w:t>Plugin)</w:t>
      </w:r>
      <w:r w:rsidR="00250867" w:rsidRPr="00133DF1">
        <w:t>.</w:t>
      </w:r>
    </w:p>
    <w:p w14:paraId="20DAF150" w14:textId="6077BF48"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Unity-Demoapplikation</w:t>
      </w:r>
      <w:r w:rsidR="000C3DBE">
        <w:t>en</w:t>
      </w:r>
      <w:r w:rsidRPr="00133DF1">
        <w:t>, welche die Fähigkeiten dieser Installation demonstriert</w:t>
      </w:r>
      <w:r w:rsidR="00250867" w:rsidRPr="00133DF1">
        <w:t>.</w:t>
      </w:r>
    </w:p>
    <w:p w14:paraId="1B9FE570" w14:textId="5CDB484A" w:rsidR="00F623F2" w:rsidRPr="00133DF1" w:rsidRDefault="00F623F2" w:rsidP="002342A9">
      <w:pPr>
        <w:pStyle w:val="Listenabsatz"/>
        <w:numPr>
          <w:ilvl w:val="0"/>
          <w:numId w:val="39"/>
        </w:numPr>
        <w:jc w:val="both"/>
      </w:pPr>
      <w:r w:rsidRPr="00133DF1">
        <w:t>Erstellen eines Handbuchs sowie ein Tutorial für kommende Unity Anw</w:t>
      </w:r>
      <w:r w:rsidR="00250867" w:rsidRPr="00133DF1">
        <w:t>endungen (d</w:t>
      </w:r>
      <w:r w:rsidRPr="00133DF1">
        <w:t xml:space="preserve">er Aufwand für die Portierung in den </w:t>
      </w:r>
      <w:r w:rsidR="00172166" w:rsidRPr="00133DF1">
        <w:t>CAVE</w:t>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69825C21"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Unity-Applikation</w:t>
      </w:r>
      <w:r w:rsidR="00660AAC" w:rsidRPr="000C3DBE">
        <w:rPr>
          <w:b/>
          <w:i/>
          <w:sz w:val="23"/>
          <w:vertAlign w:val="superscript"/>
        </w:rPr>
        <w:t xml:space="preserve"> </w:t>
      </w:r>
      <w:r w:rsidRPr="000C3DBE">
        <w:rPr>
          <w:b/>
          <w:i/>
          <w:sz w:val="23"/>
        </w:rPr>
        <w:t>in kurzer Zeit im CAVE der BFH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 xml:space="preserve">Die neue und bereits vorhandene Infrastruktur soll benutzerfreundlich und ansprechend in das Projekt eingebunden werden. </w:t>
      </w:r>
    </w:p>
    <w:p w14:paraId="56E5BAA3" w14:textId="77777777" w:rsidR="00885781" w:rsidRPr="00133DF1" w:rsidRDefault="00885781" w:rsidP="00885781">
      <w:pPr>
        <w:pStyle w:val="berschrift2"/>
        <w:jc w:val="both"/>
      </w:pPr>
      <w:bookmarkStart w:id="19" w:name="_Toc414275595"/>
      <w:bookmarkStart w:id="20" w:name="_Toc431837675"/>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1837676"/>
      <w:r w:rsidRPr="00133DF1">
        <w:t>Technische Abgrenzungen</w:t>
      </w:r>
      <w:bookmarkEnd w:id="21"/>
      <w:bookmarkEnd w:id="22"/>
    </w:p>
    <w:p w14:paraId="1D41A3D3" w14:textId="65B4ED4C"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Unity, respektive C# gesetzt. Low-Level Implementationen in C, C++ (auch FreeGlut)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1837677"/>
      <w:r w:rsidRPr="00133DF1">
        <w:t>Weitere Abgrenzungen</w:t>
      </w:r>
      <w:bookmarkEnd w:id="23"/>
      <w:bookmarkEnd w:id="24"/>
    </w:p>
    <w:p w14:paraId="225D40CC" w14:textId="587C80F0"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 xml:space="preserve">ie WorldViz Installation findet, </w:t>
      </w:r>
      <w:r w:rsidR="00AF3E4F">
        <w:t>ausgenommen der</w:t>
      </w:r>
      <w:r w:rsidRPr="00133DF1">
        <w:t xml:space="preserve"> neuen Servern, wie anhin Verwendung. Es sind höchstens Kalibierungsarbeiten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1837678"/>
      <w:r w:rsidRPr="00133DF1">
        <w:t>Voraussetzungen und Ressourcen</w:t>
      </w:r>
      <w:bookmarkEnd w:id="25"/>
      <w:bookmarkEnd w:id="26"/>
    </w:p>
    <w:p w14:paraId="04ECB207" w14:textId="001F7FB2"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 xml:space="preserve">Desweitern muss der Zutritt zu den Räumlichkeiten der BFH, wo sich die Installation des CAVEs befindet,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7" w:name="_Toc431837679"/>
      <w:r w:rsidRPr="00133DF1">
        <w:lastRenderedPageBreak/>
        <w:t>Funktionale Anforderungen</w:t>
      </w:r>
      <w:bookmarkEnd w:id="27"/>
    </w:p>
    <w:p w14:paraId="3486BC9F" w14:textId="77777777" w:rsidR="00AA638C" w:rsidRPr="00133DF1" w:rsidRDefault="00AA638C" w:rsidP="00AA638C">
      <w:pPr>
        <w:pStyle w:val="berschrift2"/>
        <w:jc w:val="both"/>
      </w:pPr>
      <w:bookmarkStart w:id="28" w:name="_Toc414275616"/>
      <w:bookmarkStart w:id="29" w:name="_Toc431837680"/>
      <w:r w:rsidRPr="00133DF1">
        <w:t>Adaption Unity Anwendung für den CAVE</w:t>
      </w:r>
      <w:bookmarkEnd w:id="28"/>
      <w:bookmarkEnd w:id="29"/>
    </w:p>
    <w:p w14:paraId="2FFEFDB9" w14:textId="77777777" w:rsidR="00AA638C" w:rsidRDefault="00AA638C" w:rsidP="00AA638C">
      <w:pPr>
        <w:jc w:val="both"/>
      </w:pPr>
      <w:r w:rsidRPr="00133DF1">
        <w:t>Beliebige Spiele, Simulationen oder sonstige Anwendungen die mit Unity umgesetzt wurden, sollen so manipuliert werden, dass auf sämtlichen Leinwänden des CAVEs eine stereoskopische Projektion dargestellt wird.</w:t>
      </w:r>
    </w:p>
    <w:p w14:paraId="7E2B7AF3" w14:textId="018AA66E" w:rsidR="00AF3E4F" w:rsidRDefault="00AF3E4F" w:rsidP="00AF3E4F">
      <w:pPr>
        <w:pStyle w:val="berschrift2"/>
      </w:pPr>
      <w:bookmarkStart w:id="30" w:name="_Toc431837681"/>
      <w:r>
        <w:t>VRPN Unterstützung</w:t>
      </w:r>
      <w:bookmarkEnd w:id="30"/>
    </w:p>
    <w:p w14:paraId="6518C000" w14:textId="382FA58D" w:rsidR="00AF3E4F" w:rsidRPr="00AF3E4F" w:rsidRDefault="00AF3E4F" w:rsidP="00251427">
      <w:pPr>
        <w:jc w:val="both"/>
      </w:pPr>
      <w:r>
        <w:t>VR-Geräte sollen über das VRPN Protokoll angesprochen werden können und ihre Inputs über das Plugin ins</w:t>
      </w:r>
      <w:r w:rsidR="00251427">
        <w:t xml:space="preserve"> Unity übertragen werden können</w:t>
      </w:r>
      <w:r>
        <w:t xml:space="preserve"> </w:t>
      </w:r>
      <w:r w:rsidR="00B77EDA">
        <w:t>(WorldViz Wand und Eyes)</w:t>
      </w:r>
      <w:r w:rsidR="00251427">
        <w:t>.</w:t>
      </w:r>
    </w:p>
    <w:p w14:paraId="64587381" w14:textId="77777777" w:rsidR="00AA638C" w:rsidRPr="00133DF1" w:rsidRDefault="00AA638C" w:rsidP="00AA638C">
      <w:pPr>
        <w:pStyle w:val="berschrift2"/>
        <w:jc w:val="both"/>
      </w:pPr>
      <w:bookmarkStart w:id="31" w:name="_Toc414275617"/>
      <w:bookmarkStart w:id="32" w:name="_Toc431837682"/>
      <w:r w:rsidRPr="00133DF1">
        <w:t>Kompatibilität</w:t>
      </w:r>
      <w:bookmarkEnd w:id="31"/>
      <w:bookmarkEnd w:id="32"/>
    </w:p>
    <w:p w14:paraId="3053F8C7" w14:textId="25F9769A" w:rsidR="00AA638C" w:rsidRPr="00133DF1" w:rsidRDefault="00AA638C" w:rsidP="00AA638C">
      <w:pPr>
        <w:jc w:val="both"/>
      </w:pPr>
      <w:r w:rsidRPr="00133DF1">
        <w:t xml:space="preserve">Sämtliche, quelloffene Unity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Unity Anwendung muss für das spätere Einpflegen in den CAVE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764DC538" w:rsidR="00AA638C" w:rsidRPr="00F036AC" w:rsidRDefault="00B4689D" w:rsidP="00F036AC">
      <w:pPr>
        <w:pStyle w:val="Listenabsatz"/>
        <w:numPr>
          <w:ilvl w:val="0"/>
          <w:numId w:val="45"/>
        </w:numPr>
        <w:rPr>
          <w:b/>
        </w:rPr>
      </w:pPr>
      <w:r w:rsidRPr="006E1A17">
        <w:rPr>
          <w:b/>
        </w:rPr>
        <w:t>Dynamic Link</w:t>
      </w:r>
      <w:r w:rsidR="00ED1EF4" w:rsidRPr="006E1A17">
        <w:rPr>
          <w:b/>
        </w:rPr>
        <w:t xml:space="preserve"> Library</w:t>
      </w:r>
      <w:r w:rsidRPr="006E1A17">
        <w:rPr>
          <w:rStyle w:val="Funotenzeichen"/>
          <w:b/>
        </w:rPr>
        <w:footnoteReference w:id="12"/>
      </w:r>
      <w:r w:rsidR="00ED1EF4" w:rsidRPr="006E1A17">
        <w:rPr>
          <w:b/>
        </w:rPr>
        <w:t xml:space="preserve"> (.dll)</w:t>
      </w:r>
      <w:r w:rsidR="00F036AC">
        <w:rPr>
          <w:b/>
        </w:rPr>
        <w:br/>
      </w:r>
      <w:r w:rsidR="00AA638C" w:rsidRPr="00133DF1">
        <w:t>Unabhängig von Managed und Native Plugins, können sämtliche Funktionen über eine kompilierte .dll erfolgen, die ins Projekt integriert werden muss. Diese Methode hätte den Vorteil, dass der Code nicht eingesehen und modifiziert werden kann. Code Completion wird dank der .dll gewährleistet.</w:t>
      </w:r>
    </w:p>
    <w:p w14:paraId="687F0D27" w14:textId="77777777" w:rsidR="00AA638C" w:rsidRPr="00133DF1" w:rsidRDefault="00AA638C" w:rsidP="00AA638C">
      <w:pPr>
        <w:jc w:val="both"/>
      </w:pPr>
    </w:p>
    <w:p w14:paraId="489CF857" w14:textId="5D535E97" w:rsidR="00AA638C" w:rsidRPr="00F036AC" w:rsidRDefault="00AA638C" w:rsidP="00F036AC">
      <w:pPr>
        <w:pStyle w:val="Listenabsatz"/>
        <w:numPr>
          <w:ilvl w:val="0"/>
          <w:numId w:val="45"/>
        </w:numPr>
        <w:rPr>
          <w:b/>
        </w:rPr>
      </w:pPr>
      <w:bookmarkStart w:id="33" w:name="_Toc414275619"/>
      <w:r w:rsidRPr="006E1A17">
        <w:rPr>
          <w:b/>
        </w:rPr>
        <w:t>Asset Store (Packages)</w:t>
      </w:r>
      <w:bookmarkEnd w:id="33"/>
      <w:r w:rsidR="00F036AC">
        <w:rPr>
          <w:b/>
        </w:rPr>
        <w:br/>
      </w:r>
      <w:r w:rsidRPr="00133DF1">
        <w:t>Um das Integrieren einer Library zu vereinfachen, kann im Asset Store ein Package angeboten werden, welches direkt an den vorgesehenen Ort kopiert und mit dem Projekt verknüpft wird. Das Package kann unter anderem eine .dll oder offener Code beinhalten.</w:t>
      </w:r>
    </w:p>
    <w:p w14:paraId="48EFED0F" w14:textId="77777777" w:rsidR="00AA638C" w:rsidRPr="00133DF1" w:rsidRDefault="00AA638C" w:rsidP="00AA638C">
      <w:pPr>
        <w:jc w:val="both"/>
      </w:pPr>
    </w:p>
    <w:p w14:paraId="6622B85F" w14:textId="46BA80B4" w:rsidR="00AA638C" w:rsidRPr="00F036AC" w:rsidRDefault="00AA638C" w:rsidP="00F036AC">
      <w:pPr>
        <w:pStyle w:val="Listenabsatz"/>
        <w:numPr>
          <w:ilvl w:val="0"/>
          <w:numId w:val="45"/>
        </w:numPr>
        <w:rPr>
          <w:b/>
        </w:rPr>
      </w:pPr>
      <w:bookmarkStart w:id="34" w:name="_Toc414275620"/>
      <w:r w:rsidRPr="006E1A17">
        <w:rPr>
          <w:b/>
        </w:rPr>
        <w:t>Source Code API</w:t>
      </w:r>
      <w:bookmarkEnd w:id="34"/>
      <w:r w:rsidR="00B4689D" w:rsidRPr="006E1A17">
        <w:rPr>
          <w:rStyle w:val="Funotenzeichen"/>
          <w:b/>
        </w:rPr>
        <w:footnoteReference w:id="13"/>
      </w:r>
      <w:r w:rsidR="00F036AC">
        <w:rPr>
          <w:b/>
        </w:rPr>
        <w:br/>
      </w:r>
      <w:r w:rsidRPr="00133DF1">
        <w:t>Die Schnittstelle kann über offenen Source Code erfolgen. Die entsprechenden Klassen werden ins Unity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43F7AD3F" w:rsidR="00B4689D" w:rsidRDefault="00B4689D" w:rsidP="00251427">
      <w:pPr>
        <w:pStyle w:val="Listenabsatz"/>
        <w:ind w:left="360"/>
        <w:jc w:val="both"/>
      </w:pPr>
      <w:r>
        <w:t>Können die nötigen Parameter (CAVE Abmessungen, 6DoF</w:t>
      </w:r>
      <w:r>
        <w:rPr>
          <w:rStyle w:val="Funotenzeichen"/>
        </w:rPr>
        <w:footnoteReference w:id="14"/>
      </w:r>
      <w:r>
        <w:t>-Einstellungen, und weiteres) gepflegt werden.</w:t>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0324DFE2" w:rsidR="004C7111" w:rsidRPr="00133DF1" w:rsidRDefault="00503E95" w:rsidP="004C7111">
      <w:pPr>
        <w:pStyle w:val="berschrift2"/>
      </w:pPr>
      <w:bookmarkStart w:id="35" w:name="_Toc431837683"/>
      <w:r w:rsidRPr="00133DF1">
        <w:t>WorldV</w:t>
      </w:r>
      <w:r w:rsidR="004C7111" w:rsidRPr="00133DF1">
        <w:t>iz Tracking</w:t>
      </w:r>
      <w:bookmarkEnd w:id="35"/>
    </w:p>
    <w:p w14:paraId="022FD40A" w14:textId="3E851B20" w:rsidR="004F7B18" w:rsidRPr="00133DF1" w:rsidRDefault="004F7B18" w:rsidP="004F7B18">
      <w:pPr>
        <w:pStyle w:val="berschrift3"/>
      </w:pPr>
      <w:bookmarkStart w:id="36" w:name="_Toc431837684"/>
      <w:r w:rsidRPr="00133DF1">
        <w:t>Head Tracking</w:t>
      </w:r>
      <w:bookmarkEnd w:id="36"/>
    </w:p>
    <w:p w14:paraId="5376CA70" w14:textId="1B00E9C5"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lastRenderedPageBreak/>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586380CD" w:rsidR="00C57BA9" w:rsidRPr="00133DF1" w:rsidRDefault="00C57BA9" w:rsidP="0082517D">
      <w:pPr>
        <w:jc w:val="both"/>
      </w:pPr>
      <w:r w:rsidRPr="00133DF1">
        <w:t>Entscheidend ist, dass die zwei</w:t>
      </w:r>
      <w:r w:rsidR="009C3F6E" w:rsidRPr="00133DF1">
        <w:t xml:space="preserve"> verschiedenen Inputs, Unity und WorldViz,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34DAF2E0" w:rsidR="0055600E" w:rsidRPr="00133DF1" w:rsidRDefault="0055600E" w:rsidP="0082517D">
      <w:pPr>
        <w:jc w:val="both"/>
      </w:pPr>
      <w:r w:rsidRPr="00133DF1">
        <w:t>Folgende Inputs</w:t>
      </w:r>
      <w:r w:rsidR="0062287E" w:rsidRPr="00133DF1">
        <w:t xml:space="preserve"> des Head Tracking Devices</w:t>
      </w:r>
      <w:r w:rsidRPr="00133DF1">
        <w:t xml:space="preserve"> werden vom Unity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Je nach Ausrichtung des Kopfes, bzw. des Head Trackings, dreht sich auch die Kamera im Spiel.</w:t>
      </w:r>
    </w:p>
    <w:p w14:paraId="11700340" w14:textId="77777777" w:rsidR="004F7B18" w:rsidRPr="00133DF1" w:rsidRDefault="004F7B18" w:rsidP="004F7B18"/>
    <w:p w14:paraId="3DEE3E12" w14:textId="07DDA8AF" w:rsidR="004F7B18" w:rsidRPr="00133DF1" w:rsidRDefault="004F7B18" w:rsidP="004F7B18">
      <w:pPr>
        <w:pStyle w:val="berschrift3"/>
      </w:pPr>
      <w:bookmarkStart w:id="37" w:name="_Toc431837685"/>
      <w:r w:rsidRPr="00133DF1">
        <w:t>Wand</w:t>
      </w:r>
      <w:r w:rsidR="0062287E" w:rsidRPr="00133DF1">
        <w:t xml:space="preserve"> Tracking</w:t>
      </w:r>
      <w:bookmarkEnd w:id="37"/>
    </w:p>
    <w:p w14:paraId="4C97901F" w14:textId="77777777" w:rsidR="004C7111" w:rsidRPr="00133DF1" w:rsidRDefault="004C7111" w:rsidP="004C7111"/>
    <w:p w14:paraId="6D80C0DD" w14:textId="09DF7485" w:rsidR="004C7111" w:rsidRPr="00133DF1" w:rsidRDefault="0082517D" w:rsidP="00262C2E">
      <w:pPr>
        <w:jc w:val="both"/>
      </w:pPr>
      <w:r w:rsidRPr="00133DF1">
        <w:t xml:space="preserve">Ein weiteres Input Device ist der Wand von WorldViz.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6C8D059C" w:rsidR="0055600E" w:rsidRPr="00133DF1" w:rsidRDefault="0055600E" w:rsidP="00262C2E">
      <w:pPr>
        <w:jc w:val="both"/>
      </w:pPr>
      <w:r w:rsidRPr="00133DF1">
        <w:t>Folgende Inputs</w:t>
      </w:r>
      <w:r w:rsidR="0062287E" w:rsidRPr="00133DF1">
        <w:t xml:space="preserve"> des Wand Tracking Devices</w:t>
      </w:r>
      <w:r w:rsidRPr="00133DF1">
        <w:t xml:space="preserve"> werden vom Unity Plugin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Die Rotation des Wands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197B4E79" w:rsidR="003E7822" w:rsidRPr="00133DF1" w:rsidRDefault="0062287E" w:rsidP="003E7822">
      <w:pPr>
        <w:pStyle w:val="Listenabsatz"/>
        <w:numPr>
          <w:ilvl w:val="0"/>
          <w:numId w:val="35"/>
        </w:numPr>
        <w:jc w:val="both"/>
      </w:pPr>
      <w:r w:rsidRPr="00133DF1">
        <w:rPr>
          <w:b/>
        </w:rPr>
        <w:t>Buttons</w:t>
      </w:r>
      <w:r w:rsidR="003E7822" w:rsidRPr="00133DF1">
        <w:br/>
        <w:t>Die verschiedenen Buttons des Wands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 Plugins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1BA0F7D0" w14:textId="47BB9C5D" w:rsidR="009979FD" w:rsidRDefault="001A69E8" w:rsidP="008D2938">
      <w:pPr>
        <w:pStyle w:val="Listenabsatz"/>
        <w:ind w:left="360"/>
        <w:jc w:val="both"/>
      </w:pPr>
      <w:r w:rsidRPr="00133DF1">
        <w:t>Da die WorldViz Ins</w:t>
      </w:r>
      <w:r w:rsidR="009C3F6E" w:rsidRPr="00133DF1">
        <w:t xml:space="preserve">tallation über das VRPN Protokoll die Positionen und Rotationen aller erkannten und verfolgbaren Objekte übermittelt, </w:t>
      </w:r>
      <w:r w:rsidRPr="00133DF1">
        <w:t>kann alternativ statt des Head Trackings auch die Position des Wand</w:t>
      </w:r>
      <w:r w:rsidR="009C3F6E" w:rsidRPr="00133DF1">
        <w:t>s verwendet wer</w:t>
      </w:r>
      <w:r w:rsidRPr="00133DF1">
        <w:t>den.</w:t>
      </w:r>
    </w:p>
    <w:p w14:paraId="742F7F2A" w14:textId="77777777" w:rsidR="00B5132D" w:rsidRDefault="00B5132D" w:rsidP="008D2938">
      <w:pPr>
        <w:pStyle w:val="Listenabsatz"/>
        <w:ind w:left="360"/>
        <w:jc w:val="both"/>
      </w:pPr>
    </w:p>
    <w:p w14:paraId="5D2E70DB" w14:textId="6FFCCBCF" w:rsidR="00B5132D" w:rsidRPr="00B5132D" w:rsidRDefault="00B5132D" w:rsidP="00B5132D">
      <w:pPr>
        <w:pStyle w:val="Listenabsatz"/>
        <w:numPr>
          <w:ilvl w:val="0"/>
          <w:numId w:val="40"/>
        </w:numPr>
        <w:jc w:val="both"/>
        <w:rPr>
          <w:b/>
        </w:rPr>
      </w:pPr>
      <w:r w:rsidRPr="00B5132D">
        <w:rPr>
          <w:b/>
        </w:rPr>
        <w:t>Gyroskop</w:t>
      </w:r>
    </w:p>
    <w:p w14:paraId="492A1F3A" w14:textId="74351F9C" w:rsidR="00B5132D" w:rsidRDefault="004D6C7D" w:rsidP="00B5132D">
      <w:pPr>
        <w:pStyle w:val="Listenabsatz"/>
        <w:ind w:left="360"/>
        <w:jc w:val="both"/>
      </w:pPr>
      <w:r>
        <w:t>Das</w:t>
      </w:r>
      <w:r w:rsidR="00B5132D">
        <w:t xml:space="preserve"> integrierte Gyroskop des Wands </w:t>
      </w:r>
      <w:r w:rsidR="0032295D">
        <w:t>liefert die Richtungsänderungen.</w:t>
      </w:r>
    </w:p>
    <w:p w14:paraId="3FDA1E6A" w14:textId="77777777" w:rsidR="00B5132D" w:rsidRDefault="00B5132D" w:rsidP="00B5132D">
      <w:pPr>
        <w:jc w:val="both"/>
      </w:pPr>
    </w:p>
    <w:p w14:paraId="60C08634" w14:textId="3E7F8E20" w:rsidR="00B5132D" w:rsidRDefault="00B5132D" w:rsidP="00B5132D">
      <w:pPr>
        <w:pStyle w:val="berschrift2"/>
      </w:pPr>
      <w:bookmarkStart w:id="38" w:name="_Toc431837686"/>
      <w:r>
        <w:lastRenderedPageBreak/>
        <w:t>Einstellungsmöglichkeiten für 6DoF</w:t>
      </w:r>
      <w:bookmarkEnd w:id="38"/>
    </w:p>
    <w:p w14:paraId="4B6D6319" w14:textId="042DF692" w:rsidR="00B5132D" w:rsidRDefault="00B5132D" w:rsidP="00AB2938">
      <w:pPr>
        <w:jc w:val="both"/>
      </w:pPr>
      <w:r>
        <w:t xml:space="preserve">Da je nach Anwendung die Sensibilität der Achsen angepasst werden muss, ist dieses Feature zwingend. So kann direkt entschieden werden, ob </w:t>
      </w:r>
      <w:r w:rsidR="00AB2938">
        <w:t>b</w:t>
      </w:r>
      <w:r>
        <w:t>eispielsweise die Rotationswinkel überhaupt ver</w:t>
      </w:r>
      <w:r w:rsidR="006E0739">
        <w:t>wendet werden sollen.</w:t>
      </w:r>
      <w:bookmarkStart w:id="39" w:name="_GoBack"/>
      <w:bookmarkEnd w:id="39"/>
    </w:p>
    <w:p w14:paraId="185B2824" w14:textId="77777777" w:rsidR="00B06E09" w:rsidRDefault="00B06E09" w:rsidP="00B06E09">
      <w:pPr>
        <w:keepNext/>
        <w:jc w:val="center"/>
      </w:pPr>
      <w:r>
        <w:rPr>
          <w:noProof/>
          <w:lang w:val="en-US"/>
        </w:rPr>
        <w:drawing>
          <wp:inline distT="0" distB="0" distL="0" distR="0" wp14:anchorId="747BC253" wp14:editId="21987BA2">
            <wp:extent cx="3166110" cy="209524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3169583" cy="209754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40" w:name="_Toc431844048"/>
      <w:r>
        <w:t xml:space="preserve">Abbildung </w:t>
      </w:r>
      <w:r>
        <w:fldChar w:fldCharType="begin"/>
      </w:r>
      <w:r>
        <w:instrText xml:space="preserve"> SEQ Abbildung \* ARABIC </w:instrText>
      </w:r>
      <w:r>
        <w:fldChar w:fldCharType="separate"/>
      </w:r>
      <w:r w:rsidR="00B77EDA">
        <w:rPr>
          <w:noProof/>
        </w:rPr>
        <w:t>5</w:t>
      </w:r>
      <w:r>
        <w:fldChar w:fldCharType="end"/>
      </w:r>
      <w:r>
        <w:t>: 6Dof</w:t>
      </w:r>
      <w:bookmarkEnd w:id="40"/>
    </w:p>
    <w:p w14:paraId="7F73C2AF" w14:textId="0D88ED91" w:rsidR="004C7111" w:rsidRPr="00133DF1" w:rsidRDefault="004C7111" w:rsidP="004C7111">
      <w:pPr>
        <w:pStyle w:val="berschrift2"/>
      </w:pPr>
      <w:bookmarkStart w:id="41" w:name="_Toc431837687"/>
      <w:r w:rsidRPr="00133DF1">
        <w:t>Setup</w:t>
      </w:r>
      <w:bookmarkEnd w:id="41"/>
    </w:p>
    <w:p w14:paraId="134810A9" w14:textId="4854FC54"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 xml:space="preserve">Unity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2" w:name="_Toc431837688"/>
      <w:r w:rsidRPr="00133DF1">
        <w:t>Demo</w:t>
      </w:r>
      <w:r w:rsidR="007B67E5" w:rsidRPr="00133DF1">
        <w:t>applikation</w:t>
      </w:r>
      <w:bookmarkEnd w:id="42"/>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t>Schiessbude</w:t>
      </w:r>
    </w:p>
    <w:p w14:paraId="0D837D27" w14:textId="296A46C9"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 Plugins veranschaulichen zu können.</w:t>
      </w:r>
    </w:p>
    <w:p w14:paraId="6D2A58C5" w14:textId="77777777" w:rsidR="00840889" w:rsidRPr="00133DF1" w:rsidRDefault="00840889" w:rsidP="00840889">
      <w:pPr>
        <w:pStyle w:val="Listenabsatz"/>
        <w:ind w:left="360"/>
        <w:jc w:val="both"/>
      </w:pPr>
    </w:p>
    <w:p w14:paraId="0C9C6FE9" w14:textId="4A2874C4" w:rsidR="00840889" w:rsidRPr="00133DF1"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Mit Hilfe des Head Trackings kann sich der Spieler in der gesamten Szenerie umschauen, leichte Bewegungen ausführen und die abzuschiessenden Objekte aus verschiedenen Perspektiven betrachten. Das Wand Device steuert das Luftgewehr, um die Zielscheiben anzuvisieren und mit Hilfe des Joysticks kann sich der Spieler in der Schiessbude frei bewegen und Drehungen ausführen.</w:t>
      </w:r>
      <w:r w:rsidR="001A75C2" w:rsidRPr="00133DF1">
        <w:t xml:space="preserve"> Die Buttons des Wands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42CF0B5" w:rsidR="00F22D83" w:rsidRPr="00133DF1" w:rsidRDefault="00F22D83" w:rsidP="00F22D83">
      <w:pPr>
        <w:pStyle w:val="Listenabsatz"/>
        <w:ind w:left="360"/>
        <w:jc w:val="both"/>
      </w:pPr>
      <w:r w:rsidRPr="00133DF1">
        <w:t xml:space="preserve">Es wird ein Operationssaal dargestellt, wo sich der Benutzer im CAVE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36671787"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 </w:t>
      </w:r>
    </w:p>
    <w:p w14:paraId="4D26AA0E" w14:textId="23FBD043" w:rsidR="007B67E5" w:rsidRPr="000A7BE4" w:rsidRDefault="007B67E5" w:rsidP="000A7BE4">
      <w:pPr>
        <w:jc w:val="both"/>
        <w:rPr>
          <w:b/>
        </w:rPr>
      </w:pPr>
    </w:p>
    <w:p w14:paraId="4A162D4A" w14:textId="77777777" w:rsidR="00251427" w:rsidRPr="00251427" w:rsidRDefault="00BC4827" w:rsidP="00F24FF8">
      <w:pPr>
        <w:pStyle w:val="Listenabsatz"/>
        <w:numPr>
          <w:ilvl w:val="0"/>
          <w:numId w:val="36"/>
        </w:numPr>
        <w:jc w:val="both"/>
      </w:pPr>
      <w:r w:rsidRPr="00251427">
        <w:rPr>
          <w:b/>
        </w:rPr>
        <w:t>D</w:t>
      </w:r>
      <w:r w:rsidR="00840889" w:rsidRPr="00251427">
        <w:rPr>
          <w:b/>
        </w:rPr>
        <w:t xml:space="preserve">emoapp </w:t>
      </w:r>
      <w:r w:rsidR="00F22D83" w:rsidRPr="00251427">
        <w:rPr>
          <w:b/>
        </w:rPr>
        <w:t>Dri</w:t>
      </w:r>
      <w:r w:rsidRPr="00251427">
        <w:rPr>
          <w:b/>
        </w:rPr>
        <w:t>ttpartei</w:t>
      </w:r>
    </w:p>
    <w:p w14:paraId="77A0B916" w14:textId="3F91E3F3" w:rsidR="009478DB" w:rsidRPr="00133DF1" w:rsidRDefault="00A40AC3" w:rsidP="00251427">
      <w:pPr>
        <w:pStyle w:val="Listenabsatz"/>
        <w:ind w:left="360"/>
        <w:jc w:val="both"/>
      </w:pPr>
      <w:r>
        <w:t>Eine nicht</w:t>
      </w:r>
      <w:r w:rsidR="00BC4827" w:rsidRPr="00133DF1">
        <w:t xml:space="preserve"> spezifisch auf das Unity Plugin massgeschneiderte Applikation wird ausgewählt, um die Wiederverwendbarkeit und Kompatibilität des erstellten Unity Plugins zu demonstrieren. Möglicherweise können nicht alle Features, die das Plugin bieten würde, vom Spiel interpretiert werden, weil dies von der Spiellogik her nicht möglich ist.</w:t>
      </w:r>
    </w:p>
    <w:p w14:paraId="5E3F43AE" w14:textId="075C138B" w:rsidR="005079FC" w:rsidRDefault="00F22D83" w:rsidP="005079FC">
      <w:pPr>
        <w:pStyle w:val="Listenabsatz"/>
        <w:ind w:left="360"/>
        <w:jc w:val="both"/>
      </w:pPr>
      <w:r w:rsidRPr="00133DF1">
        <w:lastRenderedPageBreak/>
        <w:t>Diese Applikat</w:t>
      </w:r>
      <w:r w:rsidR="00EB6472" w:rsidRPr="00133DF1">
        <w:t xml:space="preserve">ion muss noch evaluiert werden, naheliegend ist das automatisch ausgelieferte </w:t>
      </w:r>
      <w:r w:rsidRPr="00133DF1">
        <w:t>Autorenn</w:t>
      </w:r>
      <w:r w:rsidR="00EB6472" w:rsidRPr="00133DF1">
        <w:t>spiel von Unity. Alternativ finden</w:t>
      </w:r>
      <w:r w:rsidRPr="00133DF1">
        <w:t xml:space="preserve"> </w:t>
      </w:r>
      <w:r w:rsidR="00D051AB">
        <w:t>Demo</w:t>
      </w:r>
      <w:r w:rsidRPr="00133DF1">
        <w:t>-Apps aus dem Appstore</w:t>
      </w:r>
      <w:r w:rsidR="003E06B6" w:rsidRPr="00133DF1">
        <w:t xml:space="preserve"> Verwend</w:t>
      </w:r>
      <w:r w:rsidR="00EB6472" w:rsidRPr="00133DF1">
        <w:t>ung.</w:t>
      </w:r>
    </w:p>
    <w:p w14:paraId="72666634" w14:textId="77777777" w:rsidR="00B06E09" w:rsidRDefault="00B06E09" w:rsidP="00B06E09">
      <w:pPr>
        <w:jc w:val="both"/>
      </w:pP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3" w:name="_Toc431837689"/>
      <w:r>
        <w:lastRenderedPageBreak/>
        <w:t>Features</w:t>
      </w:r>
      <w:bookmarkEnd w:id="43"/>
    </w:p>
    <w:p w14:paraId="1837A8DB" w14:textId="6FCE1D9B" w:rsidR="00A258F3" w:rsidRDefault="00A258F3" w:rsidP="00A258F3">
      <w:r>
        <w:t xml:space="preserve">Alle diese Applikationen stellen verschiedene Anforderungen an das Unity Plugin. </w:t>
      </w:r>
      <w:r w:rsidR="00CB3FA4">
        <w:t>Die Apps wurden so gewählt, dass eine möglichst grosse Abdeckung der Features erfolgt.</w:t>
      </w:r>
      <w:r w:rsidR="00D051AB">
        <w:t xml:space="preserve"> Abhängig vom Projektfortschritt werden möglicherweise nicht alle Demoapps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r w:rsidRPr="00BF2519">
              <w:rPr>
                <w:b/>
                <w:sz w:val="16"/>
                <w:szCs w:val="16"/>
              </w:rPr>
              <w:t>Demoapp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597FF3E8" w:rsidR="00D65075" w:rsidRPr="00BF2519" w:rsidRDefault="00D65075" w:rsidP="00D65075">
            <w:pPr>
              <w:jc w:val="center"/>
              <w:rPr>
                <w:sz w:val="16"/>
                <w:szCs w:val="16"/>
              </w:rPr>
            </w:pPr>
            <w:r w:rsidRPr="00BF2519">
              <w:rPr>
                <w:sz w:val="16"/>
                <w:szCs w:val="16"/>
              </w:rPr>
              <w:t>Wand</w:t>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4" w:name="_Toc431844051"/>
      <w:r>
        <w:t xml:space="preserve">Tabelle </w:t>
      </w:r>
      <w:r>
        <w:fldChar w:fldCharType="begin"/>
      </w:r>
      <w:r>
        <w:instrText xml:space="preserve"> SEQ Tabelle \* ARABIC </w:instrText>
      </w:r>
      <w:r>
        <w:fldChar w:fldCharType="separate"/>
      </w:r>
      <w:r>
        <w:rPr>
          <w:noProof/>
        </w:rPr>
        <w:t>1</w:t>
      </w:r>
      <w:r>
        <w:fldChar w:fldCharType="end"/>
      </w:r>
      <w:r>
        <w:t>: Features Unitygames</w:t>
      </w:r>
      <w:bookmarkEnd w:id="44"/>
    </w:p>
    <w:p w14:paraId="508C96AA" w14:textId="709F43BD" w:rsidR="007B54A1" w:rsidRDefault="007B54A1" w:rsidP="007B54A1">
      <w:pPr>
        <w:tabs>
          <w:tab w:val="left" w:pos="426"/>
        </w:tabs>
        <w:jc w:val="both"/>
      </w:pPr>
      <w:r>
        <w:t>X:</w:t>
      </w:r>
      <w:r>
        <w:tab/>
        <w:t>Vorhanden</w:t>
      </w:r>
    </w:p>
    <w:p w14:paraId="3C7CDBA3" w14:textId="0A60B70F" w:rsidR="007B54A1" w:rsidRPr="00133DF1" w:rsidRDefault="007B54A1" w:rsidP="007B54A1">
      <w:pPr>
        <w:tabs>
          <w:tab w:val="left" w:pos="426"/>
        </w:tabs>
        <w:jc w:val="both"/>
      </w:pPr>
      <w:r>
        <w:t>?:</w:t>
      </w:r>
      <w:r>
        <w:tab/>
        <w:t>Abhängig der Unity Applikation</w:t>
      </w:r>
    </w:p>
    <w:p w14:paraId="001414A5" w14:textId="77777777" w:rsidR="004C7111" w:rsidRPr="00133DF1" w:rsidRDefault="004C7111" w:rsidP="004C7111">
      <w:pPr>
        <w:pStyle w:val="berschrift1"/>
      </w:pPr>
      <w:bookmarkStart w:id="45" w:name="_Toc431837690"/>
      <w:r w:rsidRPr="00133DF1">
        <w:t>Nicht funktionale Anforderungen</w:t>
      </w:r>
      <w:bookmarkEnd w:id="45"/>
    </w:p>
    <w:p w14:paraId="5448A918" w14:textId="77777777" w:rsidR="004C7111" w:rsidRPr="00133DF1" w:rsidRDefault="008378C1" w:rsidP="004C7111">
      <w:pPr>
        <w:pStyle w:val="berschrift2"/>
      </w:pPr>
      <w:bookmarkStart w:id="46" w:name="_Toc431837691"/>
      <w:r w:rsidRPr="00133DF1">
        <w:t>Wiederverwendbarkeit</w:t>
      </w:r>
      <w:bookmarkEnd w:id="46"/>
    </w:p>
    <w:p w14:paraId="7C1EEF4C" w14:textId="77777777" w:rsidR="00657856" w:rsidRPr="00133DF1" w:rsidRDefault="00657856" w:rsidP="00251427">
      <w:pPr>
        <w:jc w:val="both"/>
      </w:pPr>
      <w:r w:rsidRPr="00133DF1">
        <w:t xml:space="preserve">Damit zukünftige Entwickler effizient eigene Anwendungen in den CAVE einpflegen können, wird viel Wert auf die Wiederverwendbarkeit gelegt. </w:t>
      </w:r>
    </w:p>
    <w:p w14:paraId="028BEFD7" w14:textId="49CF335D" w:rsidR="008378C1" w:rsidRPr="00133DF1" w:rsidRDefault="00657856" w:rsidP="00251427">
      <w:pPr>
        <w:jc w:val="both"/>
      </w:pPr>
      <w:r w:rsidRPr="00133DF1">
        <w:t>Anwender aus verschiedenen Bereichen wie Architektur, Autoindustrie, Game Development usw. können ihre Simulationen in den CAVE einpflegen und ausführen.</w:t>
      </w:r>
    </w:p>
    <w:p w14:paraId="4D7CB0B8" w14:textId="7D42A70D" w:rsidR="008378C1" w:rsidRPr="00133DF1" w:rsidRDefault="008378C1" w:rsidP="008378C1">
      <w:pPr>
        <w:pStyle w:val="berschrift2"/>
      </w:pPr>
      <w:bookmarkStart w:id="47" w:name="_Toc431837692"/>
      <w:r w:rsidRPr="00133DF1">
        <w:t>Ergonomie</w:t>
      </w:r>
      <w:bookmarkEnd w:id="47"/>
    </w:p>
    <w:p w14:paraId="5513A51A" w14:textId="041D9F54" w:rsidR="00DB6621" w:rsidRDefault="00657856" w:rsidP="00172166">
      <w:pPr>
        <w:jc w:val="both"/>
        <w:rPr>
          <w:szCs w:val="19"/>
        </w:rPr>
      </w:pPr>
      <w:r w:rsidRPr="00133DF1">
        <w:rPr>
          <w:szCs w:val="19"/>
        </w:rPr>
        <w:t>Im Rahmen eines kleinen Tutorials wird Schritt für Schritt erklärt, wie die eigene Unity Anwendung für den CAVE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8" w:name="_Toc431837693"/>
      <w:r>
        <w:lastRenderedPageBreak/>
        <w:t>Skalierbarkeit sekundäre Kamera</w:t>
      </w:r>
      <w:bookmarkEnd w:id="48"/>
    </w:p>
    <w:p w14:paraId="0F9277CD" w14:textId="312DB7C8" w:rsidR="00B77EDA" w:rsidRDefault="00B77EDA" w:rsidP="00B77EDA">
      <w:pPr>
        <w:pStyle w:val="Textkrper"/>
        <w:jc w:val="both"/>
      </w:pPr>
      <w:r>
        <w:t>Ein Spiel kann eine sekundäre Kamera verwenden um beispielsweise eine Minimap anzuzeigen. Die Projektion dieser Minimap sollte nicht 1:1 von einem 1-Bildschirm-Setting (</w:t>
      </w:r>
      <w:r w:rsidR="00251427">
        <w:t>f</w:t>
      </w:r>
      <w:r>
        <w:t xml:space="preserve">ix oben </w:t>
      </w:r>
      <w:r w:rsidR="00E90A42">
        <w:t>rechts</w:t>
      </w:r>
      <w:r>
        <w:t xml:space="preserve">) übernommen werden, sondern flexibel </w:t>
      </w:r>
      <w:r w:rsidR="00E90A42">
        <w:t>sein. Sei dies</w:t>
      </w:r>
      <w:r>
        <w:t xml:space="preserve"> fix gepinnt an den Center Screen oder da</w:t>
      </w:r>
      <w:r w:rsidR="00251427">
        <w:t>s</w:t>
      </w:r>
      <w:r>
        <w:t>s eine ganzer Screen für die Minimap übernommen wird.</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val="en-US"/>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2">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0DE9A4A" w:rsidR="00DB6621" w:rsidRPr="00251427" w:rsidRDefault="00B77EDA" w:rsidP="00251427">
      <w:pPr>
        <w:pStyle w:val="Beschriftung"/>
        <w:jc w:val="center"/>
      </w:pPr>
      <w:bookmarkStart w:id="49" w:name="_Toc431844049"/>
      <w:r>
        <w:t xml:space="preserve">Abbildung </w:t>
      </w:r>
      <w:r>
        <w:fldChar w:fldCharType="begin"/>
      </w:r>
      <w:r>
        <w:instrText xml:space="preserve"> SEQ Abbildung \* ARABIC </w:instrText>
      </w:r>
      <w:r>
        <w:fldChar w:fldCharType="separate"/>
      </w:r>
      <w:r>
        <w:rPr>
          <w:noProof/>
        </w:rPr>
        <w:t>6</w:t>
      </w:r>
      <w:r>
        <w:fldChar w:fldCharType="end"/>
      </w:r>
      <w:r>
        <w:t>: Minimap Game</w:t>
      </w:r>
      <w:bookmarkEnd w:id="49"/>
    </w:p>
    <w:p w14:paraId="6DB1C304" w14:textId="77777777" w:rsidR="00484BE4" w:rsidRPr="00133DF1" w:rsidRDefault="00484BE4" w:rsidP="00484BE4">
      <w:pPr>
        <w:pStyle w:val="berschrift1"/>
      </w:pPr>
      <w:bookmarkStart w:id="50" w:name="_Toc431837694"/>
      <w:r w:rsidRPr="00133DF1">
        <w:t>Testing</w:t>
      </w:r>
      <w:bookmarkEnd w:id="50"/>
    </w:p>
    <w:p w14:paraId="3F34EA4D" w14:textId="7C512398" w:rsidR="00657856" w:rsidRPr="00133DF1" w:rsidRDefault="00E90A42" w:rsidP="00657856">
      <w:pPr>
        <w:pStyle w:val="berschrift2"/>
      </w:pPr>
      <w:bookmarkStart w:id="51" w:name="_Toc431837695"/>
      <w:r>
        <w:t>System T</w:t>
      </w:r>
      <w:r w:rsidR="00657856" w:rsidRPr="00133DF1">
        <w:t>ests</w:t>
      </w:r>
      <w:bookmarkEnd w:id="51"/>
      <w:r w:rsidR="00657856" w:rsidRPr="00133DF1">
        <w:t xml:space="preserve"> </w:t>
      </w:r>
    </w:p>
    <w:p w14:paraId="6C0D6EA7" w14:textId="77777777" w:rsidR="00657856" w:rsidRPr="00133DF1" w:rsidRDefault="00657856" w:rsidP="00657856">
      <w:pPr>
        <w:pStyle w:val="Default"/>
        <w:jc w:val="both"/>
        <w:rPr>
          <w:sz w:val="19"/>
          <w:szCs w:val="19"/>
        </w:rPr>
      </w:pPr>
      <w:r w:rsidRPr="00133DF1">
        <w:rPr>
          <w:sz w:val="19"/>
          <w:szCs w:val="19"/>
        </w:rPr>
        <w:t xml:space="preserve">Während der Prototypingphase werden laufend Tests auf unabhängigen Rechnern sowie im CAVE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2" w:name="_Toc431837696"/>
      <w:r w:rsidRPr="00133DF1">
        <w:t>Usability Tests</w:t>
      </w:r>
      <w:bookmarkEnd w:id="52"/>
      <w:r w:rsidR="00657856" w:rsidRPr="00133DF1">
        <w:t xml:space="preserve"> </w:t>
      </w:r>
    </w:p>
    <w:p w14:paraId="579351DC" w14:textId="1070F389"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 Anwendungen werden berücksichtigt.</w:t>
      </w:r>
    </w:p>
    <w:p w14:paraId="542159E2" w14:textId="7D17D827" w:rsidR="009D7AA3" w:rsidRDefault="009D7AA3" w:rsidP="009D7AA3">
      <w:pPr>
        <w:pStyle w:val="berschrift2"/>
      </w:pPr>
      <w:bookmarkStart w:id="53" w:name="_Toc431837697"/>
      <w:r>
        <w:t>Szenarien</w:t>
      </w:r>
      <w:bookmarkEnd w:id="53"/>
    </w:p>
    <w:p w14:paraId="633DAAC8" w14:textId="46E80E1D" w:rsidR="00B77EDA" w:rsidRPr="00133DF1" w:rsidRDefault="00662A6E" w:rsidP="00172166">
      <w:pPr>
        <w:jc w:val="both"/>
      </w:pPr>
      <w:r>
        <w:t xml:space="preserve">Als Testszenarien </w:t>
      </w:r>
      <w:r w:rsidR="00AA1CBF">
        <w:t>kommen</w:t>
      </w:r>
      <w:r>
        <w:t xml:space="preserve"> sämtliche umgesetzten Demoapps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4" w:name="_Toc431837698"/>
      <w:r w:rsidRPr="00133DF1">
        <w:t>Administratives</w:t>
      </w:r>
      <w:bookmarkEnd w:id="54"/>
    </w:p>
    <w:p w14:paraId="76CD1B32" w14:textId="77777777" w:rsidR="00484BE4" w:rsidRPr="00133DF1" w:rsidRDefault="00484BE4" w:rsidP="00484BE4">
      <w:pPr>
        <w:pStyle w:val="berschrift2"/>
        <w:jc w:val="both"/>
      </w:pPr>
      <w:bookmarkStart w:id="55" w:name="_Toc414275630"/>
      <w:bookmarkStart w:id="56" w:name="_Toc431837699"/>
      <w:r w:rsidRPr="00133DF1">
        <w:t>Projektorganisation</w:t>
      </w:r>
      <w:bookmarkEnd w:id="55"/>
      <w:bookmarkEnd w:id="56"/>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Pr="00133DF1" w:rsidRDefault="00484BE4" w:rsidP="00484BE4">
      <w:pPr>
        <w:jc w:val="both"/>
      </w:pPr>
    </w:p>
    <w:p w14:paraId="42A483AA" w14:textId="77777777" w:rsidR="00484BE4" w:rsidRPr="00133DF1" w:rsidRDefault="00484BE4" w:rsidP="00484BE4">
      <w:pPr>
        <w:pStyle w:val="berschrift3"/>
        <w:jc w:val="both"/>
      </w:pPr>
      <w:bookmarkStart w:id="57" w:name="_Toc414275631"/>
      <w:bookmarkStart w:id="58" w:name="_Toc431837700"/>
      <w:r w:rsidRPr="00133DF1">
        <w:t>Projektteam</w:t>
      </w:r>
      <w:bookmarkEnd w:id="57"/>
      <w:bookmarkEnd w:id="58"/>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3"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4"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9" w:name="_Toc414275632"/>
      <w:bookmarkStart w:id="60" w:name="_Toc431837701"/>
      <w:r w:rsidRPr="00133DF1">
        <w:t>Betreuer</w:t>
      </w:r>
      <w:bookmarkEnd w:id="59"/>
      <w:bookmarkEnd w:id="60"/>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5"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1" w:name="_Toc431837702"/>
      <w:bookmarkStart w:id="62" w:name="_Toc414275633"/>
      <w:r w:rsidRPr="00133DF1">
        <w:t>Experte</w:t>
      </w:r>
      <w:bookmarkEnd w:id="61"/>
    </w:p>
    <w:p w14:paraId="1C03DF1C" w14:textId="77777777" w:rsidR="00C820CE" w:rsidRPr="00133DF1" w:rsidRDefault="00C820CE" w:rsidP="00C820CE"/>
    <w:p w14:paraId="5B930711" w14:textId="2400C310" w:rsidR="00C820CE" w:rsidRPr="00133DF1" w:rsidRDefault="004A236E" w:rsidP="00C820CE">
      <w:r w:rsidRPr="00133DF1">
        <w:t>Dr. Harald Studer</w:t>
      </w:r>
    </w:p>
    <w:p w14:paraId="5C0B92F3" w14:textId="77777777" w:rsidR="00484BE4" w:rsidRPr="00133DF1" w:rsidRDefault="00484BE4" w:rsidP="00484BE4">
      <w:pPr>
        <w:pStyle w:val="berschrift2"/>
        <w:jc w:val="both"/>
      </w:pPr>
      <w:bookmarkStart w:id="63" w:name="_Toc431837703"/>
      <w:r w:rsidRPr="00133DF1">
        <w:t>Projektplan</w:t>
      </w:r>
      <w:bookmarkEnd w:id="62"/>
      <w:bookmarkEnd w:id="63"/>
    </w:p>
    <w:p w14:paraId="70469B2A" w14:textId="77777777" w:rsidR="00DB6621" w:rsidRDefault="003726C2" w:rsidP="00DB6621">
      <w:pPr>
        <w:keepNext/>
        <w:jc w:val="both"/>
      </w:pPr>
      <w:r w:rsidRPr="00133DF1">
        <w:rPr>
          <w:noProof/>
          <w:lang w:val="en-US"/>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6">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133DF1" w:rsidRDefault="00DB6621" w:rsidP="00DB6621">
      <w:pPr>
        <w:pStyle w:val="Beschriftung"/>
        <w:jc w:val="both"/>
      </w:pPr>
      <w:bookmarkStart w:id="64" w:name="_Toc431844050"/>
      <w:r>
        <w:t xml:space="preserve">Abbildung </w:t>
      </w:r>
      <w:r>
        <w:fldChar w:fldCharType="begin"/>
      </w:r>
      <w:r>
        <w:instrText xml:space="preserve"> SEQ Abbildung \* ARABIC </w:instrText>
      </w:r>
      <w:r>
        <w:fldChar w:fldCharType="separate"/>
      </w:r>
      <w:r w:rsidR="00B77EDA">
        <w:rPr>
          <w:noProof/>
        </w:rPr>
        <w:t>7</w:t>
      </w:r>
      <w:r>
        <w:fldChar w:fldCharType="end"/>
      </w:r>
      <w:r>
        <w:t>: Projektplan Pflichtenheft</w:t>
      </w:r>
      <w:bookmarkEnd w:id="64"/>
    </w:p>
    <w:p w14:paraId="0BB4D224" w14:textId="77777777" w:rsidR="003726C2" w:rsidRPr="00133DF1" w:rsidRDefault="00BB451F" w:rsidP="00484BE4">
      <w:pPr>
        <w:jc w:val="both"/>
      </w:pPr>
      <w:hyperlink r:id="rId27"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5" w:name="_Toc414275634"/>
      <w:bookmarkStart w:id="66" w:name="_Toc431837704"/>
      <w:r w:rsidRPr="00133DF1">
        <w:t>Projektsitzungen</w:t>
      </w:r>
      <w:bookmarkEnd w:id="65"/>
      <w:bookmarkEnd w:id="66"/>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4FCF82FE" w14:textId="55C6457B" w:rsidR="00E90A42" w:rsidRDefault="00E90A42">
      <w:pPr>
        <w:spacing w:line="240" w:lineRule="auto"/>
      </w:pPr>
    </w:p>
    <w:p w14:paraId="11E8137F" w14:textId="77777777" w:rsidR="00484BE4" w:rsidRPr="00133DF1" w:rsidRDefault="00484BE4" w:rsidP="00484BE4">
      <w:pPr>
        <w:pStyle w:val="berschrift2"/>
        <w:jc w:val="both"/>
      </w:pPr>
      <w:bookmarkStart w:id="67" w:name="_Toc414275635"/>
      <w:bookmarkStart w:id="68" w:name="_Toc431837705"/>
      <w:r w:rsidRPr="00133DF1">
        <w:t>Meilensteine</w:t>
      </w:r>
      <w:bookmarkEnd w:id="67"/>
      <w:bookmarkEnd w:id="68"/>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46C8273B" w:rsidR="00484BE4" w:rsidRPr="00133DF1" w:rsidRDefault="009F0D3A" w:rsidP="00484BE4">
      <w:pPr>
        <w:pStyle w:val="berschrift3"/>
        <w:jc w:val="both"/>
      </w:pPr>
      <w:bookmarkStart w:id="69" w:name="_Toc431837706"/>
      <w:r w:rsidRPr="00133DF1">
        <w:t>Prototyp Unity Plugin</w:t>
      </w:r>
      <w:bookmarkEnd w:id="69"/>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2370C220" w:rsidR="00484BE4" w:rsidRPr="00133DF1" w:rsidRDefault="009F0D3A" w:rsidP="00484BE4">
      <w:pPr>
        <w:jc w:val="both"/>
      </w:pPr>
      <w:r w:rsidRPr="00133DF1">
        <w:t>Ein</w:t>
      </w:r>
      <w:r w:rsidR="004C7099" w:rsidRPr="00133DF1">
        <w:t>e</w:t>
      </w:r>
      <w:r w:rsidRPr="00133DF1">
        <w:t xml:space="preserve"> erste Implementierung des Unity Plugins mit grundlegender Funktionalität</w:t>
      </w:r>
      <w:r w:rsidR="004C7099" w:rsidRPr="00133DF1">
        <w:t xml:space="preserve"> wurde umgesetzt, damit die Analysephase des Trackings gestartet werden kann.</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70" w:name="_Toc431837707"/>
      <w:r w:rsidRPr="00133DF1">
        <w:t>Tracking</w:t>
      </w:r>
      <w:bookmarkEnd w:id="70"/>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0A4D8C6B" w:rsidR="00484BE4" w:rsidRPr="00133DF1" w:rsidRDefault="00C56F33" w:rsidP="00484BE4">
      <w:pPr>
        <w:jc w:val="both"/>
      </w:pPr>
      <w:r w:rsidRPr="00133DF1">
        <w:t xml:space="preserve">Die Analysephase des VRPN Protokolls </w:t>
      </w:r>
      <w:r w:rsidR="00C173D6" w:rsidRPr="00133DF1">
        <w:t xml:space="preserve">wurde abgeschlossen, damit die Integration des WorldWiz Tracking Systems in das Unity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137A2B39" w:rsidR="00484BE4" w:rsidRPr="00133DF1" w:rsidRDefault="00ED5B7E" w:rsidP="00ED5B7E">
      <w:pPr>
        <w:pStyle w:val="berschrift3"/>
        <w:jc w:val="both"/>
      </w:pPr>
      <w:bookmarkStart w:id="71" w:name="_Toc414275638"/>
      <w:bookmarkStart w:id="72" w:name="_Toc431837708"/>
      <w:r w:rsidRPr="00133DF1">
        <w:t>Unity Plugin</w:t>
      </w:r>
      <w:bookmarkEnd w:id="71"/>
      <w:r w:rsidRPr="00133DF1">
        <w:t xml:space="preserve"> / </w:t>
      </w:r>
      <w:r w:rsidR="00763E0B" w:rsidRPr="00133DF1">
        <w:t xml:space="preserve">Handbuch / </w:t>
      </w:r>
      <w:r w:rsidRPr="00133DF1">
        <w:t>Dokumentation</w:t>
      </w:r>
      <w:bookmarkEnd w:id="72"/>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35D4237" w:rsidR="00484BE4" w:rsidRPr="00133DF1" w:rsidRDefault="00763E0B" w:rsidP="00484BE4">
      <w:pPr>
        <w:jc w:val="both"/>
      </w:pPr>
      <w:r w:rsidRPr="00133DF1">
        <w:t>Das Unity Plugin wurde fertiggestellt und getestet. Kleinere Anpassungen und die Finalisierung erfolgen noch. Zusätzlich wurde ein Handbuch / Anleitung erstellt, um die Verwendung des Plugins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3" w:name="_Toc431837709"/>
      <w:r w:rsidRPr="00133DF1">
        <w:t>Präsentation</w:t>
      </w:r>
      <w:bookmarkEnd w:id="73"/>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4" w:name="_Toc414275639"/>
      <w:bookmarkStart w:id="75" w:name="_Toc431837710"/>
      <w:r w:rsidRPr="00133DF1">
        <w:t>Versionskontrolle</w:t>
      </w:r>
      <w:bookmarkEnd w:id="74"/>
      <w:bookmarkEnd w:id="7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bl>
    <w:p w14:paraId="3058B76C" w14:textId="17F45ACF"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6" w:name="_Toc431837711"/>
      <w:r>
        <w:lastRenderedPageBreak/>
        <w:t>Abbildungs- und Tabellenverzeichnis</w:t>
      </w:r>
      <w:bookmarkEnd w:id="76"/>
    </w:p>
    <w:p w14:paraId="718E0BE0"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1844044" w:history="1">
        <w:r w:rsidR="00E14A93" w:rsidRPr="005D4653">
          <w:rPr>
            <w:rStyle w:val="Hyperlink"/>
            <w:noProof/>
          </w:rPr>
          <w:t>Abbildung 1: Unity Editor, Engine</w:t>
        </w:r>
        <w:r w:rsidR="00E14A93">
          <w:rPr>
            <w:noProof/>
            <w:webHidden/>
          </w:rPr>
          <w:tab/>
        </w:r>
        <w:r w:rsidR="00E14A93">
          <w:rPr>
            <w:noProof/>
            <w:webHidden/>
          </w:rPr>
          <w:fldChar w:fldCharType="begin"/>
        </w:r>
        <w:r w:rsidR="00E14A93">
          <w:rPr>
            <w:noProof/>
            <w:webHidden/>
          </w:rPr>
          <w:instrText xml:space="preserve"> PAGEREF _Toc431844044 \h </w:instrText>
        </w:r>
        <w:r w:rsidR="00E14A93">
          <w:rPr>
            <w:noProof/>
            <w:webHidden/>
          </w:rPr>
        </w:r>
        <w:r w:rsidR="00E14A93">
          <w:rPr>
            <w:noProof/>
            <w:webHidden/>
          </w:rPr>
          <w:fldChar w:fldCharType="separate"/>
        </w:r>
        <w:r w:rsidR="00E14A93">
          <w:rPr>
            <w:noProof/>
            <w:webHidden/>
          </w:rPr>
          <w:t>4</w:t>
        </w:r>
        <w:r w:rsidR="00E14A93">
          <w:rPr>
            <w:noProof/>
            <w:webHidden/>
          </w:rPr>
          <w:fldChar w:fldCharType="end"/>
        </w:r>
      </w:hyperlink>
    </w:p>
    <w:p w14:paraId="716A87F5"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45" w:history="1">
        <w:r w:rsidR="00E14A93" w:rsidRPr="005D4653">
          <w:rPr>
            <w:rStyle w:val="Hyperlink"/>
            <w:noProof/>
          </w:rPr>
          <w:t>Abbildung 2: Infrastruktur CAVE</w:t>
        </w:r>
        <w:r w:rsidR="00E14A93">
          <w:rPr>
            <w:noProof/>
            <w:webHidden/>
          </w:rPr>
          <w:tab/>
        </w:r>
        <w:r w:rsidR="00E14A93">
          <w:rPr>
            <w:noProof/>
            <w:webHidden/>
          </w:rPr>
          <w:fldChar w:fldCharType="begin"/>
        </w:r>
        <w:r w:rsidR="00E14A93">
          <w:rPr>
            <w:noProof/>
            <w:webHidden/>
          </w:rPr>
          <w:instrText xml:space="preserve"> PAGEREF _Toc431844045 \h </w:instrText>
        </w:r>
        <w:r w:rsidR="00E14A93">
          <w:rPr>
            <w:noProof/>
            <w:webHidden/>
          </w:rPr>
        </w:r>
        <w:r w:rsidR="00E14A93">
          <w:rPr>
            <w:noProof/>
            <w:webHidden/>
          </w:rPr>
          <w:fldChar w:fldCharType="separate"/>
        </w:r>
        <w:r w:rsidR="00E14A93">
          <w:rPr>
            <w:noProof/>
            <w:webHidden/>
          </w:rPr>
          <w:t>5</w:t>
        </w:r>
        <w:r w:rsidR="00E14A93">
          <w:rPr>
            <w:noProof/>
            <w:webHidden/>
          </w:rPr>
          <w:fldChar w:fldCharType="end"/>
        </w:r>
      </w:hyperlink>
    </w:p>
    <w:p w14:paraId="1EEEBE50"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46" w:history="1">
        <w:r w:rsidR="00E14A93" w:rsidRPr="005D4653">
          <w:rPr>
            <w:rStyle w:val="Hyperlink"/>
            <w:noProof/>
          </w:rPr>
          <w:t>Abbildung 3: WorldViz Wand</w:t>
        </w:r>
        <w:r w:rsidR="00E14A93">
          <w:rPr>
            <w:noProof/>
            <w:webHidden/>
          </w:rPr>
          <w:tab/>
        </w:r>
        <w:r w:rsidR="00E14A93">
          <w:rPr>
            <w:noProof/>
            <w:webHidden/>
          </w:rPr>
          <w:fldChar w:fldCharType="begin"/>
        </w:r>
        <w:r w:rsidR="00E14A93">
          <w:rPr>
            <w:noProof/>
            <w:webHidden/>
          </w:rPr>
          <w:instrText xml:space="preserve"> PAGEREF _Toc431844046 \h </w:instrText>
        </w:r>
        <w:r w:rsidR="00E14A93">
          <w:rPr>
            <w:noProof/>
            <w:webHidden/>
          </w:rPr>
        </w:r>
        <w:r w:rsidR="00E14A93">
          <w:rPr>
            <w:noProof/>
            <w:webHidden/>
          </w:rPr>
          <w:fldChar w:fldCharType="separate"/>
        </w:r>
        <w:r w:rsidR="00E14A93">
          <w:rPr>
            <w:noProof/>
            <w:webHidden/>
          </w:rPr>
          <w:t>6</w:t>
        </w:r>
        <w:r w:rsidR="00E14A93">
          <w:rPr>
            <w:noProof/>
            <w:webHidden/>
          </w:rPr>
          <w:fldChar w:fldCharType="end"/>
        </w:r>
      </w:hyperlink>
    </w:p>
    <w:p w14:paraId="4807C3BA"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47" w:history="1">
        <w:r w:rsidR="00E14A93" w:rsidRPr="005D4653">
          <w:rPr>
            <w:rStyle w:val="Hyperlink"/>
            <w:noProof/>
          </w:rPr>
          <w:t>Abbildung 4: CAVE BFH</w:t>
        </w:r>
        <w:r w:rsidR="00E14A93">
          <w:rPr>
            <w:noProof/>
            <w:webHidden/>
          </w:rPr>
          <w:tab/>
        </w:r>
        <w:r w:rsidR="00E14A93">
          <w:rPr>
            <w:noProof/>
            <w:webHidden/>
          </w:rPr>
          <w:fldChar w:fldCharType="begin"/>
        </w:r>
        <w:r w:rsidR="00E14A93">
          <w:rPr>
            <w:noProof/>
            <w:webHidden/>
          </w:rPr>
          <w:instrText xml:space="preserve"> PAGEREF _Toc431844047 \h </w:instrText>
        </w:r>
        <w:r w:rsidR="00E14A93">
          <w:rPr>
            <w:noProof/>
            <w:webHidden/>
          </w:rPr>
        </w:r>
        <w:r w:rsidR="00E14A93">
          <w:rPr>
            <w:noProof/>
            <w:webHidden/>
          </w:rPr>
          <w:fldChar w:fldCharType="separate"/>
        </w:r>
        <w:r w:rsidR="00E14A93">
          <w:rPr>
            <w:noProof/>
            <w:webHidden/>
          </w:rPr>
          <w:t>7</w:t>
        </w:r>
        <w:r w:rsidR="00E14A93">
          <w:rPr>
            <w:noProof/>
            <w:webHidden/>
          </w:rPr>
          <w:fldChar w:fldCharType="end"/>
        </w:r>
      </w:hyperlink>
    </w:p>
    <w:p w14:paraId="6CEC870A"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48" w:history="1">
        <w:r w:rsidR="00E14A93" w:rsidRPr="005D4653">
          <w:rPr>
            <w:rStyle w:val="Hyperlink"/>
            <w:noProof/>
          </w:rPr>
          <w:t>Abbildung 5: 6Dof</w:t>
        </w:r>
        <w:r w:rsidR="00E14A93">
          <w:rPr>
            <w:noProof/>
            <w:webHidden/>
          </w:rPr>
          <w:tab/>
        </w:r>
        <w:r w:rsidR="00E14A93">
          <w:rPr>
            <w:noProof/>
            <w:webHidden/>
          </w:rPr>
          <w:fldChar w:fldCharType="begin"/>
        </w:r>
        <w:r w:rsidR="00E14A93">
          <w:rPr>
            <w:noProof/>
            <w:webHidden/>
          </w:rPr>
          <w:instrText xml:space="preserve"> PAGEREF _Toc431844048 \h </w:instrText>
        </w:r>
        <w:r w:rsidR="00E14A93">
          <w:rPr>
            <w:noProof/>
            <w:webHidden/>
          </w:rPr>
        </w:r>
        <w:r w:rsidR="00E14A93">
          <w:rPr>
            <w:noProof/>
            <w:webHidden/>
          </w:rPr>
          <w:fldChar w:fldCharType="separate"/>
        </w:r>
        <w:r w:rsidR="00E14A93">
          <w:rPr>
            <w:noProof/>
            <w:webHidden/>
          </w:rPr>
          <w:t>11</w:t>
        </w:r>
        <w:r w:rsidR="00E14A93">
          <w:rPr>
            <w:noProof/>
            <w:webHidden/>
          </w:rPr>
          <w:fldChar w:fldCharType="end"/>
        </w:r>
      </w:hyperlink>
    </w:p>
    <w:p w14:paraId="49058DFB"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49" w:history="1">
        <w:r w:rsidR="00E14A93" w:rsidRPr="005D4653">
          <w:rPr>
            <w:rStyle w:val="Hyperlink"/>
            <w:noProof/>
          </w:rPr>
          <w:t>Abbildung 6: Minimap Game</w:t>
        </w:r>
        <w:r w:rsidR="00E14A93">
          <w:rPr>
            <w:noProof/>
            <w:webHidden/>
          </w:rPr>
          <w:tab/>
        </w:r>
        <w:r w:rsidR="00E14A93">
          <w:rPr>
            <w:noProof/>
            <w:webHidden/>
          </w:rPr>
          <w:fldChar w:fldCharType="begin"/>
        </w:r>
        <w:r w:rsidR="00E14A93">
          <w:rPr>
            <w:noProof/>
            <w:webHidden/>
          </w:rPr>
          <w:instrText xml:space="preserve"> PAGEREF _Toc431844049 \h </w:instrText>
        </w:r>
        <w:r w:rsidR="00E14A93">
          <w:rPr>
            <w:noProof/>
            <w:webHidden/>
          </w:rPr>
        </w:r>
        <w:r w:rsidR="00E14A93">
          <w:rPr>
            <w:noProof/>
            <w:webHidden/>
          </w:rPr>
          <w:fldChar w:fldCharType="separate"/>
        </w:r>
        <w:r w:rsidR="00E14A93">
          <w:rPr>
            <w:noProof/>
            <w:webHidden/>
          </w:rPr>
          <w:t>14</w:t>
        </w:r>
        <w:r w:rsidR="00E14A93">
          <w:rPr>
            <w:noProof/>
            <w:webHidden/>
          </w:rPr>
          <w:fldChar w:fldCharType="end"/>
        </w:r>
      </w:hyperlink>
    </w:p>
    <w:p w14:paraId="7524C00E" w14:textId="77777777" w:rsidR="00E14A93" w:rsidRDefault="00BB451F">
      <w:pPr>
        <w:pStyle w:val="Abbildungsverzeichnis"/>
        <w:tabs>
          <w:tab w:val="right" w:leader="dot" w:pos="9457"/>
        </w:tabs>
        <w:rPr>
          <w:rFonts w:asciiTheme="minorHAnsi" w:eastAsiaTheme="minorEastAsia" w:hAnsiTheme="minorHAnsi" w:cstheme="minorBidi"/>
          <w:noProof/>
          <w:sz w:val="22"/>
          <w:szCs w:val="22"/>
          <w:lang w:val="en-US"/>
        </w:rPr>
      </w:pPr>
      <w:hyperlink w:anchor="_Toc431844050" w:history="1">
        <w:r w:rsidR="00E14A93" w:rsidRPr="005D4653">
          <w:rPr>
            <w:rStyle w:val="Hyperlink"/>
            <w:noProof/>
          </w:rPr>
          <w:t>Abbildung 7: Projektplan Pflichtenheft</w:t>
        </w:r>
        <w:r w:rsidR="00E14A93">
          <w:rPr>
            <w:noProof/>
            <w:webHidden/>
          </w:rPr>
          <w:tab/>
        </w:r>
        <w:r w:rsidR="00E14A93">
          <w:rPr>
            <w:noProof/>
            <w:webHidden/>
          </w:rPr>
          <w:fldChar w:fldCharType="begin"/>
        </w:r>
        <w:r w:rsidR="00E14A93">
          <w:rPr>
            <w:noProof/>
            <w:webHidden/>
          </w:rPr>
          <w:instrText xml:space="preserve"> PAGEREF _Toc431844050 \h </w:instrText>
        </w:r>
        <w:r w:rsidR="00E14A93">
          <w:rPr>
            <w:noProof/>
            <w:webHidden/>
          </w:rPr>
        </w:r>
        <w:r w:rsidR="00E14A93">
          <w:rPr>
            <w:noProof/>
            <w:webHidden/>
          </w:rPr>
          <w:fldChar w:fldCharType="separate"/>
        </w:r>
        <w:r w:rsidR="00E14A93">
          <w:rPr>
            <w:noProof/>
            <w:webHidden/>
          </w:rPr>
          <w:t>15</w:t>
        </w:r>
        <w:r w:rsidR="00E14A93">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09E3B9E4"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1844051" w:history="1">
        <w:r w:rsidR="00E14A93" w:rsidRPr="0025244E">
          <w:rPr>
            <w:rStyle w:val="Hyperlink"/>
            <w:noProof/>
          </w:rPr>
          <w:t>Tabelle 1: Features Unitygames</w:t>
        </w:r>
        <w:r w:rsidR="00E14A93">
          <w:rPr>
            <w:noProof/>
            <w:webHidden/>
          </w:rPr>
          <w:tab/>
        </w:r>
        <w:r w:rsidR="00E14A93">
          <w:rPr>
            <w:noProof/>
            <w:webHidden/>
          </w:rPr>
          <w:fldChar w:fldCharType="begin"/>
        </w:r>
        <w:r w:rsidR="00E14A93">
          <w:rPr>
            <w:noProof/>
            <w:webHidden/>
          </w:rPr>
          <w:instrText xml:space="preserve"> PAGEREF _Toc431844051 \h </w:instrText>
        </w:r>
        <w:r w:rsidR="00E14A93">
          <w:rPr>
            <w:noProof/>
            <w:webHidden/>
          </w:rPr>
        </w:r>
        <w:r w:rsidR="00E14A93">
          <w:rPr>
            <w:noProof/>
            <w:webHidden/>
          </w:rPr>
          <w:fldChar w:fldCharType="separate"/>
        </w:r>
        <w:r w:rsidR="00E14A93">
          <w:rPr>
            <w:noProof/>
            <w:webHidden/>
          </w:rPr>
          <w:t>13</w:t>
        </w:r>
        <w:r w:rsidR="00E14A93">
          <w:rPr>
            <w:noProof/>
            <w:webHidden/>
          </w:rPr>
          <w:fldChar w:fldCharType="end"/>
        </w:r>
      </w:hyperlink>
    </w:p>
    <w:p w14:paraId="289D537C" w14:textId="1F55D604" w:rsidR="00E90A42" w:rsidRPr="00E90A42" w:rsidRDefault="00E90A42" w:rsidP="00E90A42">
      <w:r>
        <w:fldChar w:fldCharType="end"/>
      </w:r>
    </w:p>
    <w:p w14:paraId="5F98467D" w14:textId="721E9680" w:rsidR="00E90A42" w:rsidRDefault="00E90A42" w:rsidP="00E90A42">
      <w:pPr>
        <w:pStyle w:val="berschrift1"/>
      </w:pPr>
      <w:bookmarkStart w:id="77" w:name="_Toc431837712"/>
      <w:r>
        <w:t>Glossar</w:t>
      </w:r>
      <w:bookmarkEnd w:id="77"/>
    </w:p>
    <w:p w14:paraId="6FD517DA" w14:textId="77777777" w:rsidR="00E90A42" w:rsidRPr="00E90A42" w:rsidRDefault="00E90A42" w:rsidP="00E90A42"/>
    <w:sectPr w:rsidR="00E90A42" w:rsidRPr="00E90A42"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E48C5" w14:textId="77777777" w:rsidR="00BB451F" w:rsidRDefault="00BB451F" w:rsidP="006312E0">
      <w:pPr>
        <w:spacing w:line="240" w:lineRule="auto"/>
      </w:pPr>
      <w:r>
        <w:separator/>
      </w:r>
    </w:p>
  </w:endnote>
  <w:endnote w:type="continuationSeparator" w:id="0">
    <w:p w14:paraId="0DA97CDC" w14:textId="77777777" w:rsidR="00BB451F" w:rsidRDefault="00BB451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AD6B44" w:rsidRDefault="00AD6B4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AD6B44" w:rsidRPr="00052655" w:rsidRDefault="00AD6B44" w:rsidP="00CA541A">
    <w:pPr>
      <w:pStyle w:val="Fuzeile"/>
      <w:spacing w:before="300"/>
      <w:rPr>
        <w:color w:val="697D91"/>
        <w:lang w:val="fr-CH"/>
      </w:rPr>
    </w:pPr>
    <w:r w:rsidRPr="00052655">
      <w:rPr>
        <w:noProof/>
        <w:color w:val="697D91"/>
        <w:lang w:val="en-US"/>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E05569" w14:textId="77777777" w:rsidR="00AD6B44" w:rsidRPr="003B1648" w:rsidRDefault="00AD6B4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E0739">
                            <w:rPr>
                              <w:noProof/>
                              <w:sz w:val="16"/>
                              <w:szCs w:val="16"/>
                            </w:rPr>
                            <w:t>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5FE05569" w14:textId="77777777" w:rsidR="00AD6B44" w:rsidRPr="003B1648" w:rsidRDefault="00AD6B44"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6E0739">
                      <w:rPr>
                        <w:noProof/>
                        <w:sz w:val="16"/>
                        <w:szCs w:val="16"/>
                      </w:rPr>
                      <w:t>9</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AD6B44" w:rsidRDefault="00AD6B4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F28EC" w14:textId="77777777" w:rsidR="00BB451F" w:rsidRDefault="00BB451F" w:rsidP="006312E0">
      <w:pPr>
        <w:spacing w:line="240" w:lineRule="auto"/>
      </w:pPr>
    </w:p>
  </w:footnote>
  <w:footnote w:type="continuationSeparator" w:id="0">
    <w:p w14:paraId="71A0E905" w14:textId="77777777" w:rsidR="00BB451F" w:rsidRDefault="00BB451F" w:rsidP="006312E0">
      <w:pPr>
        <w:spacing w:line="240" w:lineRule="auto"/>
      </w:pPr>
      <w:r>
        <w:continuationSeparator/>
      </w:r>
    </w:p>
  </w:footnote>
  <w:footnote w:id="1">
    <w:p w14:paraId="3DD8D047" w14:textId="1FB11176" w:rsidR="00AD6B44" w:rsidRPr="00251427" w:rsidRDefault="00AD6B44">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2D31CC08" w:rsidR="00AD6B44" w:rsidRPr="00251427" w:rsidRDefault="00AD6B44">
      <w:pPr>
        <w:pStyle w:val="Funotentext"/>
        <w:rPr>
          <w:lang w:val="en-US"/>
        </w:rPr>
      </w:pPr>
      <w:r>
        <w:rPr>
          <w:rStyle w:val="Funotenzeichen"/>
        </w:rPr>
        <w:footnoteRef/>
      </w:r>
      <w:r w:rsidRPr="00251427">
        <w:rPr>
          <w:lang w:val="en-US"/>
        </w:rPr>
        <w:t xml:space="preserve"> CAVE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1D3C50F6" w:rsidR="00AD6B44" w:rsidRPr="00251427" w:rsidRDefault="00AD6B44">
      <w:pPr>
        <w:pStyle w:val="Funotentext"/>
        <w:rPr>
          <w:lang w:val="en-US"/>
        </w:rPr>
      </w:pPr>
      <w:r>
        <w:rPr>
          <w:rStyle w:val="Funotenzeichen"/>
        </w:rPr>
        <w:footnoteRef/>
      </w:r>
      <w:r w:rsidRPr="00251427">
        <w:rPr>
          <w:lang w:val="en-US"/>
        </w:rPr>
        <w:t xml:space="preserve"> OpenGL - </w:t>
      </w:r>
      <w:hyperlink r:id="rId3" w:history="1">
        <w:r w:rsidRPr="00251427">
          <w:rPr>
            <w:rStyle w:val="Hyperlink"/>
            <w:lang w:val="en-US"/>
          </w:rPr>
          <w:t>https://www.opengl.org/</w:t>
        </w:r>
      </w:hyperlink>
      <w:r w:rsidRPr="00251427">
        <w:rPr>
          <w:lang w:val="en-US"/>
        </w:rPr>
        <w:t xml:space="preserve"> </w:t>
      </w:r>
    </w:p>
  </w:footnote>
  <w:footnote w:id="4">
    <w:p w14:paraId="037AAA53" w14:textId="4FAB79DD" w:rsidR="00AD6B44" w:rsidRPr="00251427" w:rsidRDefault="00AD6B44">
      <w:pPr>
        <w:pStyle w:val="Funotentext"/>
        <w:rPr>
          <w:lang w:val="en-US"/>
        </w:rPr>
      </w:pPr>
      <w:r>
        <w:rPr>
          <w:rStyle w:val="Funotenzeichen"/>
        </w:rPr>
        <w:footnoteRef/>
      </w:r>
      <w:r w:rsidRPr="00251427">
        <w:rPr>
          <w:lang w:val="en-US"/>
        </w:rPr>
        <w:t xml:space="preserve"> OpenSceneGraph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AD6B44" w:rsidRPr="00251427" w:rsidRDefault="00AD6B44"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AD6B44" w:rsidRPr="00251427" w:rsidRDefault="00AD6B44">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23E1331D" w:rsidR="00AD6B44" w:rsidRPr="00251427" w:rsidRDefault="00AD6B44">
      <w:pPr>
        <w:pStyle w:val="Funotentext"/>
        <w:rPr>
          <w:lang w:val="en-US"/>
        </w:rPr>
      </w:pPr>
      <w:r>
        <w:rPr>
          <w:rStyle w:val="Funotenzeichen"/>
        </w:rPr>
        <w:footnoteRef/>
      </w:r>
      <w:r w:rsidRPr="00251427">
        <w:rPr>
          <w:lang w:val="en-US"/>
        </w:rPr>
        <w:t xml:space="preserve"> Unity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AD6B44" w:rsidRPr="00251427" w:rsidRDefault="00AD6B44">
      <w:pPr>
        <w:pStyle w:val="Funotentext"/>
        <w:rPr>
          <w:lang w:val="en-US"/>
        </w:rPr>
      </w:pPr>
      <w:r>
        <w:rPr>
          <w:rStyle w:val="Funotenzeichen"/>
        </w:rPr>
        <w:footnoteRef/>
      </w:r>
      <w:r w:rsidRPr="00251427">
        <w:rPr>
          <w:lang w:val="en-US"/>
        </w:rPr>
        <w:t xml:space="preserve"> Nvidia Mosaic - </w:t>
      </w:r>
      <w:hyperlink r:id="rId8" w:history="1">
        <w:r w:rsidRPr="00251427">
          <w:rPr>
            <w:rStyle w:val="Hyperlink"/>
            <w:lang w:val="en-US"/>
          </w:rPr>
          <w:t>http://www.nvidia.com/object/nvidia-mosaic-technology.html</w:t>
        </w:r>
      </w:hyperlink>
      <w:r w:rsidRPr="00251427">
        <w:rPr>
          <w:lang w:val="en-US"/>
        </w:rPr>
        <w:t xml:space="preserve"> </w:t>
      </w:r>
    </w:p>
  </w:footnote>
  <w:footnote w:id="9">
    <w:p w14:paraId="6E3AAEA7" w14:textId="42141B96" w:rsidR="00AD6B44" w:rsidRDefault="00AD6B44">
      <w:pPr>
        <w:pStyle w:val="Funotentext"/>
      </w:pPr>
      <w:r>
        <w:rPr>
          <w:rStyle w:val="Funotenzeichen"/>
        </w:rPr>
        <w:footnoteRef/>
      </w:r>
      <w:r>
        <w:t xml:space="preserve"> Eyes und Wand - </w:t>
      </w:r>
      <w:hyperlink r:id="rId9" w:history="1">
        <w:r w:rsidRPr="00530C11">
          <w:rPr>
            <w:rStyle w:val="Hyperlink"/>
          </w:rPr>
          <w:t>http://www.worldviz.com/products/ppt/wand-and-eyes</w:t>
        </w:r>
      </w:hyperlink>
      <w:r>
        <w:t xml:space="preserve"> </w:t>
      </w:r>
    </w:p>
  </w:footnote>
  <w:footnote w:id="10">
    <w:p w14:paraId="130B51F8" w14:textId="387DF69F" w:rsidR="00AD6B44" w:rsidRPr="00251427" w:rsidRDefault="00AD6B44">
      <w:pPr>
        <w:pStyle w:val="Funotentext"/>
        <w:rPr>
          <w:lang w:val="en-US"/>
        </w:rPr>
      </w:pPr>
      <w:r>
        <w:rPr>
          <w:rStyle w:val="Funotenzeichen"/>
        </w:rPr>
        <w:footnoteRef/>
      </w:r>
      <w:r w:rsidRPr="00251427">
        <w:rPr>
          <w:lang w:val="en-US"/>
        </w:rPr>
        <w:t xml:space="preserve"> WorldViz - </w:t>
      </w:r>
      <w:hyperlink r:id="rId10" w:history="1">
        <w:r w:rsidRPr="00251427">
          <w:rPr>
            <w:rStyle w:val="Hyperlink"/>
            <w:lang w:val="en-US"/>
          </w:rPr>
          <w:t>http://www.worldviz.com/</w:t>
        </w:r>
      </w:hyperlink>
      <w:r w:rsidRPr="00251427">
        <w:rPr>
          <w:lang w:val="en-US"/>
        </w:rPr>
        <w:t xml:space="preserve"> </w:t>
      </w:r>
    </w:p>
  </w:footnote>
  <w:footnote w:id="11">
    <w:p w14:paraId="4CB1843B" w14:textId="2F8E99CA" w:rsidR="00AD6B44" w:rsidRDefault="00AD6B44">
      <w:pPr>
        <w:pStyle w:val="Funotentext"/>
      </w:pPr>
      <w:r>
        <w:rPr>
          <w:rStyle w:val="Funotenzeichen"/>
        </w:rPr>
        <w:footnoteRef/>
      </w:r>
      <w:r>
        <w:t xml:space="preserve"> VRPN - </w:t>
      </w:r>
      <w:hyperlink r:id="rId11" w:history="1">
        <w:r w:rsidRPr="00530C11">
          <w:rPr>
            <w:rStyle w:val="Hyperlink"/>
          </w:rPr>
          <w:t>https://en.wikipedia.org/wiki/VRPN</w:t>
        </w:r>
      </w:hyperlink>
      <w:r>
        <w:t xml:space="preserve"> </w:t>
      </w:r>
    </w:p>
  </w:footnote>
  <w:footnote w:id="12">
    <w:p w14:paraId="456A0C99" w14:textId="3114657C" w:rsidR="00AD6B44" w:rsidRPr="00251427" w:rsidRDefault="00AD6B44">
      <w:pPr>
        <w:pStyle w:val="Funotentext"/>
        <w:rPr>
          <w:lang w:val="en-US"/>
        </w:rPr>
      </w:pPr>
      <w:r>
        <w:rPr>
          <w:rStyle w:val="Funotenzeichen"/>
        </w:rPr>
        <w:footnoteRef/>
      </w:r>
      <w:r w:rsidRPr="00251427">
        <w:rPr>
          <w:lang w:val="en-US"/>
        </w:rPr>
        <w:t xml:space="preserve"> DLL - </w:t>
      </w:r>
      <w:hyperlink r:id="rId12"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AD6B44" w:rsidRPr="00251427" w:rsidRDefault="00AD6B44">
      <w:pPr>
        <w:pStyle w:val="Funotentext"/>
        <w:rPr>
          <w:lang w:val="en-US"/>
        </w:rPr>
      </w:pPr>
      <w:r>
        <w:rPr>
          <w:rStyle w:val="Funotenzeichen"/>
        </w:rPr>
        <w:footnoteRef/>
      </w:r>
      <w:r w:rsidRPr="00251427">
        <w:rPr>
          <w:lang w:val="en-US"/>
        </w:rPr>
        <w:t xml:space="preserve"> API - </w:t>
      </w:r>
      <w:hyperlink r:id="rId13" w:history="1">
        <w:r w:rsidRPr="00251427">
          <w:rPr>
            <w:rStyle w:val="Hyperlink"/>
            <w:lang w:val="en-US"/>
          </w:rPr>
          <w:t>https://en.wikipedia.org/wiki/Application_programming_interface</w:t>
        </w:r>
      </w:hyperlink>
      <w:r w:rsidRPr="00251427">
        <w:rPr>
          <w:lang w:val="en-US"/>
        </w:rPr>
        <w:t xml:space="preserve"> </w:t>
      </w:r>
    </w:p>
  </w:footnote>
  <w:footnote w:id="14">
    <w:p w14:paraId="1C2EEA56" w14:textId="45CCA73C" w:rsidR="00AD6B44" w:rsidRPr="00251427" w:rsidRDefault="00AD6B44">
      <w:pPr>
        <w:pStyle w:val="Funotentext"/>
        <w:rPr>
          <w:lang w:val="en-US"/>
        </w:rPr>
      </w:pPr>
      <w:r>
        <w:rPr>
          <w:rStyle w:val="Funotenzeichen"/>
        </w:rPr>
        <w:footnoteRef/>
      </w:r>
      <w:r w:rsidRPr="00251427">
        <w:rPr>
          <w:lang w:val="en-US"/>
        </w:rPr>
        <w:t xml:space="preserve"> 6DoF - </w:t>
      </w:r>
      <w:hyperlink r:id="rId14"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AD6B44" w:rsidRDefault="00AD6B44">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AD6B44" w:rsidRPr="001F1B9C" w:rsidRDefault="00AD6B44" w:rsidP="001F1B9C">
    <w:pPr>
      <w:pStyle w:val="Kopfzeile"/>
    </w:pPr>
    <w:r>
      <w:rPr>
        <w:noProof/>
        <w:lang w:val="en-US"/>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AD6B44" w:rsidRDefault="00AD6B44" w:rsidP="004F7B96">
    <w:pPr>
      <w:pStyle w:val="Kopfzeile"/>
      <w:spacing w:after="1900"/>
    </w:pPr>
    <w:r>
      <w:rPr>
        <w:noProof/>
        <w:lang w:val="en-US"/>
      </w:rPr>
      <w:drawing>
        <wp:anchor distT="0" distB="0" distL="114300" distR="114300" simplePos="0" relativeHeight="251659264"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4"/>
  </w:num>
  <w:num w:numId="13">
    <w:abstractNumId w:val="13"/>
  </w:num>
  <w:num w:numId="14">
    <w:abstractNumId w:val="24"/>
  </w:num>
  <w:num w:numId="15">
    <w:abstractNumId w:val="23"/>
  </w:num>
  <w:num w:numId="16">
    <w:abstractNumId w:val="17"/>
  </w:num>
  <w:num w:numId="17">
    <w:abstractNumId w:val="11"/>
  </w:num>
  <w:num w:numId="18">
    <w:abstractNumId w:val="38"/>
  </w:num>
  <w:num w:numId="19">
    <w:abstractNumId w:val="29"/>
  </w:num>
  <w:num w:numId="20">
    <w:abstractNumId w:val="40"/>
  </w:num>
  <w:num w:numId="21">
    <w:abstractNumId w:val="45"/>
  </w:num>
  <w:num w:numId="22">
    <w:abstractNumId w:val="19"/>
  </w:num>
  <w:num w:numId="23">
    <w:abstractNumId w:val="35"/>
  </w:num>
  <w:num w:numId="24">
    <w:abstractNumId w:val="33"/>
  </w:num>
  <w:num w:numId="25">
    <w:abstractNumId w:val="20"/>
  </w:num>
  <w:num w:numId="26">
    <w:abstractNumId w:val="30"/>
  </w:num>
  <w:num w:numId="27">
    <w:abstractNumId w:val="26"/>
  </w:num>
  <w:num w:numId="28">
    <w:abstractNumId w:val="37"/>
  </w:num>
  <w:num w:numId="29">
    <w:abstractNumId w:val="31"/>
  </w:num>
  <w:num w:numId="30">
    <w:abstractNumId w:val="14"/>
  </w:num>
  <w:num w:numId="31">
    <w:abstractNumId w:val="44"/>
  </w:num>
  <w:num w:numId="32">
    <w:abstractNumId w:val="12"/>
  </w:num>
  <w:num w:numId="33">
    <w:abstractNumId w:val="41"/>
  </w:num>
  <w:num w:numId="34">
    <w:abstractNumId w:val="21"/>
  </w:num>
  <w:num w:numId="35">
    <w:abstractNumId w:val="42"/>
  </w:num>
  <w:num w:numId="36">
    <w:abstractNumId w:val="16"/>
  </w:num>
  <w:num w:numId="37">
    <w:abstractNumId w:val="27"/>
  </w:num>
  <w:num w:numId="38">
    <w:abstractNumId w:val="36"/>
  </w:num>
  <w:num w:numId="39">
    <w:abstractNumId w:val="25"/>
  </w:num>
  <w:num w:numId="40">
    <w:abstractNumId w:val="32"/>
  </w:num>
  <w:num w:numId="41">
    <w:abstractNumId w:val="28"/>
  </w:num>
  <w:num w:numId="42">
    <w:abstractNumId w:val="39"/>
  </w:num>
  <w:num w:numId="43">
    <w:abstractNumId w:val="43"/>
  </w:num>
  <w:num w:numId="44">
    <w:abstractNumId w:val="18"/>
  </w:num>
  <w:num w:numId="45">
    <w:abstractNumId w:val="1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15C7"/>
    <w:rsid w:val="001251DA"/>
    <w:rsid w:val="00133DF1"/>
    <w:rsid w:val="00142D0F"/>
    <w:rsid w:val="001466EF"/>
    <w:rsid w:val="0015023D"/>
    <w:rsid w:val="00170D9E"/>
    <w:rsid w:val="00172166"/>
    <w:rsid w:val="00176DF1"/>
    <w:rsid w:val="00194DAA"/>
    <w:rsid w:val="001A69E8"/>
    <w:rsid w:val="001A75C2"/>
    <w:rsid w:val="001B0F1A"/>
    <w:rsid w:val="001B765C"/>
    <w:rsid w:val="001C479D"/>
    <w:rsid w:val="001C4B4E"/>
    <w:rsid w:val="001E0286"/>
    <w:rsid w:val="001F0F2A"/>
    <w:rsid w:val="001F1B9C"/>
    <w:rsid w:val="001F47E5"/>
    <w:rsid w:val="0021211B"/>
    <w:rsid w:val="00220F0E"/>
    <w:rsid w:val="00227737"/>
    <w:rsid w:val="0023117D"/>
    <w:rsid w:val="002342A9"/>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633FF"/>
    <w:rsid w:val="003653F6"/>
    <w:rsid w:val="00371CC4"/>
    <w:rsid w:val="003726C2"/>
    <w:rsid w:val="00372D4C"/>
    <w:rsid w:val="00380DCC"/>
    <w:rsid w:val="003838FC"/>
    <w:rsid w:val="00394588"/>
    <w:rsid w:val="00395379"/>
    <w:rsid w:val="003B1648"/>
    <w:rsid w:val="003B43E8"/>
    <w:rsid w:val="003B66F4"/>
    <w:rsid w:val="003C02E3"/>
    <w:rsid w:val="003D0FB9"/>
    <w:rsid w:val="003D4775"/>
    <w:rsid w:val="003E06B6"/>
    <w:rsid w:val="003E14BF"/>
    <w:rsid w:val="003E7822"/>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218B"/>
    <w:rsid w:val="0058350E"/>
    <w:rsid w:val="00583E9F"/>
    <w:rsid w:val="005B16B1"/>
    <w:rsid w:val="005B40F2"/>
    <w:rsid w:val="005B5FF7"/>
    <w:rsid w:val="005B7D4A"/>
    <w:rsid w:val="005C06F9"/>
    <w:rsid w:val="005D30B5"/>
    <w:rsid w:val="005E3C39"/>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83799"/>
    <w:rsid w:val="00686C51"/>
    <w:rsid w:val="0069632F"/>
    <w:rsid w:val="006A1432"/>
    <w:rsid w:val="006B0C5B"/>
    <w:rsid w:val="006B2B08"/>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96682"/>
    <w:rsid w:val="007B4AC6"/>
    <w:rsid w:val="007B54A1"/>
    <w:rsid w:val="007B67E5"/>
    <w:rsid w:val="007D6F67"/>
    <w:rsid w:val="007E6849"/>
    <w:rsid w:val="007E7B0A"/>
    <w:rsid w:val="007F3831"/>
    <w:rsid w:val="00800BF2"/>
    <w:rsid w:val="008017C4"/>
    <w:rsid w:val="00804FC1"/>
    <w:rsid w:val="0082517D"/>
    <w:rsid w:val="008378C1"/>
    <w:rsid w:val="00840889"/>
    <w:rsid w:val="00851A1B"/>
    <w:rsid w:val="00855F25"/>
    <w:rsid w:val="00863C44"/>
    <w:rsid w:val="00871EEF"/>
    <w:rsid w:val="0087260E"/>
    <w:rsid w:val="00875643"/>
    <w:rsid w:val="00882A3B"/>
    <w:rsid w:val="008832CD"/>
    <w:rsid w:val="00885781"/>
    <w:rsid w:val="008B6910"/>
    <w:rsid w:val="008C0FF5"/>
    <w:rsid w:val="008D2938"/>
    <w:rsid w:val="008D3A9F"/>
    <w:rsid w:val="008D61F6"/>
    <w:rsid w:val="00901AFC"/>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B3CF3"/>
    <w:rsid w:val="00BB451F"/>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29EB"/>
    <w:rsid w:val="00CF189A"/>
    <w:rsid w:val="00CF5D82"/>
    <w:rsid w:val="00CF618D"/>
    <w:rsid w:val="00D051AB"/>
    <w:rsid w:val="00D06051"/>
    <w:rsid w:val="00D13744"/>
    <w:rsid w:val="00D22D1B"/>
    <w:rsid w:val="00D337BD"/>
    <w:rsid w:val="00D37E22"/>
    <w:rsid w:val="00D65075"/>
    <w:rsid w:val="00D716DD"/>
    <w:rsid w:val="00D7292E"/>
    <w:rsid w:val="00D77EF2"/>
    <w:rsid w:val="00D976C4"/>
    <w:rsid w:val="00DA4F15"/>
    <w:rsid w:val="00DA68B5"/>
    <w:rsid w:val="00DB5071"/>
    <w:rsid w:val="00DB5509"/>
    <w:rsid w:val="00DB6621"/>
    <w:rsid w:val="00DD41BF"/>
    <w:rsid w:val="00DD63FB"/>
    <w:rsid w:val="00DE242C"/>
    <w:rsid w:val="00DF6AAA"/>
    <w:rsid w:val="00E009F7"/>
    <w:rsid w:val="00E00DA0"/>
    <w:rsid w:val="00E0101F"/>
    <w:rsid w:val="00E02DC0"/>
    <w:rsid w:val="00E071F2"/>
    <w:rsid w:val="00E07490"/>
    <w:rsid w:val="00E1170F"/>
    <w:rsid w:val="00E11FD8"/>
    <w:rsid w:val="00E14A93"/>
    <w:rsid w:val="00E43329"/>
    <w:rsid w:val="00E5032E"/>
    <w:rsid w:val="00E70227"/>
    <w:rsid w:val="00E90A42"/>
    <w:rsid w:val="00E92FC0"/>
    <w:rsid w:val="00E9787C"/>
    <w:rsid w:val="00EA2A9C"/>
    <w:rsid w:val="00EA46E4"/>
    <w:rsid w:val="00EB6472"/>
    <w:rsid w:val="00EC268E"/>
    <w:rsid w:val="00ED1C00"/>
    <w:rsid w:val="00ED1EF4"/>
    <w:rsid w:val="00ED5B7E"/>
    <w:rsid w:val="00ED6401"/>
    <w:rsid w:val="00EF141E"/>
    <w:rsid w:val="00EF4B39"/>
    <w:rsid w:val="00F036AC"/>
    <w:rsid w:val="00F11518"/>
    <w:rsid w:val="00F22D83"/>
    <w:rsid w:val="00F23B47"/>
    <w:rsid w:val="00F33235"/>
    <w:rsid w:val="00F36316"/>
    <w:rsid w:val="00F60A34"/>
    <w:rsid w:val="00F623F2"/>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CB314AA7-98B1-47B8-B21D-B5D08070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urs.kuenzler@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julien.villiger@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hyperlink" Target="mailto:daniel.inversini@students.bfh.ch"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hyperlink" Target="https://pm.ti.bfh.ch/projects/unity-cave-thesis/issues/gant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13" Type="http://schemas.openxmlformats.org/officeDocument/2006/relationships/hyperlink" Target="https://en.wikipedia.org/wiki/Application_programming_interface"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Dynamic-link_library"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VRPN" TargetMode="External"/><Relationship Id="rId5" Type="http://schemas.openxmlformats.org/officeDocument/2006/relationships/hyperlink" Target="http://www.equalizergraphics.com/" TargetMode="External"/><Relationship Id="rId10" Type="http://schemas.openxmlformats.org/officeDocument/2006/relationships/hyperlink" Target="http://www.worldviz.com/"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 Id="rId1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BCE8-3177-4359-AB6A-012DB1801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18</Pages>
  <Words>3752</Words>
  <Characters>21387</Characters>
  <Application>Microsoft Office Word</Application>
  <DocSecurity>0</DocSecurity>
  <Lines>178</Lines>
  <Paragraphs>50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25089</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dc:description/>
  <cp:lastModifiedBy>Julien Villiger</cp:lastModifiedBy>
  <cp:revision>175</cp:revision>
  <cp:lastPrinted>2013-07-05T08:55:00Z</cp:lastPrinted>
  <dcterms:created xsi:type="dcterms:W3CDTF">2015-09-18T08:26:00Z</dcterms:created>
  <dcterms:modified xsi:type="dcterms:W3CDTF">2015-10-05T19:37:00Z</dcterms:modified>
</cp:coreProperties>
</file>