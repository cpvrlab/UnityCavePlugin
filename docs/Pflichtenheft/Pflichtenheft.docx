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eastAsia="de-CH"/>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737FF66C" w:rsidR="009F5BCC" w:rsidRPr="00CD0C65" w:rsidRDefault="00E11FD8" w:rsidP="009F5BCC">
            <w:pPr>
              <w:pStyle w:val="Titel"/>
              <w:rPr>
                <w:lang w:val="en-US"/>
              </w:rPr>
            </w:pPr>
            <w:r w:rsidRPr="00CD0C65">
              <w:rPr>
                <w:lang w:val="en-US"/>
              </w:rPr>
              <w:t>Unity</w:t>
            </w:r>
            <w:r w:rsidR="00156391">
              <w:rPr>
                <w:lang w:val="en-US"/>
              </w:rPr>
              <w:fldChar w:fldCharType="begin"/>
            </w:r>
            <w:r w:rsidR="00156391">
              <w:instrText xml:space="preserve"> XE "</w:instrText>
            </w:r>
            <w:r w:rsidR="00156391" w:rsidRPr="00C14555">
              <w:instrText>Unity</w:instrText>
            </w:r>
            <w:r w:rsidR="00156391">
              <w:instrText xml:space="preserve">" </w:instrText>
            </w:r>
            <w:r w:rsidR="00156391">
              <w:rPr>
                <w:lang w:val="en-US"/>
              </w:rPr>
              <w:fldChar w:fldCharType="end"/>
            </w:r>
            <w:r w:rsidRPr="00CD0C65">
              <w:rPr>
                <w:lang w:val="en-US"/>
              </w:rPr>
              <w:t xml:space="preserve"> 3D Server for CAVE</w:t>
            </w:r>
            <w:r w:rsidR="00DC4D3A">
              <w:rPr>
                <w:lang w:val="en-US"/>
              </w:rPr>
              <w:fldChar w:fldCharType="begin"/>
            </w:r>
            <w:r w:rsidR="00DC4D3A">
              <w:instrText xml:space="preserve"> XE "</w:instrText>
            </w:r>
            <w:r w:rsidR="00DC4D3A" w:rsidRPr="00047C56">
              <w:instrText>CAVE</w:instrText>
            </w:r>
            <w:r w:rsidR="00DC4D3A">
              <w:instrText xml:space="preserve">" </w:instrText>
            </w:r>
            <w:r w:rsidR="00DC4D3A">
              <w:rPr>
                <w:lang w:val="en-US"/>
              </w:rPr>
              <w:fldChar w:fldCharType="end"/>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Julien Villiger, Daniel Inversini</w:t>
            </w:r>
          </w:p>
          <w:p w14:paraId="5D343DF4" w14:textId="3EB5372F" w:rsidR="009F5BCC" w:rsidRPr="00133DF1" w:rsidRDefault="00EE2486" w:rsidP="00800282">
            <w:pPr>
              <w:rPr>
                <w:b/>
              </w:rPr>
            </w:pPr>
            <w:r>
              <w:rPr>
                <w:b/>
              </w:rPr>
              <w:t>V</w:t>
            </w:r>
            <w:r w:rsidR="00800282">
              <w:rPr>
                <w:b/>
              </w:rPr>
              <w:t>2</w:t>
            </w:r>
            <w:r>
              <w:rPr>
                <w:b/>
              </w:rPr>
              <w:t>.0</w:t>
            </w:r>
            <w:r w:rsidR="00474ADD" w:rsidRPr="00133DF1">
              <w:rPr>
                <w:b/>
              </w:rPr>
              <w:t xml:space="preserve">, </w:t>
            </w:r>
            <w:r w:rsidR="00800282">
              <w:rPr>
                <w:b/>
              </w:rPr>
              <w:t>18</w:t>
            </w:r>
            <w:bookmarkStart w:id="0" w:name="_GoBack"/>
            <w:bookmarkEnd w:id="0"/>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p w14:paraId="77A29DA9" w14:textId="77777777" w:rsidR="001E59BC" w:rsidRDefault="00901AFC">
      <w:pPr>
        <w:pStyle w:val="Verzeichnis1"/>
        <w:rPr>
          <w:rFonts w:asciiTheme="minorHAnsi" w:eastAsiaTheme="minorEastAsia" w:hAnsiTheme="minorHAnsi" w:cstheme="minorBidi"/>
          <w:noProof/>
          <w:sz w:val="22"/>
          <w:szCs w:val="22"/>
          <w:lang w:val="de-CH" w:eastAsia="de-CH"/>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1910130" w:history="1">
        <w:r w:rsidR="001E59BC" w:rsidRPr="005B2CD5">
          <w:rPr>
            <w:rStyle w:val="Hyperlink"/>
            <w:noProof/>
          </w:rPr>
          <w:t>1</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Allgemeines</w:t>
        </w:r>
        <w:r w:rsidR="001E59BC">
          <w:rPr>
            <w:noProof/>
            <w:webHidden/>
          </w:rPr>
          <w:tab/>
        </w:r>
        <w:r w:rsidR="001E59BC">
          <w:rPr>
            <w:noProof/>
            <w:webHidden/>
          </w:rPr>
          <w:fldChar w:fldCharType="begin"/>
        </w:r>
        <w:r w:rsidR="001E59BC">
          <w:rPr>
            <w:noProof/>
            <w:webHidden/>
          </w:rPr>
          <w:instrText xml:space="preserve"> PAGEREF _Toc431910130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34874C6A"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31" w:history="1">
        <w:r w:rsidR="001E59BC" w:rsidRPr="005B2CD5">
          <w:rPr>
            <w:rStyle w:val="Hyperlink"/>
            <w:noProof/>
          </w:rPr>
          <w:t>1.1 Zweck dieses Dokumentes</w:t>
        </w:r>
        <w:r w:rsidR="001E59BC">
          <w:rPr>
            <w:noProof/>
            <w:webHidden/>
          </w:rPr>
          <w:tab/>
        </w:r>
        <w:r w:rsidR="001E59BC">
          <w:rPr>
            <w:noProof/>
            <w:webHidden/>
          </w:rPr>
          <w:fldChar w:fldCharType="begin"/>
        </w:r>
        <w:r w:rsidR="001E59BC">
          <w:rPr>
            <w:noProof/>
            <w:webHidden/>
          </w:rPr>
          <w:instrText xml:space="preserve"> PAGEREF _Toc431910131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458B4743"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32" w:history="1">
        <w:r w:rsidR="001E59BC" w:rsidRPr="005B2CD5">
          <w:rPr>
            <w:rStyle w:val="Hyperlink"/>
            <w:noProof/>
          </w:rPr>
          <w:t>1.2 Lesekreis</w:t>
        </w:r>
        <w:r w:rsidR="001E59BC">
          <w:rPr>
            <w:noProof/>
            <w:webHidden/>
          </w:rPr>
          <w:tab/>
        </w:r>
        <w:r w:rsidR="001E59BC">
          <w:rPr>
            <w:noProof/>
            <w:webHidden/>
          </w:rPr>
          <w:fldChar w:fldCharType="begin"/>
        </w:r>
        <w:r w:rsidR="001E59BC">
          <w:rPr>
            <w:noProof/>
            <w:webHidden/>
          </w:rPr>
          <w:instrText xml:space="preserve"> PAGEREF _Toc431910132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0B39BD7E"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33" w:history="1">
        <w:r w:rsidR="001E59BC" w:rsidRPr="005B2CD5">
          <w:rPr>
            <w:rStyle w:val="Hyperlink"/>
            <w:noProof/>
          </w:rPr>
          <w:t>1.3 Ausgangslage</w:t>
        </w:r>
        <w:r w:rsidR="001E59BC">
          <w:rPr>
            <w:noProof/>
            <w:webHidden/>
          </w:rPr>
          <w:tab/>
        </w:r>
        <w:r w:rsidR="001E59BC">
          <w:rPr>
            <w:noProof/>
            <w:webHidden/>
          </w:rPr>
          <w:fldChar w:fldCharType="begin"/>
        </w:r>
        <w:r w:rsidR="001E59BC">
          <w:rPr>
            <w:noProof/>
            <w:webHidden/>
          </w:rPr>
          <w:instrText xml:space="preserve"> PAGEREF _Toc431910133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412750AF"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34" w:history="1">
        <w:r w:rsidR="001E59BC" w:rsidRPr="005B2CD5">
          <w:rPr>
            <w:rStyle w:val="Hyperlink"/>
            <w:noProof/>
          </w:rPr>
          <w:t>1.4 Unity</w:t>
        </w:r>
        <w:r w:rsidR="001E59BC">
          <w:rPr>
            <w:noProof/>
            <w:webHidden/>
          </w:rPr>
          <w:tab/>
        </w:r>
        <w:r w:rsidR="001E59BC">
          <w:rPr>
            <w:noProof/>
            <w:webHidden/>
          </w:rPr>
          <w:fldChar w:fldCharType="begin"/>
        </w:r>
        <w:r w:rsidR="001E59BC">
          <w:rPr>
            <w:noProof/>
            <w:webHidden/>
          </w:rPr>
          <w:instrText xml:space="preserve"> PAGEREF _Toc431910134 \h </w:instrText>
        </w:r>
        <w:r w:rsidR="001E59BC">
          <w:rPr>
            <w:noProof/>
            <w:webHidden/>
          </w:rPr>
        </w:r>
        <w:r w:rsidR="001E59BC">
          <w:rPr>
            <w:noProof/>
            <w:webHidden/>
          </w:rPr>
          <w:fldChar w:fldCharType="separate"/>
        </w:r>
        <w:r w:rsidR="00874B98">
          <w:rPr>
            <w:noProof/>
            <w:webHidden/>
          </w:rPr>
          <w:t>4</w:t>
        </w:r>
        <w:r w:rsidR="001E59BC">
          <w:rPr>
            <w:noProof/>
            <w:webHidden/>
          </w:rPr>
          <w:fldChar w:fldCharType="end"/>
        </w:r>
      </w:hyperlink>
    </w:p>
    <w:p w14:paraId="1C4F0F1C"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35" w:history="1">
        <w:r w:rsidR="001E59BC" w:rsidRPr="005B2CD5">
          <w:rPr>
            <w:rStyle w:val="Hyperlink"/>
            <w:noProof/>
          </w:rPr>
          <w:t>1.5 Nvidia Mosaic</w:t>
        </w:r>
        <w:r w:rsidR="001E59BC">
          <w:rPr>
            <w:noProof/>
            <w:webHidden/>
          </w:rPr>
          <w:tab/>
        </w:r>
        <w:r w:rsidR="001E59BC">
          <w:rPr>
            <w:noProof/>
            <w:webHidden/>
          </w:rPr>
          <w:fldChar w:fldCharType="begin"/>
        </w:r>
        <w:r w:rsidR="001E59BC">
          <w:rPr>
            <w:noProof/>
            <w:webHidden/>
          </w:rPr>
          <w:instrText xml:space="preserve"> PAGEREF _Toc431910135 \h </w:instrText>
        </w:r>
        <w:r w:rsidR="001E59BC">
          <w:rPr>
            <w:noProof/>
            <w:webHidden/>
          </w:rPr>
        </w:r>
        <w:r w:rsidR="001E59BC">
          <w:rPr>
            <w:noProof/>
            <w:webHidden/>
          </w:rPr>
          <w:fldChar w:fldCharType="separate"/>
        </w:r>
        <w:r w:rsidR="00874B98">
          <w:rPr>
            <w:noProof/>
            <w:webHidden/>
          </w:rPr>
          <w:t>4</w:t>
        </w:r>
        <w:r w:rsidR="001E59BC">
          <w:rPr>
            <w:noProof/>
            <w:webHidden/>
          </w:rPr>
          <w:fldChar w:fldCharType="end"/>
        </w:r>
      </w:hyperlink>
    </w:p>
    <w:p w14:paraId="20036E3B"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36" w:history="1">
        <w:r w:rsidR="001E59BC" w:rsidRPr="005B2CD5">
          <w:rPr>
            <w:rStyle w:val="Hyperlink"/>
            <w:noProof/>
          </w:rPr>
          <w:t>1.6 Infrastruktur</w:t>
        </w:r>
        <w:r w:rsidR="001E59BC">
          <w:rPr>
            <w:noProof/>
            <w:webHidden/>
          </w:rPr>
          <w:tab/>
        </w:r>
        <w:r w:rsidR="001E59BC">
          <w:rPr>
            <w:noProof/>
            <w:webHidden/>
          </w:rPr>
          <w:fldChar w:fldCharType="begin"/>
        </w:r>
        <w:r w:rsidR="001E59BC">
          <w:rPr>
            <w:noProof/>
            <w:webHidden/>
          </w:rPr>
          <w:instrText xml:space="preserve"> PAGEREF _Toc431910136 \h </w:instrText>
        </w:r>
        <w:r w:rsidR="001E59BC">
          <w:rPr>
            <w:noProof/>
            <w:webHidden/>
          </w:rPr>
        </w:r>
        <w:r w:rsidR="001E59BC">
          <w:rPr>
            <w:noProof/>
            <w:webHidden/>
          </w:rPr>
          <w:fldChar w:fldCharType="separate"/>
        </w:r>
        <w:r w:rsidR="00874B98">
          <w:rPr>
            <w:noProof/>
            <w:webHidden/>
          </w:rPr>
          <w:t>5</w:t>
        </w:r>
        <w:r w:rsidR="001E59BC">
          <w:rPr>
            <w:noProof/>
            <w:webHidden/>
          </w:rPr>
          <w:fldChar w:fldCharType="end"/>
        </w:r>
      </w:hyperlink>
    </w:p>
    <w:p w14:paraId="3EA884BB"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37" w:history="1">
        <w:r w:rsidR="001E59BC" w:rsidRPr="005B2CD5">
          <w:rPr>
            <w:rStyle w:val="Hyperlink"/>
            <w:noProof/>
          </w:rPr>
          <w:t>1.6.1 Inputs und Tracking</w:t>
        </w:r>
        <w:r w:rsidR="001E59BC">
          <w:rPr>
            <w:noProof/>
            <w:webHidden/>
          </w:rPr>
          <w:tab/>
        </w:r>
        <w:r w:rsidR="001E59BC">
          <w:rPr>
            <w:noProof/>
            <w:webHidden/>
          </w:rPr>
          <w:fldChar w:fldCharType="begin"/>
        </w:r>
        <w:r w:rsidR="001E59BC">
          <w:rPr>
            <w:noProof/>
            <w:webHidden/>
          </w:rPr>
          <w:instrText xml:space="preserve"> PAGEREF _Toc431910137 \h </w:instrText>
        </w:r>
        <w:r w:rsidR="001E59BC">
          <w:rPr>
            <w:noProof/>
            <w:webHidden/>
          </w:rPr>
        </w:r>
        <w:r w:rsidR="001E59BC">
          <w:rPr>
            <w:noProof/>
            <w:webHidden/>
          </w:rPr>
          <w:fldChar w:fldCharType="separate"/>
        </w:r>
        <w:r w:rsidR="00874B98">
          <w:rPr>
            <w:noProof/>
            <w:webHidden/>
          </w:rPr>
          <w:t>6</w:t>
        </w:r>
        <w:r w:rsidR="001E59BC">
          <w:rPr>
            <w:noProof/>
            <w:webHidden/>
          </w:rPr>
          <w:fldChar w:fldCharType="end"/>
        </w:r>
      </w:hyperlink>
    </w:p>
    <w:p w14:paraId="61F8D5B8"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38" w:history="1">
        <w:r w:rsidR="001E59BC" w:rsidRPr="005B2CD5">
          <w:rPr>
            <w:rStyle w:val="Hyperlink"/>
            <w:noProof/>
          </w:rPr>
          <w:t>1.6.2 Rendering</w:t>
        </w:r>
        <w:r w:rsidR="001E59BC">
          <w:rPr>
            <w:noProof/>
            <w:webHidden/>
          </w:rPr>
          <w:tab/>
        </w:r>
        <w:r w:rsidR="001E59BC">
          <w:rPr>
            <w:noProof/>
            <w:webHidden/>
          </w:rPr>
          <w:fldChar w:fldCharType="begin"/>
        </w:r>
        <w:r w:rsidR="001E59BC">
          <w:rPr>
            <w:noProof/>
            <w:webHidden/>
          </w:rPr>
          <w:instrText xml:space="preserve"> PAGEREF _Toc431910138 \h </w:instrText>
        </w:r>
        <w:r w:rsidR="001E59BC">
          <w:rPr>
            <w:noProof/>
            <w:webHidden/>
          </w:rPr>
        </w:r>
        <w:r w:rsidR="001E59BC">
          <w:rPr>
            <w:noProof/>
            <w:webHidden/>
          </w:rPr>
          <w:fldChar w:fldCharType="separate"/>
        </w:r>
        <w:r w:rsidR="00874B98">
          <w:rPr>
            <w:noProof/>
            <w:webHidden/>
          </w:rPr>
          <w:t>6</w:t>
        </w:r>
        <w:r w:rsidR="001E59BC">
          <w:rPr>
            <w:noProof/>
            <w:webHidden/>
          </w:rPr>
          <w:fldChar w:fldCharType="end"/>
        </w:r>
      </w:hyperlink>
    </w:p>
    <w:p w14:paraId="222BE13E"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39" w:history="1">
        <w:r w:rsidR="001E59BC" w:rsidRPr="005B2CD5">
          <w:rPr>
            <w:rStyle w:val="Hyperlink"/>
            <w:noProof/>
          </w:rPr>
          <w:t>1.6.3 Darstellung im CAVE</w:t>
        </w:r>
        <w:r w:rsidR="001E59BC">
          <w:rPr>
            <w:noProof/>
            <w:webHidden/>
          </w:rPr>
          <w:tab/>
        </w:r>
        <w:r w:rsidR="001E59BC">
          <w:rPr>
            <w:noProof/>
            <w:webHidden/>
          </w:rPr>
          <w:fldChar w:fldCharType="begin"/>
        </w:r>
        <w:r w:rsidR="001E59BC">
          <w:rPr>
            <w:noProof/>
            <w:webHidden/>
          </w:rPr>
          <w:instrText xml:space="preserve"> PAGEREF _Toc431910139 \h </w:instrText>
        </w:r>
        <w:r w:rsidR="001E59BC">
          <w:rPr>
            <w:noProof/>
            <w:webHidden/>
          </w:rPr>
        </w:r>
        <w:r w:rsidR="001E59BC">
          <w:rPr>
            <w:noProof/>
            <w:webHidden/>
          </w:rPr>
          <w:fldChar w:fldCharType="separate"/>
        </w:r>
        <w:r w:rsidR="00874B98">
          <w:rPr>
            <w:noProof/>
            <w:webHidden/>
          </w:rPr>
          <w:t>7</w:t>
        </w:r>
        <w:r w:rsidR="001E59BC">
          <w:rPr>
            <w:noProof/>
            <w:webHidden/>
          </w:rPr>
          <w:fldChar w:fldCharType="end"/>
        </w:r>
      </w:hyperlink>
    </w:p>
    <w:p w14:paraId="086CC27F"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40" w:history="1">
        <w:r w:rsidR="001E59BC" w:rsidRPr="005B2CD5">
          <w:rPr>
            <w:rStyle w:val="Hyperlink"/>
            <w:noProof/>
          </w:rPr>
          <w:t>2</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Umfang und Ziele der Bachelor Thesis</w:t>
        </w:r>
        <w:r w:rsidR="001E59BC">
          <w:rPr>
            <w:noProof/>
            <w:webHidden/>
          </w:rPr>
          <w:tab/>
        </w:r>
        <w:r w:rsidR="001E59BC">
          <w:rPr>
            <w:noProof/>
            <w:webHidden/>
          </w:rPr>
          <w:fldChar w:fldCharType="begin"/>
        </w:r>
        <w:r w:rsidR="001E59BC">
          <w:rPr>
            <w:noProof/>
            <w:webHidden/>
          </w:rPr>
          <w:instrText xml:space="preserve"> PAGEREF _Toc431910140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4F6E33BD"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41" w:history="1">
        <w:r w:rsidR="001E59BC" w:rsidRPr="005B2CD5">
          <w:rPr>
            <w:rStyle w:val="Hyperlink"/>
            <w:noProof/>
          </w:rPr>
          <w:t>2.1 Abgrenzungen</w:t>
        </w:r>
        <w:r w:rsidR="001E59BC">
          <w:rPr>
            <w:noProof/>
            <w:webHidden/>
          </w:rPr>
          <w:tab/>
        </w:r>
        <w:r w:rsidR="001E59BC">
          <w:rPr>
            <w:noProof/>
            <w:webHidden/>
          </w:rPr>
          <w:fldChar w:fldCharType="begin"/>
        </w:r>
        <w:r w:rsidR="001E59BC">
          <w:rPr>
            <w:noProof/>
            <w:webHidden/>
          </w:rPr>
          <w:instrText xml:space="preserve"> PAGEREF _Toc431910141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51C3BCF0"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42" w:history="1">
        <w:r w:rsidR="001E59BC" w:rsidRPr="005B2CD5">
          <w:rPr>
            <w:rStyle w:val="Hyperlink"/>
            <w:noProof/>
          </w:rPr>
          <w:t>2.1.1 Technische Abgrenzungen</w:t>
        </w:r>
        <w:r w:rsidR="001E59BC">
          <w:rPr>
            <w:noProof/>
            <w:webHidden/>
          </w:rPr>
          <w:tab/>
        </w:r>
        <w:r w:rsidR="001E59BC">
          <w:rPr>
            <w:noProof/>
            <w:webHidden/>
          </w:rPr>
          <w:fldChar w:fldCharType="begin"/>
        </w:r>
        <w:r w:rsidR="001E59BC">
          <w:rPr>
            <w:noProof/>
            <w:webHidden/>
          </w:rPr>
          <w:instrText xml:space="preserve"> PAGEREF _Toc431910142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5D3436E0"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43" w:history="1">
        <w:r w:rsidR="001E59BC" w:rsidRPr="005B2CD5">
          <w:rPr>
            <w:rStyle w:val="Hyperlink"/>
            <w:noProof/>
          </w:rPr>
          <w:t>2.1.2 Weitere Abgrenzungen</w:t>
        </w:r>
        <w:r w:rsidR="001E59BC">
          <w:rPr>
            <w:noProof/>
            <w:webHidden/>
          </w:rPr>
          <w:tab/>
        </w:r>
        <w:r w:rsidR="001E59BC">
          <w:rPr>
            <w:noProof/>
            <w:webHidden/>
          </w:rPr>
          <w:fldChar w:fldCharType="begin"/>
        </w:r>
        <w:r w:rsidR="001E59BC">
          <w:rPr>
            <w:noProof/>
            <w:webHidden/>
          </w:rPr>
          <w:instrText xml:space="preserve"> PAGEREF _Toc431910143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372A1A99"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44" w:history="1">
        <w:r w:rsidR="001E59BC" w:rsidRPr="005B2CD5">
          <w:rPr>
            <w:rStyle w:val="Hyperlink"/>
            <w:noProof/>
          </w:rPr>
          <w:t>2.2 Voraussetzungen und Ressourcen</w:t>
        </w:r>
        <w:r w:rsidR="001E59BC">
          <w:rPr>
            <w:noProof/>
            <w:webHidden/>
          </w:rPr>
          <w:tab/>
        </w:r>
        <w:r w:rsidR="001E59BC">
          <w:rPr>
            <w:noProof/>
            <w:webHidden/>
          </w:rPr>
          <w:fldChar w:fldCharType="begin"/>
        </w:r>
        <w:r w:rsidR="001E59BC">
          <w:rPr>
            <w:noProof/>
            <w:webHidden/>
          </w:rPr>
          <w:instrText xml:space="preserve"> PAGEREF _Toc431910144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654B36A6"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45" w:history="1">
        <w:r w:rsidR="001E59BC" w:rsidRPr="005B2CD5">
          <w:rPr>
            <w:rStyle w:val="Hyperlink"/>
            <w:noProof/>
          </w:rPr>
          <w:t>3</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Funktionale Anforderungen</w:t>
        </w:r>
        <w:r w:rsidR="001E59BC">
          <w:rPr>
            <w:noProof/>
            <w:webHidden/>
          </w:rPr>
          <w:tab/>
        </w:r>
        <w:r w:rsidR="001E59BC">
          <w:rPr>
            <w:noProof/>
            <w:webHidden/>
          </w:rPr>
          <w:fldChar w:fldCharType="begin"/>
        </w:r>
        <w:r w:rsidR="001E59BC">
          <w:rPr>
            <w:noProof/>
            <w:webHidden/>
          </w:rPr>
          <w:instrText xml:space="preserve"> PAGEREF _Toc431910145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117C5AB2"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46" w:history="1">
        <w:r w:rsidR="001E59BC" w:rsidRPr="005B2CD5">
          <w:rPr>
            <w:rStyle w:val="Hyperlink"/>
            <w:noProof/>
          </w:rPr>
          <w:t>3.1 Adaption Unity Anwendung für den CAVE</w:t>
        </w:r>
        <w:r w:rsidR="001E59BC">
          <w:rPr>
            <w:noProof/>
            <w:webHidden/>
          </w:rPr>
          <w:tab/>
        </w:r>
        <w:r w:rsidR="001E59BC">
          <w:rPr>
            <w:noProof/>
            <w:webHidden/>
          </w:rPr>
          <w:fldChar w:fldCharType="begin"/>
        </w:r>
        <w:r w:rsidR="001E59BC">
          <w:rPr>
            <w:noProof/>
            <w:webHidden/>
          </w:rPr>
          <w:instrText xml:space="preserve"> PAGEREF _Toc431910146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6AB010B7"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47" w:history="1">
        <w:r w:rsidR="001E59BC" w:rsidRPr="005B2CD5">
          <w:rPr>
            <w:rStyle w:val="Hyperlink"/>
            <w:noProof/>
          </w:rPr>
          <w:t>3.2 VRPN Unterstützung</w:t>
        </w:r>
        <w:r w:rsidR="001E59BC">
          <w:rPr>
            <w:noProof/>
            <w:webHidden/>
          </w:rPr>
          <w:tab/>
        </w:r>
        <w:r w:rsidR="001E59BC">
          <w:rPr>
            <w:noProof/>
            <w:webHidden/>
          </w:rPr>
          <w:fldChar w:fldCharType="begin"/>
        </w:r>
        <w:r w:rsidR="001E59BC">
          <w:rPr>
            <w:noProof/>
            <w:webHidden/>
          </w:rPr>
          <w:instrText xml:space="preserve"> PAGEREF _Toc431910147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7F7E2334"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48" w:history="1">
        <w:r w:rsidR="001E59BC" w:rsidRPr="005B2CD5">
          <w:rPr>
            <w:rStyle w:val="Hyperlink"/>
            <w:noProof/>
          </w:rPr>
          <w:t>3.3 Kompatibilität</w:t>
        </w:r>
        <w:r w:rsidR="001E59BC">
          <w:rPr>
            <w:noProof/>
            <w:webHidden/>
          </w:rPr>
          <w:tab/>
        </w:r>
        <w:r w:rsidR="001E59BC">
          <w:rPr>
            <w:noProof/>
            <w:webHidden/>
          </w:rPr>
          <w:fldChar w:fldCharType="begin"/>
        </w:r>
        <w:r w:rsidR="001E59BC">
          <w:rPr>
            <w:noProof/>
            <w:webHidden/>
          </w:rPr>
          <w:instrText xml:space="preserve"> PAGEREF _Toc431910148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25198338"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49" w:history="1">
        <w:r w:rsidR="001E59BC" w:rsidRPr="005B2CD5">
          <w:rPr>
            <w:rStyle w:val="Hyperlink"/>
            <w:noProof/>
          </w:rPr>
          <w:t>3.4 WorldViz Tracking</w:t>
        </w:r>
        <w:r w:rsidR="001E59BC">
          <w:rPr>
            <w:noProof/>
            <w:webHidden/>
          </w:rPr>
          <w:tab/>
        </w:r>
        <w:r w:rsidR="001E59BC">
          <w:rPr>
            <w:noProof/>
            <w:webHidden/>
          </w:rPr>
          <w:fldChar w:fldCharType="begin"/>
        </w:r>
        <w:r w:rsidR="001E59BC">
          <w:rPr>
            <w:noProof/>
            <w:webHidden/>
          </w:rPr>
          <w:instrText xml:space="preserve"> PAGEREF _Toc431910149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5ECBC299"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50" w:history="1">
        <w:r w:rsidR="001E59BC" w:rsidRPr="005B2CD5">
          <w:rPr>
            <w:rStyle w:val="Hyperlink"/>
            <w:noProof/>
          </w:rPr>
          <w:t>3.4.1 Head Tracking</w:t>
        </w:r>
        <w:r w:rsidR="001E59BC">
          <w:rPr>
            <w:noProof/>
            <w:webHidden/>
          </w:rPr>
          <w:tab/>
        </w:r>
        <w:r w:rsidR="001E59BC">
          <w:rPr>
            <w:noProof/>
            <w:webHidden/>
          </w:rPr>
          <w:fldChar w:fldCharType="begin"/>
        </w:r>
        <w:r w:rsidR="001E59BC">
          <w:rPr>
            <w:noProof/>
            <w:webHidden/>
          </w:rPr>
          <w:instrText xml:space="preserve"> PAGEREF _Toc431910150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49F55DD2"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51" w:history="1">
        <w:r w:rsidR="001E59BC" w:rsidRPr="005B2CD5">
          <w:rPr>
            <w:rStyle w:val="Hyperlink"/>
            <w:noProof/>
          </w:rPr>
          <w:t>3.4.2 Wand Tracking</w:t>
        </w:r>
        <w:r w:rsidR="001E59BC">
          <w:rPr>
            <w:noProof/>
            <w:webHidden/>
          </w:rPr>
          <w:tab/>
        </w:r>
        <w:r w:rsidR="001E59BC">
          <w:rPr>
            <w:noProof/>
            <w:webHidden/>
          </w:rPr>
          <w:fldChar w:fldCharType="begin"/>
        </w:r>
        <w:r w:rsidR="001E59BC">
          <w:rPr>
            <w:noProof/>
            <w:webHidden/>
          </w:rPr>
          <w:instrText xml:space="preserve"> PAGEREF _Toc431910151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651D0CE4"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52" w:history="1">
        <w:r w:rsidR="001E59BC" w:rsidRPr="005B2CD5">
          <w:rPr>
            <w:rStyle w:val="Hyperlink"/>
            <w:noProof/>
          </w:rPr>
          <w:t>3.5 Einstellungsmöglichkeiten für 6DoF</w:t>
        </w:r>
        <w:r w:rsidR="001E59BC">
          <w:rPr>
            <w:noProof/>
            <w:webHidden/>
          </w:rPr>
          <w:tab/>
        </w:r>
        <w:r w:rsidR="001E59BC">
          <w:rPr>
            <w:noProof/>
            <w:webHidden/>
          </w:rPr>
          <w:fldChar w:fldCharType="begin"/>
        </w:r>
        <w:r w:rsidR="001E59BC">
          <w:rPr>
            <w:noProof/>
            <w:webHidden/>
          </w:rPr>
          <w:instrText xml:space="preserve"> PAGEREF _Toc431910152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26846B3C"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53" w:history="1">
        <w:r w:rsidR="001E59BC" w:rsidRPr="005B2CD5">
          <w:rPr>
            <w:rStyle w:val="Hyperlink"/>
            <w:noProof/>
          </w:rPr>
          <w:t>3.6 Setup</w:t>
        </w:r>
        <w:r w:rsidR="001E59BC">
          <w:rPr>
            <w:noProof/>
            <w:webHidden/>
          </w:rPr>
          <w:tab/>
        </w:r>
        <w:r w:rsidR="001E59BC">
          <w:rPr>
            <w:noProof/>
            <w:webHidden/>
          </w:rPr>
          <w:fldChar w:fldCharType="begin"/>
        </w:r>
        <w:r w:rsidR="001E59BC">
          <w:rPr>
            <w:noProof/>
            <w:webHidden/>
          </w:rPr>
          <w:instrText xml:space="preserve"> PAGEREF _Toc431910153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41129F8F"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54" w:history="1">
        <w:r w:rsidR="001E59BC" w:rsidRPr="005B2CD5">
          <w:rPr>
            <w:rStyle w:val="Hyperlink"/>
            <w:noProof/>
          </w:rPr>
          <w:t>3.7 Demoapplikation</w:t>
        </w:r>
        <w:r w:rsidR="001E59BC">
          <w:rPr>
            <w:noProof/>
            <w:webHidden/>
          </w:rPr>
          <w:tab/>
        </w:r>
        <w:r w:rsidR="001E59BC">
          <w:rPr>
            <w:noProof/>
            <w:webHidden/>
          </w:rPr>
          <w:fldChar w:fldCharType="begin"/>
        </w:r>
        <w:r w:rsidR="001E59BC">
          <w:rPr>
            <w:noProof/>
            <w:webHidden/>
          </w:rPr>
          <w:instrText xml:space="preserve"> PAGEREF _Toc431910154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028004B9"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55" w:history="1">
        <w:r w:rsidR="001E59BC" w:rsidRPr="005B2CD5">
          <w:rPr>
            <w:rStyle w:val="Hyperlink"/>
            <w:noProof/>
          </w:rPr>
          <w:t>3.8 Features</w:t>
        </w:r>
        <w:r w:rsidR="001E59BC">
          <w:rPr>
            <w:noProof/>
            <w:webHidden/>
          </w:rPr>
          <w:tab/>
        </w:r>
        <w:r w:rsidR="001E59BC">
          <w:rPr>
            <w:noProof/>
            <w:webHidden/>
          </w:rPr>
          <w:fldChar w:fldCharType="begin"/>
        </w:r>
        <w:r w:rsidR="001E59BC">
          <w:rPr>
            <w:noProof/>
            <w:webHidden/>
          </w:rPr>
          <w:instrText xml:space="preserve"> PAGEREF _Toc431910155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0441E389"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56" w:history="1">
        <w:r w:rsidR="001E59BC" w:rsidRPr="005B2CD5">
          <w:rPr>
            <w:rStyle w:val="Hyperlink"/>
            <w:noProof/>
          </w:rPr>
          <w:t>4</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Nicht funktionale Anforderungen</w:t>
        </w:r>
        <w:r w:rsidR="001E59BC">
          <w:rPr>
            <w:noProof/>
            <w:webHidden/>
          </w:rPr>
          <w:tab/>
        </w:r>
        <w:r w:rsidR="001E59BC">
          <w:rPr>
            <w:noProof/>
            <w:webHidden/>
          </w:rPr>
          <w:fldChar w:fldCharType="begin"/>
        </w:r>
        <w:r w:rsidR="001E59BC">
          <w:rPr>
            <w:noProof/>
            <w:webHidden/>
          </w:rPr>
          <w:instrText xml:space="preserve"> PAGEREF _Toc431910156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6EC2A655"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57" w:history="1">
        <w:r w:rsidR="001E59BC" w:rsidRPr="005B2CD5">
          <w:rPr>
            <w:rStyle w:val="Hyperlink"/>
            <w:noProof/>
          </w:rPr>
          <w:t>4.1 Wiederverwendbarkeit</w:t>
        </w:r>
        <w:r w:rsidR="001E59BC">
          <w:rPr>
            <w:noProof/>
            <w:webHidden/>
          </w:rPr>
          <w:tab/>
        </w:r>
        <w:r w:rsidR="001E59BC">
          <w:rPr>
            <w:noProof/>
            <w:webHidden/>
          </w:rPr>
          <w:fldChar w:fldCharType="begin"/>
        </w:r>
        <w:r w:rsidR="001E59BC">
          <w:rPr>
            <w:noProof/>
            <w:webHidden/>
          </w:rPr>
          <w:instrText xml:space="preserve"> PAGEREF _Toc431910157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3C73F81E"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58" w:history="1">
        <w:r w:rsidR="001E59BC" w:rsidRPr="005B2CD5">
          <w:rPr>
            <w:rStyle w:val="Hyperlink"/>
            <w:noProof/>
          </w:rPr>
          <w:t>4.2 Ergonomie</w:t>
        </w:r>
        <w:r w:rsidR="001E59BC">
          <w:rPr>
            <w:noProof/>
            <w:webHidden/>
          </w:rPr>
          <w:tab/>
        </w:r>
        <w:r w:rsidR="001E59BC">
          <w:rPr>
            <w:noProof/>
            <w:webHidden/>
          </w:rPr>
          <w:fldChar w:fldCharType="begin"/>
        </w:r>
        <w:r w:rsidR="001E59BC">
          <w:rPr>
            <w:noProof/>
            <w:webHidden/>
          </w:rPr>
          <w:instrText xml:space="preserve"> PAGEREF _Toc431910158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48025B28"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59" w:history="1">
        <w:r w:rsidR="001E59BC" w:rsidRPr="005B2CD5">
          <w:rPr>
            <w:rStyle w:val="Hyperlink"/>
            <w:noProof/>
          </w:rPr>
          <w:t>4.3 Skalierbarkeit sekundäre Kamera</w:t>
        </w:r>
        <w:r w:rsidR="001E59BC">
          <w:rPr>
            <w:noProof/>
            <w:webHidden/>
          </w:rPr>
          <w:tab/>
        </w:r>
        <w:r w:rsidR="001E59BC">
          <w:rPr>
            <w:noProof/>
            <w:webHidden/>
          </w:rPr>
          <w:fldChar w:fldCharType="begin"/>
        </w:r>
        <w:r w:rsidR="001E59BC">
          <w:rPr>
            <w:noProof/>
            <w:webHidden/>
          </w:rPr>
          <w:instrText xml:space="preserve"> PAGEREF _Toc431910159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1D6FF995"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60" w:history="1">
        <w:r w:rsidR="001E59BC" w:rsidRPr="005B2CD5">
          <w:rPr>
            <w:rStyle w:val="Hyperlink"/>
            <w:noProof/>
          </w:rPr>
          <w:t>5</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Testing</w:t>
        </w:r>
        <w:r w:rsidR="001E59BC">
          <w:rPr>
            <w:noProof/>
            <w:webHidden/>
          </w:rPr>
          <w:tab/>
        </w:r>
        <w:r w:rsidR="001E59BC">
          <w:rPr>
            <w:noProof/>
            <w:webHidden/>
          </w:rPr>
          <w:fldChar w:fldCharType="begin"/>
        </w:r>
        <w:r w:rsidR="001E59BC">
          <w:rPr>
            <w:noProof/>
            <w:webHidden/>
          </w:rPr>
          <w:instrText xml:space="preserve"> PAGEREF _Toc431910160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6BC679C1"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61" w:history="1">
        <w:r w:rsidR="001E59BC" w:rsidRPr="005B2CD5">
          <w:rPr>
            <w:rStyle w:val="Hyperlink"/>
            <w:noProof/>
          </w:rPr>
          <w:t>5.1 System Tests</w:t>
        </w:r>
        <w:r w:rsidR="001E59BC">
          <w:rPr>
            <w:noProof/>
            <w:webHidden/>
          </w:rPr>
          <w:tab/>
        </w:r>
        <w:r w:rsidR="001E59BC">
          <w:rPr>
            <w:noProof/>
            <w:webHidden/>
          </w:rPr>
          <w:fldChar w:fldCharType="begin"/>
        </w:r>
        <w:r w:rsidR="001E59BC">
          <w:rPr>
            <w:noProof/>
            <w:webHidden/>
          </w:rPr>
          <w:instrText xml:space="preserve"> PAGEREF _Toc431910161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3839DCE5"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62" w:history="1">
        <w:r w:rsidR="001E59BC" w:rsidRPr="005B2CD5">
          <w:rPr>
            <w:rStyle w:val="Hyperlink"/>
            <w:noProof/>
          </w:rPr>
          <w:t>5.2 Usability Tests</w:t>
        </w:r>
        <w:r w:rsidR="001E59BC">
          <w:rPr>
            <w:noProof/>
            <w:webHidden/>
          </w:rPr>
          <w:tab/>
        </w:r>
        <w:r w:rsidR="001E59BC">
          <w:rPr>
            <w:noProof/>
            <w:webHidden/>
          </w:rPr>
          <w:fldChar w:fldCharType="begin"/>
        </w:r>
        <w:r w:rsidR="001E59BC">
          <w:rPr>
            <w:noProof/>
            <w:webHidden/>
          </w:rPr>
          <w:instrText xml:space="preserve"> PAGEREF _Toc431910162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1EDC19BB"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63" w:history="1">
        <w:r w:rsidR="001E59BC" w:rsidRPr="005B2CD5">
          <w:rPr>
            <w:rStyle w:val="Hyperlink"/>
            <w:noProof/>
          </w:rPr>
          <w:t>5.3 Szenarien</w:t>
        </w:r>
        <w:r w:rsidR="001E59BC">
          <w:rPr>
            <w:noProof/>
            <w:webHidden/>
          </w:rPr>
          <w:tab/>
        </w:r>
        <w:r w:rsidR="001E59BC">
          <w:rPr>
            <w:noProof/>
            <w:webHidden/>
          </w:rPr>
          <w:fldChar w:fldCharType="begin"/>
        </w:r>
        <w:r w:rsidR="001E59BC">
          <w:rPr>
            <w:noProof/>
            <w:webHidden/>
          </w:rPr>
          <w:instrText xml:space="preserve"> PAGEREF _Toc431910163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7CD3DAEB"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64" w:history="1">
        <w:r w:rsidR="001E59BC" w:rsidRPr="005B2CD5">
          <w:rPr>
            <w:rStyle w:val="Hyperlink"/>
            <w:noProof/>
          </w:rPr>
          <w:t>6</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Administratives</w:t>
        </w:r>
        <w:r w:rsidR="001E59BC">
          <w:rPr>
            <w:noProof/>
            <w:webHidden/>
          </w:rPr>
          <w:tab/>
        </w:r>
        <w:r w:rsidR="001E59BC">
          <w:rPr>
            <w:noProof/>
            <w:webHidden/>
          </w:rPr>
          <w:fldChar w:fldCharType="begin"/>
        </w:r>
        <w:r w:rsidR="001E59BC">
          <w:rPr>
            <w:noProof/>
            <w:webHidden/>
          </w:rPr>
          <w:instrText xml:space="preserve"> PAGEREF _Toc431910164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66826E38"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65" w:history="1">
        <w:r w:rsidR="001E59BC" w:rsidRPr="005B2CD5">
          <w:rPr>
            <w:rStyle w:val="Hyperlink"/>
            <w:noProof/>
          </w:rPr>
          <w:t>6.1 Projektorganisation</w:t>
        </w:r>
        <w:r w:rsidR="001E59BC">
          <w:rPr>
            <w:noProof/>
            <w:webHidden/>
          </w:rPr>
          <w:tab/>
        </w:r>
        <w:r w:rsidR="001E59BC">
          <w:rPr>
            <w:noProof/>
            <w:webHidden/>
          </w:rPr>
          <w:fldChar w:fldCharType="begin"/>
        </w:r>
        <w:r w:rsidR="001E59BC">
          <w:rPr>
            <w:noProof/>
            <w:webHidden/>
          </w:rPr>
          <w:instrText xml:space="preserve"> PAGEREF _Toc431910165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34CB3622"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66" w:history="1">
        <w:r w:rsidR="001E59BC" w:rsidRPr="005B2CD5">
          <w:rPr>
            <w:rStyle w:val="Hyperlink"/>
            <w:noProof/>
          </w:rPr>
          <w:t>6.1.1 Projektteam</w:t>
        </w:r>
        <w:r w:rsidR="001E59BC">
          <w:rPr>
            <w:noProof/>
            <w:webHidden/>
          </w:rPr>
          <w:tab/>
        </w:r>
        <w:r w:rsidR="001E59BC">
          <w:rPr>
            <w:noProof/>
            <w:webHidden/>
          </w:rPr>
          <w:fldChar w:fldCharType="begin"/>
        </w:r>
        <w:r w:rsidR="001E59BC">
          <w:rPr>
            <w:noProof/>
            <w:webHidden/>
          </w:rPr>
          <w:instrText xml:space="preserve"> PAGEREF _Toc431910166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72E87D61"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67" w:history="1">
        <w:r w:rsidR="001E59BC" w:rsidRPr="005B2CD5">
          <w:rPr>
            <w:rStyle w:val="Hyperlink"/>
            <w:noProof/>
          </w:rPr>
          <w:t>6.1.2 Betreuer</w:t>
        </w:r>
        <w:r w:rsidR="001E59BC">
          <w:rPr>
            <w:noProof/>
            <w:webHidden/>
          </w:rPr>
          <w:tab/>
        </w:r>
        <w:r w:rsidR="001E59BC">
          <w:rPr>
            <w:noProof/>
            <w:webHidden/>
          </w:rPr>
          <w:fldChar w:fldCharType="begin"/>
        </w:r>
        <w:r w:rsidR="001E59BC">
          <w:rPr>
            <w:noProof/>
            <w:webHidden/>
          </w:rPr>
          <w:instrText xml:space="preserve"> PAGEREF _Toc431910167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5C1EF9EF"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68" w:history="1">
        <w:r w:rsidR="001E59BC" w:rsidRPr="005B2CD5">
          <w:rPr>
            <w:rStyle w:val="Hyperlink"/>
            <w:noProof/>
          </w:rPr>
          <w:t>6.1.3 Experte</w:t>
        </w:r>
        <w:r w:rsidR="001E59BC">
          <w:rPr>
            <w:noProof/>
            <w:webHidden/>
          </w:rPr>
          <w:tab/>
        </w:r>
        <w:r w:rsidR="001E59BC">
          <w:rPr>
            <w:noProof/>
            <w:webHidden/>
          </w:rPr>
          <w:fldChar w:fldCharType="begin"/>
        </w:r>
        <w:r w:rsidR="001E59BC">
          <w:rPr>
            <w:noProof/>
            <w:webHidden/>
          </w:rPr>
          <w:instrText xml:space="preserve"> PAGEREF _Toc431910168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2B671DDE"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69" w:history="1">
        <w:r w:rsidR="001E59BC" w:rsidRPr="005B2CD5">
          <w:rPr>
            <w:rStyle w:val="Hyperlink"/>
            <w:noProof/>
          </w:rPr>
          <w:t>6.2 Projektplan</w:t>
        </w:r>
        <w:r w:rsidR="001E59BC">
          <w:rPr>
            <w:noProof/>
            <w:webHidden/>
          </w:rPr>
          <w:tab/>
        </w:r>
        <w:r w:rsidR="001E59BC">
          <w:rPr>
            <w:noProof/>
            <w:webHidden/>
          </w:rPr>
          <w:fldChar w:fldCharType="begin"/>
        </w:r>
        <w:r w:rsidR="001E59BC">
          <w:rPr>
            <w:noProof/>
            <w:webHidden/>
          </w:rPr>
          <w:instrText xml:space="preserve"> PAGEREF _Toc431910169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DF19189"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70" w:history="1">
        <w:r w:rsidR="001E59BC" w:rsidRPr="005B2CD5">
          <w:rPr>
            <w:rStyle w:val="Hyperlink"/>
            <w:noProof/>
          </w:rPr>
          <w:t>6.3 Projektsitzungen</w:t>
        </w:r>
        <w:r w:rsidR="001E59BC">
          <w:rPr>
            <w:noProof/>
            <w:webHidden/>
          </w:rPr>
          <w:tab/>
        </w:r>
        <w:r w:rsidR="001E59BC">
          <w:rPr>
            <w:noProof/>
            <w:webHidden/>
          </w:rPr>
          <w:fldChar w:fldCharType="begin"/>
        </w:r>
        <w:r w:rsidR="001E59BC">
          <w:rPr>
            <w:noProof/>
            <w:webHidden/>
          </w:rPr>
          <w:instrText xml:space="preserve"> PAGEREF _Toc431910170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768FDFA" w14:textId="77777777" w:rsidR="001E59BC" w:rsidRDefault="00B075BF">
      <w:pPr>
        <w:pStyle w:val="Verzeichnis2"/>
        <w:rPr>
          <w:rFonts w:asciiTheme="minorHAnsi" w:eastAsiaTheme="minorEastAsia" w:hAnsiTheme="minorHAnsi" w:cstheme="minorBidi"/>
          <w:noProof/>
          <w:sz w:val="22"/>
          <w:szCs w:val="22"/>
          <w:lang w:eastAsia="de-CH"/>
        </w:rPr>
      </w:pPr>
      <w:hyperlink w:anchor="_Toc431910171" w:history="1">
        <w:r w:rsidR="001E59BC" w:rsidRPr="005B2CD5">
          <w:rPr>
            <w:rStyle w:val="Hyperlink"/>
            <w:noProof/>
          </w:rPr>
          <w:t>6.4 Meilensteine</w:t>
        </w:r>
        <w:r w:rsidR="001E59BC">
          <w:rPr>
            <w:noProof/>
            <w:webHidden/>
          </w:rPr>
          <w:tab/>
        </w:r>
        <w:r w:rsidR="001E59BC">
          <w:rPr>
            <w:noProof/>
            <w:webHidden/>
          </w:rPr>
          <w:fldChar w:fldCharType="begin"/>
        </w:r>
        <w:r w:rsidR="001E59BC">
          <w:rPr>
            <w:noProof/>
            <w:webHidden/>
          </w:rPr>
          <w:instrText xml:space="preserve"> PAGEREF _Toc431910171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01E4250F"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72" w:history="1">
        <w:r w:rsidR="001E59BC" w:rsidRPr="005B2CD5">
          <w:rPr>
            <w:rStyle w:val="Hyperlink"/>
            <w:noProof/>
          </w:rPr>
          <w:t>6.4.1 Prototyp Unity Plugin</w:t>
        </w:r>
        <w:r w:rsidR="001E59BC">
          <w:rPr>
            <w:noProof/>
            <w:webHidden/>
          </w:rPr>
          <w:tab/>
        </w:r>
        <w:r w:rsidR="001E59BC">
          <w:rPr>
            <w:noProof/>
            <w:webHidden/>
          </w:rPr>
          <w:fldChar w:fldCharType="begin"/>
        </w:r>
        <w:r w:rsidR="001E59BC">
          <w:rPr>
            <w:noProof/>
            <w:webHidden/>
          </w:rPr>
          <w:instrText xml:space="preserve"> PAGEREF _Toc431910172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86E5DA2"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73" w:history="1">
        <w:r w:rsidR="001E59BC" w:rsidRPr="005B2CD5">
          <w:rPr>
            <w:rStyle w:val="Hyperlink"/>
            <w:noProof/>
          </w:rPr>
          <w:t>6.4.2 Tracking</w:t>
        </w:r>
        <w:r w:rsidR="001E59BC">
          <w:rPr>
            <w:noProof/>
            <w:webHidden/>
          </w:rPr>
          <w:tab/>
        </w:r>
        <w:r w:rsidR="001E59BC">
          <w:rPr>
            <w:noProof/>
            <w:webHidden/>
          </w:rPr>
          <w:fldChar w:fldCharType="begin"/>
        </w:r>
        <w:r w:rsidR="001E59BC">
          <w:rPr>
            <w:noProof/>
            <w:webHidden/>
          </w:rPr>
          <w:instrText xml:space="preserve"> PAGEREF _Toc431910173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D0AD7A3"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74" w:history="1">
        <w:r w:rsidR="001E59BC" w:rsidRPr="005B2CD5">
          <w:rPr>
            <w:rStyle w:val="Hyperlink"/>
            <w:noProof/>
          </w:rPr>
          <w:t>6.4.3 Unity Plugin / Handbuch / Dokumentation</w:t>
        </w:r>
        <w:r w:rsidR="001E59BC">
          <w:rPr>
            <w:noProof/>
            <w:webHidden/>
          </w:rPr>
          <w:tab/>
        </w:r>
        <w:r w:rsidR="001E59BC">
          <w:rPr>
            <w:noProof/>
            <w:webHidden/>
          </w:rPr>
          <w:fldChar w:fldCharType="begin"/>
        </w:r>
        <w:r w:rsidR="001E59BC">
          <w:rPr>
            <w:noProof/>
            <w:webHidden/>
          </w:rPr>
          <w:instrText xml:space="preserve"> PAGEREF _Toc431910174 \h </w:instrText>
        </w:r>
        <w:r w:rsidR="001E59BC">
          <w:rPr>
            <w:noProof/>
            <w:webHidden/>
          </w:rPr>
        </w:r>
        <w:r w:rsidR="001E59BC">
          <w:rPr>
            <w:noProof/>
            <w:webHidden/>
          </w:rPr>
          <w:fldChar w:fldCharType="separate"/>
        </w:r>
        <w:r w:rsidR="00874B98">
          <w:rPr>
            <w:noProof/>
            <w:webHidden/>
          </w:rPr>
          <w:t>17</w:t>
        </w:r>
        <w:r w:rsidR="001E59BC">
          <w:rPr>
            <w:noProof/>
            <w:webHidden/>
          </w:rPr>
          <w:fldChar w:fldCharType="end"/>
        </w:r>
      </w:hyperlink>
    </w:p>
    <w:p w14:paraId="13FF5325" w14:textId="77777777" w:rsidR="001E59BC" w:rsidRDefault="00B075BF">
      <w:pPr>
        <w:pStyle w:val="Verzeichnis3"/>
        <w:tabs>
          <w:tab w:val="right" w:pos="9457"/>
        </w:tabs>
        <w:rPr>
          <w:rFonts w:asciiTheme="minorHAnsi" w:eastAsiaTheme="minorEastAsia" w:hAnsiTheme="minorHAnsi" w:cstheme="minorBidi"/>
          <w:noProof/>
          <w:sz w:val="22"/>
          <w:szCs w:val="22"/>
          <w:lang w:eastAsia="de-CH"/>
        </w:rPr>
      </w:pPr>
      <w:hyperlink w:anchor="_Toc431910175" w:history="1">
        <w:r w:rsidR="001E59BC" w:rsidRPr="005B2CD5">
          <w:rPr>
            <w:rStyle w:val="Hyperlink"/>
            <w:noProof/>
          </w:rPr>
          <w:t>6.4.4 Präsentation</w:t>
        </w:r>
        <w:r w:rsidR="001E59BC">
          <w:rPr>
            <w:noProof/>
            <w:webHidden/>
          </w:rPr>
          <w:tab/>
        </w:r>
        <w:r w:rsidR="001E59BC">
          <w:rPr>
            <w:noProof/>
            <w:webHidden/>
          </w:rPr>
          <w:fldChar w:fldCharType="begin"/>
        </w:r>
        <w:r w:rsidR="001E59BC">
          <w:rPr>
            <w:noProof/>
            <w:webHidden/>
          </w:rPr>
          <w:instrText xml:space="preserve"> PAGEREF _Toc431910175 \h </w:instrText>
        </w:r>
        <w:r w:rsidR="001E59BC">
          <w:rPr>
            <w:noProof/>
            <w:webHidden/>
          </w:rPr>
        </w:r>
        <w:r w:rsidR="001E59BC">
          <w:rPr>
            <w:noProof/>
            <w:webHidden/>
          </w:rPr>
          <w:fldChar w:fldCharType="separate"/>
        </w:r>
        <w:r w:rsidR="00874B98">
          <w:rPr>
            <w:noProof/>
            <w:webHidden/>
          </w:rPr>
          <w:t>17</w:t>
        </w:r>
        <w:r w:rsidR="001E59BC">
          <w:rPr>
            <w:noProof/>
            <w:webHidden/>
          </w:rPr>
          <w:fldChar w:fldCharType="end"/>
        </w:r>
      </w:hyperlink>
    </w:p>
    <w:p w14:paraId="45257E7E"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76" w:history="1">
        <w:r w:rsidR="001E59BC" w:rsidRPr="005B2CD5">
          <w:rPr>
            <w:rStyle w:val="Hyperlink"/>
            <w:noProof/>
          </w:rPr>
          <w:t>7</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Versionskontrolle</w:t>
        </w:r>
        <w:r w:rsidR="001E59BC">
          <w:rPr>
            <w:noProof/>
            <w:webHidden/>
          </w:rPr>
          <w:tab/>
        </w:r>
        <w:r w:rsidR="001E59BC">
          <w:rPr>
            <w:noProof/>
            <w:webHidden/>
          </w:rPr>
          <w:fldChar w:fldCharType="begin"/>
        </w:r>
        <w:r w:rsidR="001E59BC">
          <w:rPr>
            <w:noProof/>
            <w:webHidden/>
          </w:rPr>
          <w:instrText xml:space="preserve"> PAGEREF _Toc431910176 \h </w:instrText>
        </w:r>
        <w:r w:rsidR="001E59BC">
          <w:rPr>
            <w:noProof/>
            <w:webHidden/>
          </w:rPr>
        </w:r>
        <w:r w:rsidR="001E59BC">
          <w:rPr>
            <w:noProof/>
            <w:webHidden/>
          </w:rPr>
          <w:fldChar w:fldCharType="separate"/>
        </w:r>
        <w:r w:rsidR="00874B98">
          <w:rPr>
            <w:noProof/>
            <w:webHidden/>
          </w:rPr>
          <w:t>18</w:t>
        </w:r>
        <w:r w:rsidR="001E59BC">
          <w:rPr>
            <w:noProof/>
            <w:webHidden/>
          </w:rPr>
          <w:fldChar w:fldCharType="end"/>
        </w:r>
      </w:hyperlink>
    </w:p>
    <w:p w14:paraId="4A728FA0"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77" w:history="1">
        <w:r w:rsidR="001E59BC" w:rsidRPr="005B2CD5">
          <w:rPr>
            <w:rStyle w:val="Hyperlink"/>
            <w:noProof/>
          </w:rPr>
          <w:t>8</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Abbildungs- und Tabellenverzeichnis</w:t>
        </w:r>
        <w:r w:rsidR="001E59BC">
          <w:rPr>
            <w:noProof/>
            <w:webHidden/>
          </w:rPr>
          <w:tab/>
        </w:r>
        <w:r w:rsidR="001E59BC">
          <w:rPr>
            <w:noProof/>
            <w:webHidden/>
          </w:rPr>
          <w:fldChar w:fldCharType="begin"/>
        </w:r>
        <w:r w:rsidR="001E59BC">
          <w:rPr>
            <w:noProof/>
            <w:webHidden/>
          </w:rPr>
          <w:instrText xml:space="preserve"> PAGEREF _Toc431910177 \h </w:instrText>
        </w:r>
        <w:r w:rsidR="001E59BC">
          <w:rPr>
            <w:noProof/>
            <w:webHidden/>
          </w:rPr>
        </w:r>
        <w:r w:rsidR="001E59BC">
          <w:rPr>
            <w:noProof/>
            <w:webHidden/>
          </w:rPr>
          <w:fldChar w:fldCharType="separate"/>
        </w:r>
        <w:r w:rsidR="00874B98">
          <w:rPr>
            <w:noProof/>
            <w:webHidden/>
          </w:rPr>
          <w:t>19</w:t>
        </w:r>
        <w:r w:rsidR="001E59BC">
          <w:rPr>
            <w:noProof/>
            <w:webHidden/>
          </w:rPr>
          <w:fldChar w:fldCharType="end"/>
        </w:r>
      </w:hyperlink>
    </w:p>
    <w:p w14:paraId="27FCBD86" w14:textId="77777777" w:rsidR="001E59BC" w:rsidRDefault="00B075BF">
      <w:pPr>
        <w:pStyle w:val="Verzeichnis1"/>
        <w:rPr>
          <w:rFonts w:asciiTheme="minorHAnsi" w:eastAsiaTheme="minorEastAsia" w:hAnsiTheme="minorHAnsi" w:cstheme="minorBidi"/>
          <w:noProof/>
          <w:sz w:val="22"/>
          <w:szCs w:val="22"/>
          <w:lang w:val="de-CH" w:eastAsia="de-CH"/>
        </w:rPr>
      </w:pPr>
      <w:hyperlink w:anchor="_Toc431910178" w:history="1">
        <w:r w:rsidR="001E59BC" w:rsidRPr="005B2CD5">
          <w:rPr>
            <w:rStyle w:val="Hyperlink"/>
            <w:noProof/>
          </w:rPr>
          <w:t>9</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Glossar</w:t>
        </w:r>
        <w:r w:rsidR="001E59BC">
          <w:rPr>
            <w:noProof/>
            <w:webHidden/>
          </w:rPr>
          <w:tab/>
        </w:r>
        <w:r w:rsidR="001E59BC">
          <w:rPr>
            <w:noProof/>
            <w:webHidden/>
          </w:rPr>
          <w:fldChar w:fldCharType="begin"/>
        </w:r>
        <w:r w:rsidR="001E59BC">
          <w:rPr>
            <w:noProof/>
            <w:webHidden/>
          </w:rPr>
          <w:instrText xml:space="preserve"> PAGEREF _Toc431910178 \h </w:instrText>
        </w:r>
        <w:r w:rsidR="001E59BC">
          <w:rPr>
            <w:noProof/>
            <w:webHidden/>
          </w:rPr>
        </w:r>
        <w:r w:rsidR="001E59BC">
          <w:rPr>
            <w:noProof/>
            <w:webHidden/>
          </w:rPr>
          <w:fldChar w:fldCharType="separate"/>
        </w:r>
        <w:r w:rsidR="00874B98">
          <w:rPr>
            <w:noProof/>
            <w:webHidden/>
          </w:rPr>
          <w:t>19</w:t>
        </w:r>
        <w:r w:rsidR="001E59BC">
          <w:rPr>
            <w:noProof/>
            <w:webHidden/>
          </w:rPr>
          <w:fldChar w:fldCharType="end"/>
        </w:r>
      </w:hyperlink>
    </w:p>
    <w:p w14:paraId="1B9E9C80" w14:textId="77777777" w:rsidR="006312CC" w:rsidRPr="00133DF1" w:rsidRDefault="00901AFC">
      <w:r w:rsidRPr="00133DF1">
        <w:fldChar w:fldCharType="end"/>
      </w:r>
    </w:p>
    <w:p w14:paraId="2EE69D56" w14:textId="77777777" w:rsidR="006312CC" w:rsidRPr="00133DF1" w:rsidRDefault="006312CC" w:rsidP="007050ED">
      <w:pPr>
        <w:pStyle w:val="berschrift1"/>
      </w:pPr>
      <w:r w:rsidRPr="00133DF1">
        <w:br w:type="page"/>
      </w:r>
      <w:bookmarkStart w:id="1" w:name="_Toc431910130"/>
      <w:r w:rsidR="006373C4" w:rsidRPr="00133DF1">
        <w:lastRenderedPageBreak/>
        <w:t>Allgemeines</w:t>
      </w:r>
      <w:bookmarkEnd w:id="1"/>
    </w:p>
    <w:p w14:paraId="6E8515EF" w14:textId="77777777" w:rsidR="00E0101F" w:rsidRPr="00133DF1" w:rsidRDefault="00E0101F" w:rsidP="00E0101F">
      <w:pPr>
        <w:pStyle w:val="berschrift2"/>
        <w:jc w:val="both"/>
      </w:pPr>
      <w:bookmarkStart w:id="2" w:name="_Toc414275590"/>
      <w:bookmarkStart w:id="3" w:name="_Toc431910131"/>
      <w:r w:rsidRPr="00133DF1">
        <w:t>Zweck dieses Dokumentes</w:t>
      </w:r>
      <w:bookmarkEnd w:id="2"/>
      <w:bookmarkEnd w:id="3"/>
    </w:p>
    <w:p w14:paraId="02A77182" w14:textId="2C1FAEF7" w:rsidR="00E0101F" w:rsidRPr="00133DF1" w:rsidRDefault="00E0101F" w:rsidP="00E0101F">
      <w:pPr>
        <w:jc w:val="both"/>
      </w:pPr>
      <w:r w:rsidRPr="00133DF1">
        <w:t xml:space="preserve">Mit diesem Pflichtenheft </w:t>
      </w:r>
      <w:r w:rsidR="00AC49DE">
        <w:t>wird</w:t>
      </w:r>
      <w:r w:rsidRPr="00133DF1">
        <w:t xml:space="preserve"> der Rahmen, die Vo</w:t>
      </w:r>
      <w:r w:rsidR="00AC49DE">
        <w:t>rgehensweise und die Ziele der Bachelorthesis</w:t>
      </w:r>
      <w:r w:rsidRPr="00133DF1">
        <w:t xml:space="preserve"> dokumentiert. </w:t>
      </w:r>
    </w:p>
    <w:p w14:paraId="6CBA291E" w14:textId="77777777" w:rsidR="00E0101F" w:rsidRPr="00133DF1" w:rsidRDefault="00E0101F" w:rsidP="00E0101F">
      <w:pPr>
        <w:pStyle w:val="berschrift2"/>
        <w:jc w:val="both"/>
      </w:pPr>
      <w:bookmarkStart w:id="4" w:name="_Toc414275591"/>
      <w:bookmarkStart w:id="5" w:name="_Toc431910132"/>
      <w:r w:rsidRPr="00133DF1">
        <w:t>Lesekreis</w:t>
      </w:r>
      <w:bookmarkEnd w:id="4"/>
      <w:bookmarkEnd w:id="5"/>
    </w:p>
    <w:p w14:paraId="3CC85A23" w14:textId="5BE3551C"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Künzler und Herrn Harald Studer, </w:t>
      </w:r>
      <w:r w:rsidRPr="00133DF1">
        <w:t>die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Pr="00133DF1">
        <w:t>-TI Abteilung CPVR</w:t>
      </w:r>
      <w:r w:rsidR="00DC4D3A">
        <w:fldChar w:fldCharType="begin"/>
      </w:r>
      <w:r w:rsidR="00DC4D3A">
        <w:instrText xml:space="preserve"> XE "</w:instrText>
      </w:r>
      <w:r w:rsidR="00DC4D3A" w:rsidRPr="00FA15CD">
        <w:instrText>CPVR</w:instrText>
      </w:r>
      <w:r w:rsidR="00DC4D3A">
        <w:instrText xml:space="preserve">" </w:instrText>
      </w:r>
      <w:r w:rsidR="00DC4D3A">
        <w:fldChar w:fldCharType="end"/>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6" w:name="_Toc414275592"/>
      <w:bookmarkStart w:id="7" w:name="_Toc431910133"/>
      <w:r w:rsidRPr="00133DF1">
        <w:t>Ausgangslage</w:t>
      </w:r>
      <w:bookmarkEnd w:id="6"/>
      <w:bookmarkEnd w:id="7"/>
      <w:r w:rsidRPr="00133DF1">
        <w:t xml:space="preserve"> </w:t>
      </w:r>
    </w:p>
    <w:p w14:paraId="4C74F40A" w14:textId="2F1DFBF3" w:rsidR="00E0101F" w:rsidRPr="00133DF1" w:rsidRDefault="00E0101F" w:rsidP="00E0101F">
      <w:pPr>
        <w:jc w:val="both"/>
      </w:pPr>
      <w:r w:rsidRPr="00133DF1">
        <w:t>Das cpvrLab</w:t>
      </w:r>
      <w:r w:rsidR="00DC4D3A">
        <w:fldChar w:fldCharType="begin"/>
      </w:r>
      <w:r w:rsidR="00DC4D3A">
        <w:instrText xml:space="preserve"> XE "</w:instrText>
      </w:r>
      <w:r w:rsidR="00DC4D3A" w:rsidRPr="005C5401">
        <w:instrText>cpvrLab</w:instrText>
      </w:r>
      <w:r w:rsidR="00DC4D3A">
        <w:instrText xml:space="preserve">" </w:instrText>
      </w:r>
      <w:r w:rsidR="00DC4D3A">
        <w:fldChar w:fldCharType="end"/>
      </w:r>
      <w:r w:rsidRPr="00133DF1">
        <w:t xml:space="preserve"> besitzt eine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AC49DE">
        <w:rPr>
          <w:rStyle w:val="Funotenzeichen"/>
        </w:rPr>
        <w:footnoteReference w:id="2"/>
      </w:r>
      <w:r w:rsidR="005B40F2" w:rsidRPr="00133DF1">
        <w:t xml:space="preserve"> (Cave Automatic Virtual Environment)</w:t>
      </w:r>
      <w:r w:rsidRPr="00133DF1">
        <w:t xml:space="preserve"> Installation mit dem virtuelle 3D-Welten in Echtgrösse über drei Projektionswände und eine Bodenprojektion erzeugt werden können. Alle Projektionsflächen werden dabei mit zwei Projektoren in stereoskopisch projiziert, sodass eine nahezu perfekte Raumwahrnehmung entsteht. Die Entwicklung von virtuellen 3D-Welten mit Basis-APIs wie OpenGL</w:t>
      </w:r>
      <w:r w:rsidR="00DC4D3A">
        <w:fldChar w:fldCharType="begin"/>
      </w:r>
      <w:r w:rsidR="00DC4D3A">
        <w:instrText xml:space="preserve"> XE "</w:instrText>
      </w:r>
      <w:r w:rsidR="00DC4D3A" w:rsidRPr="00693671">
        <w:instrText>OpenGL</w:instrText>
      </w:r>
      <w:r w:rsidR="00DC4D3A">
        <w:instrText xml:space="preserve">" </w:instrText>
      </w:r>
      <w:r w:rsidR="00DC4D3A">
        <w:fldChar w:fldCharType="end"/>
      </w:r>
      <w:r w:rsidR="00AC49DE">
        <w:rPr>
          <w:rStyle w:val="Funotenzeichen"/>
        </w:rPr>
        <w:footnoteReference w:id="3"/>
      </w:r>
      <w:r w:rsidRPr="00133DF1">
        <w:t xml:space="preserve"> oder OpenSceneGraph</w:t>
      </w:r>
      <w:r w:rsidR="00DC4D3A">
        <w:fldChar w:fldCharType="begin"/>
      </w:r>
      <w:r w:rsidR="00DC4D3A">
        <w:instrText xml:space="preserve"> XE "</w:instrText>
      </w:r>
      <w:r w:rsidR="00DC4D3A" w:rsidRPr="00971A6B">
        <w:instrText>OpenSceneGraph</w:instrText>
      </w:r>
      <w:r w:rsidR="00DC4D3A">
        <w:instrText xml:space="preserve">" </w:instrText>
      </w:r>
      <w:r w:rsidR="00DC4D3A">
        <w:fldChar w:fldCharType="end"/>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w:t>
      </w:r>
      <w:r w:rsidR="00DC4D3A">
        <w:fldChar w:fldCharType="begin"/>
      </w:r>
      <w:r w:rsidR="00DC4D3A">
        <w:instrText xml:space="preserve"> XE "</w:instrText>
      </w:r>
      <w:r w:rsidR="00DC4D3A" w:rsidRPr="003660CC">
        <w:instrText>Game Engine</w:instrText>
      </w:r>
      <w:r w:rsidR="00DC4D3A">
        <w:instrText xml:space="preserve">" </w:instrText>
      </w:r>
      <w:r w:rsidR="00DC4D3A">
        <w:fldChar w:fldCharType="end"/>
      </w:r>
      <w:r w:rsidRPr="00133DF1">
        <w:t xml:space="preserve"> einzusetzen, mit der die Entwicklungszyklen</w:t>
      </w:r>
      <w:r w:rsidR="001A69E8" w:rsidRPr="00133DF1">
        <w:t xml:space="preserve"> </w:t>
      </w:r>
      <w:r w:rsidRPr="00133DF1">
        <w:t>vereinfacht und verkürzt werden können. Unity</w:t>
      </w:r>
      <w:r w:rsidR="00DC4D3A">
        <w:fldChar w:fldCharType="begin"/>
      </w:r>
      <w:r w:rsidR="00DC4D3A">
        <w:instrText xml:space="preserve"> XE "</w:instrText>
      </w:r>
      <w:r w:rsidR="00DC4D3A" w:rsidRPr="00A229F5">
        <w:instrText>Unity</w:instrText>
      </w:r>
      <w:r w:rsidR="00DC4D3A">
        <w:instrText xml:space="preserve">" </w:instrText>
      </w:r>
      <w:r w:rsidR="00DC4D3A">
        <w:fldChar w:fldCharType="end"/>
      </w:r>
      <w:r w:rsidRPr="00133DF1">
        <w:t xml:space="preserve">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475029A6"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wie eine Integration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erfolgen </w:t>
      </w:r>
      <w:r w:rsidR="00625504" w:rsidRPr="00133DF1">
        <w:t>kann</w:t>
      </w:r>
      <w:r w:rsidR="002342A9" w:rsidRPr="00133DF1">
        <w:t>.</w:t>
      </w:r>
    </w:p>
    <w:p w14:paraId="38F32863" w14:textId="77777777" w:rsidR="00B1255C" w:rsidRDefault="00B1255C" w:rsidP="00E0101F">
      <w:pPr>
        <w:jc w:val="both"/>
      </w:pPr>
    </w:p>
    <w:p w14:paraId="63613541" w14:textId="722D1948" w:rsidR="00B1255C" w:rsidRDefault="00B1255C" w:rsidP="00E0101F">
      <w:pPr>
        <w:jc w:val="both"/>
      </w:pPr>
      <w:r>
        <w:t>In einem ersten Schritt erfolgte eine Prüfung</w:t>
      </w:r>
      <w:r w:rsidR="00AC49DE">
        <w:t xml:space="preserve"> der bereits verwendeten Frameworks</w:t>
      </w:r>
      <w:r w:rsidR="00DC4D3A">
        <w:fldChar w:fldCharType="begin"/>
      </w:r>
      <w:r w:rsidR="00DC4D3A">
        <w:instrText xml:space="preserve"> XE "</w:instrText>
      </w:r>
      <w:r w:rsidR="00DC4D3A" w:rsidRPr="0065686F">
        <w:instrText>Frameworks</w:instrText>
      </w:r>
      <w:r w:rsidR="00DC4D3A">
        <w:instrText xml:space="preserve">" </w:instrText>
      </w:r>
      <w:r w:rsidR="00DC4D3A">
        <w:fldChar w:fldCharType="end"/>
      </w:r>
      <w:r w:rsidR="00AC49DE">
        <w:t xml:space="preserve"> (Equalizer</w:t>
      </w:r>
      <w:r w:rsidR="00DC4D3A">
        <w:fldChar w:fldCharType="begin"/>
      </w:r>
      <w:r w:rsidR="00DC4D3A">
        <w:instrText xml:space="preserve"> XE "</w:instrText>
      </w:r>
      <w:r w:rsidR="00DC4D3A" w:rsidRPr="00637A5B">
        <w:instrText>Equalizer</w:instrText>
      </w:r>
      <w:r w:rsidR="00DC4D3A">
        <w:instrText xml:space="preserve">" </w:instrText>
      </w:r>
      <w:r w:rsidR="00DC4D3A">
        <w:fldChar w:fldCharType="end"/>
      </w:r>
      <w:r w:rsidR="00AC49DE">
        <w:rPr>
          <w:rStyle w:val="Funotenzeichen"/>
        </w:rPr>
        <w:footnoteReference w:id="5"/>
      </w:r>
      <w:r w:rsidR="00AC49DE">
        <w:t>, Chromium</w:t>
      </w:r>
      <w:r w:rsidR="00DC4D3A">
        <w:fldChar w:fldCharType="begin"/>
      </w:r>
      <w:r w:rsidR="00DC4D3A">
        <w:instrText xml:space="preserve"> XE "</w:instrText>
      </w:r>
      <w:r w:rsidR="00DC4D3A" w:rsidRPr="00A21284">
        <w:instrText>Chromium</w:instrText>
      </w:r>
      <w:r w:rsidR="00DC4D3A">
        <w:instrText xml:space="preserve">" </w:instrText>
      </w:r>
      <w:r w:rsidR="00DC4D3A">
        <w:fldChar w:fldCharType="end"/>
      </w:r>
      <w:r w:rsidR="00AC49DE">
        <w:rPr>
          <w:rStyle w:val="Funotenzeichen"/>
        </w:rPr>
        <w:footnoteReference w:id="6"/>
      </w:r>
      <w:r w:rsidR="00AC49DE">
        <w:t xml:space="preserve">) und </w:t>
      </w:r>
      <w:r>
        <w:t>der Software MiddleVR</w:t>
      </w:r>
      <w:r w:rsidR="00DC4D3A">
        <w:fldChar w:fldCharType="begin"/>
      </w:r>
      <w:r w:rsidR="00DC4D3A">
        <w:instrText xml:space="preserve"> XE "</w:instrText>
      </w:r>
      <w:r w:rsidR="00DC4D3A" w:rsidRPr="00A01B01">
        <w:instrText>MiddleVR</w:instrText>
      </w:r>
      <w:r w:rsidR="00DC4D3A">
        <w:instrText xml:space="preserve">" </w:instrText>
      </w:r>
      <w:r w:rsidR="00DC4D3A">
        <w:fldChar w:fldCharType="end"/>
      </w:r>
      <w:r>
        <w:t>, die den Einsatz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w:t>
      </w:r>
      <w:r w:rsidR="000E3E12">
        <w:t>in einem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deutlich vereinfachen sollte.</w:t>
      </w:r>
      <w:r w:rsidR="00E5032E">
        <w:t xml:space="preserve"> Die dadurch entstehende Abhängigkeit der Software, die Anforderungen an die Unity</w:t>
      </w:r>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Unity-Plugins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7F7A562" w:rsidR="007F3831" w:rsidRDefault="00855F25" w:rsidP="00B1255C">
      <w:pPr>
        <w:pStyle w:val="Listenabsatz"/>
        <w:numPr>
          <w:ilvl w:val="0"/>
          <w:numId w:val="43"/>
        </w:numPr>
        <w:jc w:val="both"/>
      </w:pPr>
      <w:r>
        <w:t>Mehrere Hosts / Mehrere GPU</w:t>
      </w:r>
      <w:r w:rsidR="00DC4D3A">
        <w:fldChar w:fldCharType="begin"/>
      </w:r>
      <w:r w:rsidR="00DC4D3A">
        <w:instrText xml:space="preserve"> XE "</w:instrText>
      </w:r>
      <w:r w:rsidR="00DC4D3A" w:rsidRPr="00936E0B">
        <w:instrText>GPU</w:instrText>
      </w:r>
      <w:r w:rsidR="00DC4D3A">
        <w:instrText xml:space="preserve">" </w:instrText>
      </w:r>
      <w:r w:rsidR="00DC4D3A">
        <w:fldChar w:fldCharType="end"/>
      </w:r>
      <w:r>
        <w:t>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0EB1C3A1" w14:textId="048C7FA3" w:rsidR="00855F25" w:rsidRDefault="00855F25" w:rsidP="00B1255C">
      <w:pPr>
        <w:pStyle w:val="Listenabsatz"/>
        <w:numPr>
          <w:ilvl w:val="0"/>
          <w:numId w:val="43"/>
        </w:numPr>
        <w:jc w:val="both"/>
      </w:pPr>
      <w:r>
        <w:t>Ein Host / Mehrere GPUs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374E4560" w14:textId="00BFC5B0" w:rsidR="007F3831"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w:t>
      </w:r>
    </w:p>
    <w:p w14:paraId="129CE059" w14:textId="709344F7" w:rsidR="00855F25"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w:t>
      </w:r>
      <w:r w:rsidR="00DC4D3A">
        <w:fldChar w:fldCharType="begin"/>
      </w:r>
      <w:r w:rsidR="00DC4D3A">
        <w:instrText xml:space="preserve"> XE "</w:instrText>
      </w:r>
      <w:r w:rsidR="00DC4D3A" w:rsidRPr="00222A08">
        <w:instrText>Mosaic</w:instrText>
      </w:r>
      <w:r w:rsidR="00DC4D3A">
        <w:instrText xml:space="preserve">" </w:instrText>
      </w:r>
      <w:r w:rsidR="00DC4D3A">
        <w:fldChar w:fldCharType="end"/>
      </w:r>
      <w:r w:rsidR="00371CC4">
        <w:rPr>
          <w:rStyle w:val="Funotenzeichen"/>
        </w:rPr>
        <w:footnoteReference w:id="8"/>
      </w:r>
      <w:r>
        <w:t xml:space="preserve"> Treiber</w:t>
      </w:r>
    </w:p>
    <w:p w14:paraId="1993D851" w14:textId="77777777" w:rsidR="00855F25" w:rsidRDefault="00855F25" w:rsidP="00855F25">
      <w:pPr>
        <w:jc w:val="both"/>
      </w:pPr>
    </w:p>
    <w:p w14:paraId="569501A9" w14:textId="27225F94" w:rsidR="00B1255C" w:rsidRDefault="00B1255C" w:rsidP="00B1255C">
      <w:pPr>
        <w:jc w:val="both"/>
      </w:pPr>
      <w:r>
        <w:t>Basierend auf Prototypen der verschiedenen Systeme und theoretischer Abklärungen konnte sich Variante 4 (Ein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 Treiber) klar hervorheben. Die dadurch erreichte hohe Flexibilität, die obsolete Synchronisierung und die gute Performance durch Verteilung der Last auf verschiedene GPUs waren ausschlaggebend.</w:t>
      </w:r>
    </w:p>
    <w:p w14:paraId="0F57F8AF" w14:textId="67E8BE59" w:rsidR="00CC4016" w:rsidRPr="00133DF1" w:rsidRDefault="00CC4016" w:rsidP="00CC4016">
      <w:pPr>
        <w:pStyle w:val="berschrift2"/>
      </w:pPr>
      <w:bookmarkStart w:id="8" w:name="_Toc431910134"/>
      <w:r w:rsidRPr="00133DF1">
        <w:lastRenderedPageBreak/>
        <w:t>Unity</w:t>
      </w:r>
      <w:bookmarkEnd w:id="8"/>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p>
    <w:p w14:paraId="46E0A601" w14:textId="35B5C866"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w:t>
      </w:r>
      <w:r w:rsidR="00DC4D3A">
        <w:fldChar w:fldCharType="begin"/>
      </w:r>
      <w:r w:rsidR="00DC4D3A">
        <w:instrText xml:space="preserve"> XE "</w:instrText>
      </w:r>
      <w:r w:rsidR="00DC4D3A" w:rsidRPr="00AF217C">
        <w:instrText>Windows</w:instrText>
      </w:r>
      <w:r w:rsidR="00DC4D3A">
        <w:instrText xml:space="preserve">" </w:instrText>
      </w:r>
      <w:r w:rsidR="00DC4D3A">
        <w:fldChar w:fldCharType="end"/>
      </w:r>
      <w:r w:rsidRPr="00133DF1">
        <w:t xml:space="preserve"> und OS X</w:t>
      </w:r>
      <w:r w:rsidR="00DC4D3A">
        <w:fldChar w:fldCharType="begin"/>
      </w:r>
      <w:r w:rsidR="00DC4D3A">
        <w:instrText xml:space="preserve"> XE "</w:instrText>
      </w:r>
      <w:r w:rsidR="00DC4D3A" w:rsidRPr="002F5D7A">
        <w:instrText>OS X</w:instrText>
      </w:r>
      <w:r w:rsidR="00DC4D3A">
        <w:instrText xml:space="preserve">" </w:instrText>
      </w:r>
      <w:r w:rsidR="00DC4D3A">
        <w:fldChar w:fldCharType="end"/>
      </w:r>
      <w:r w:rsidRPr="00133DF1">
        <w:t>. Zielplattformen sind neben PCs auch Spielkonsolen, mobile Geräte und Webbrowser.</w:t>
      </w:r>
    </w:p>
    <w:p w14:paraId="422649C4" w14:textId="36715D0E" w:rsidR="00CC4016" w:rsidRPr="00675F76" w:rsidRDefault="00CC4016" w:rsidP="00CC4016">
      <w:pPr>
        <w:jc w:val="both"/>
        <w:rPr>
          <w:sz w:val="16"/>
          <w:szCs w:val="16"/>
          <w:lang w:val="fr-CH"/>
        </w:rPr>
      </w:pPr>
      <w:r w:rsidRPr="00675F76">
        <w:rPr>
          <w:sz w:val="16"/>
          <w:szCs w:val="16"/>
          <w:lang w:val="fr-CH"/>
        </w:rPr>
        <w:t xml:space="preserve">(Quelle: </w:t>
      </w:r>
      <w:hyperlink r:id="rId15" w:history="1">
        <w:r w:rsidR="00371CC4" w:rsidRPr="00675F76">
          <w:rPr>
            <w:rStyle w:val="Hyperlink"/>
            <w:sz w:val="16"/>
            <w:szCs w:val="16"/>
            <w:lang w:val="fr-CH"/>
          </w:rPr>
          <w:t>https://de.wikipedia.org/wiki/Unity</w:t>
        </w:r>
        <w:r w:rsidR="00156391">
          <w:rPr>
            <w:rStyle w:val="Hyperlink"/>
            <w:sz w:val="16"/>
            <w:szCs w:val="16"/>
          </w:rPr>
          <w:fldChar w:fldCharType="begin"/>
        </w:r>
        <w:r w:rsidR="00156391" w:rsidRPr="00675F76">
          <w:rPr>
            <w:lang w:val="fr-CH"/>
          </w:rPr>
          <w:instrText xml:space="preserve"> XE "Unity" </w:instrText>
        </w:r>
        <w:r w:rsidR="00156391">
          <w:rPr>
            <w:rStyle w:val="Hyperlink"/>
            <w:sz w:val="16"/>
            <w:szCs w:val="16"/>
          </w:rPr>
          <w:fldChar w:fldCharType="end"/>
        </w:r>
        <w:r w:rsidR="00371CC4" w:rsidRPr="00675F76">
          <w:rPr>
            <w:rStyle w:val="Hyperlink"/>
            <w:sz w:val="16"/>
            <w:szCs w:val="16"/>
            <w:lang w:val="fr-CH"/>
          </w:rPr>
          <w:t>_(Spiel-Engine))</w:t>
        </w:r>
      </w:hyperlink>
    </w:p>
    <w:p w14:paraId="0792F2C5" w14:textId="77777777" w:rsidR="00371CC4" w:rsidRDefault="00371CC4" w:rsidP="00371CC4">
      <w:pPr>
        <w:keepNext/>
        <w:jc w:val="center"/>
      </w:pPr>
      <w:r>
        <w:rPr>
          <w:noProof/>
          <w:sz w:val="16"/>
          <w:szCs w:val="16"/>
          <w:lang w:eastAsia="de-CH"/>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6">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5001B122" w:rsidR="00371CC4" w:rsidRPr="00133DF1" w:rsidRDefault="00371CC4" w:rsidP="00251427">
      <w:pPr>
        <w:pStyle w:val="Beschriftung"/>
        <w:jc w:val="center"/>
        <w:rPr>
          <w:szCs w:val="16"/>
        </w:rPr>
      </w:pPr>
      <w:bookmarkStart w:id="9" w:name="_Toc432958495"/>
      <w:r>
        <w:t xml:space="preserve">Abbildung </w:t>
      </w:r>
      <w:r>
        <w:fldChar w:fldCharType="begin"/>
      </w:r>
      <w:r>
        <w:instrText xml:space="preserve"> SEQ Abbildung \* ARABIC </w:instrText>
      </w:r>
      <w:r>
        <w:fldChar w:fldCharType="separate"/>
      </w:r>
      <w:r w:rsidR="0017039B">
        <w:rPr>
          <w:noProof/>
        </w:rPr>
        <w:t>1</w:t>
      </w:r>
      <w:r>
        <w:fldChar w:fldCharType="end"/>
      </w:r>
      <w:r>
        <w: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Editor, Engine</w:t>
      </w:r>
      <w:bookmarkEnd w:id="9"/>
    </w:p>
    <w:p w14:paraId="6C657708" w14:textId="54D8C1F4" w:rsidR="00DB6621" w:rsidRDefault="00DB6621" w:rsidP="00CC4016">
      <w:pPr>
        <w:pStyle w:val="berschrift2"/>
      </w:pPr>
      <w:bookmarkStart w:id="10" w:name="_Toc431910135"/>
      <w:r>
        <w:t>Nvidia Mosaic</w:t>
      </w:r>
      <w:bookmarkEnd w:id="10"/>
      <w:r>
        <w:t xml:space="preserve"> </w:t>
      </w:r>
    </w:p>
    <w:p w14:paraId="6A2B64B9" w14:textId="7C3E6CAC" w:rsidR="00DB6621" w:rsidRDefault="00DB6621" w:rsidP="00CF189A">
      <w:pPr>
        <w:jc w:val="both"/>
      </w:pPr>
      <w:r>
        <w:t>Mosaic ist eine Technologie von Nvidia</w:t>
      </w:r>
      <w:r w:rsidR="00DC4D3A">
        <w:fldChar w:fldCharType="begin"/>
      </w:r>
      <w:r w:rsidR="00DC4D3A">
        <w:instrText xml:space="preserve"> XE "</w:instrText>
      </w:r>
      <w:r w:rsidR="00DC4D3A" w:rsidRPr="00D53AA1">
        <w:instrText>Nvidia</w:instrText>
      </w:r>
      <w:r w:rsidR="00DC4D3A">
        <w:instrText xml:space="preserve">" </w:instrText>
      </w:r>
      <w:r w:rsidR="00DC4D3A">
        <w:fldChar w:fldCharType="end"/>
      </w:r>
      <w:r>
        <w:t>, um mehrere Graphikkarten über den Treiber zu verlinken und auf einem Desktop darzustellen. Windows wird ein einzelner Output vorgegaukelt, auch wenn physisch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 xml:space="preserve">„Die NVIDIA® Mosaic™ Mehrbildschirm-Technologie dient zur einfachen Skalierung jeder Anwendung auf mehrere Bildschirme, und das ohne Softwareanpassungen oder Leistungseinbußen. Durch die Mosaic Technologie werden Mehrbildschirm-Konfigurationen vom Betriebssystem als </w:t>
      </w:r>
      <w:r>
        <w:t>einzelner Bild</w:t>
      </w:r>
      <w:r w:rsidRPr="00DB6621">
        <w:t>schirm wahrgenommen.“</w:t>
      </w:r>
    </w:p>
    <w:p w14:paraId="3ACA2D86" w14:textId="77777777" w:rsidR="00B77EDA" w:rsidRPr="00DB6621" w:rsidRDefault="00B77EDA" w:rsidP="00DB6621">
      <w:pPr>
        <w:pStyle w:val="Textkrper-Zeileneinzug"/>
      </w:pPr>
    </w:p>
    <w:p w14:paraId="75C84690" w14:textId="7C3E3199" w:rsidR="00DB6621" w:rsidRPr="00675F76" w:rsidRDefault="00DB6621" w:rsidP="001201E2">
      <w:pPr>
        <w:ind w:left="708"/>
        <w:rPr>
          <w:sz w:val="16"/>
          <w:szCs w:val="16"/>
          <w:lang w:val="fr-CH"/>
        </w:rPr>
      </w:pPr>
      <w:r w:rsidRPr="00675F76">
        <w:rPr>
          <w:sz w:val="16"/>
          <w:szCs w:val="16"/>
          <w:lang w:val="fr-CH"/>
        </w:rPr>
        <w:t xml:space="preserve">(Quelle: </w:t>
      </w:r>
      <w:hyperlink r:id="rId17" w:history="1">
        <w:r w:rsidRPr="00675F76">
          <w:rPr>
            <w:rStyle w:val="Hyperlink"/>
            <w:sz w:val="16"/>
            <w:szCs w:val="16"/>
            <w:lang w:val="fr-CH"/>
          </w:rPr>
          <w:t>http://www.nvidia.de/object/nvidia-mosaic-technology-de.html</w:t>
        </w:r>
      </w:hyperlink>
      <w:r w:rsidRPr="00675F76">
        <w:rPr>
          <w:sz w:val="16"/>
          <w:szCs w:val="16"/>
          <w:lang w:val="fr-CH"/>
        </w:rPr>
        <w:t>)</w:t>
      </w:r>
    </w:p>
    <w:p w14:paraId="3A06EC40" w14:textId="05F944EC" w:rsidR="00CC4016" w:rsidRPr="00133DF1" w:rsidRDefault="00CC4016" w:rsidP="00CC4016">
      <w:pPr>
        <w:pStyle w:val="berschrift2"/>
      </w:pPr>
      <w:bookmarkStart w:id="11" w:name="_Toc431910136"/>
      <w:r w:rsidRPr="00133DF1">
        <w:t>Infrastruktur</w:t>
      </w:r>
      <w:bookmarkEnd w:id="11"/>
    </w:p>
    <w:p w14:paraId="36A22885" w14:textId="54EF78DF" w:rsidR="00CC4016" w:rsidRPr="00133DF1" w:rsidRDefault="00D716DD" w:rsidP="00E0101F">
      <w:pPr>
        <w:jc w:val="both"/>
      </w:pPr>
      <w:r w:rsidRPr="00133DF1">
        <w:t>Nach Abschluss der Projekt</w:t>
      </w:r>
      <w:r w:rsidR="00251427">
        <w:t xml:space="preserve"> </w:t>
      </w:r>
      <w:r w:rsidRPr="00133DF1">
        <w:t>2 Arbeit wurden basierend auf den gewonnenen Erkenntnissen und den gestellten Anforderungen die Infrastruktur überarbeitet und erweitert. Konkret beinhaltet das folgende Punkte:</w:t>
      </w:r>
    </w:p>
    <w:p w14:paraId="32884DEC" w14:textId="77777777" w:rsidR="00D716DD" w:rsidRPr="00133DF1" w:rsidRDefault="00D716DD" w:rsidP="00E0101F">
      <w:pPr>
        <w:jc w:val="both"/>
      </w:pPr>
    </w:p>
    <w:p w14:paraId="6401D0D5" w14:textId="197A883B" w:rsidR="00D716DD" w:rsidRPr="00133DF1" w:rsidRDefault="00D716DD" w:rsidP="00D716DD">
      <w:pPr>
        <w:pStyle w:val="Listenabsatz"/>
        <w:numPr>
          <w:ilvl w:val="0"/>
          <w:numId w:val="41"/>
        </w:numPr>
        <w:jc w:val="both"/>
      </w:pPr>
      <w:r w:rsidRPr="00133DF1">
        <w:t>Ersetzen des Servers für das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Trackingsystem</w:t>
      </w:r>
    </w:p>
    <w:p w14:paraId="03F5E410" w14:textId="3C0CA3FD" w:rsidR="00D716DD" w:rsidRPr="00133DF1" w:rsidRDefault="00651CCA" w:rsidP="00D716DD">
      <w:pPr>
        <w:pStyle w:val="Listenabsatz"/>
        <w:numPr>
          <w:ilvl w:val="0"/>
          <w:numId w:val="41"/>
        </w:numPr>
        <w:jc w:val="both"/>
      </w:pPr>
      <w:r w:rsidRPr="00133DF1">
        <w:t xml:space="preserve">Beschaffung und </w:t>
      </w:r>
      <w:r w:rsidR="00D716DD" w:rsidRPr="00133DF1">
        <w:t>Inbetriebnahme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D716DD" w:rsidRPr="00133DF1">
        <w:t xml:space="preserve">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eastAsia="de-CH"/>
        </w:rPr>
        <w:lastRenderedPageBreak/>
        <w:drawing>
          <wp:inline distT="0" distB="0" distL="0" distR="0" wp14:anchorId="67EAE8FC" wp14:editId="3FCF45A9">
            <wp:extent cx="6011545" cy="5496969"/>
            <wp:effectExtent l="0" t="0" r="825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8">
                      <a:extLst>
                        <a:ext uri="{28A0092B-C50C-407E-A947-70E740481C1C}">
                          <a14:useLocalDpi xmlns:a14="http://schemas.microsoft.com/office/drawing/2010/main" val="0"/>
                        </a:ext>
                      </a:extLst>
                    </a:blip>
                    <a:stretch>
                      <a:fillRect/>
                    </a:stretch>
                  </pic:blipFill>
                  <pic:spPr>
                    <a:xfrm>
                      <a:off x="0" y="0"/>
                      <a:ext cx="6011545" cy="5496969"/>
                    </a:xfrm>
                    <a:prstGeom prst="rect">
                      <a:avLst/>
                    </a:prstGeom>
                  </pic:spPr>
                </pic:pic>
              </a:graphicData>
            </a:graphic>
          </wp:inline>
        </w:drawing>
      </w:r>
    </w:p>
    <w:p w14:paraId="695F20A0" w14:textId="3C6E9969" w:rsidR="00651CCA" w:rsidRPr="00133DF1" w:rsidRDefault="00651CCA" w:rsidP="00651CCA">
      <w:pPr>
        <w:pStyle w:val="Beschriftung"/>
        <w:jc w:val="both"/>
        <w:rPr>
          <w:lang w:val="de-CH"/>
        </w:rPr>
      </w:pPr>
      <w:bookmarkStart w:id="12" w:name="_Toc432958496"/>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17039B">
        <w:rPr>
          <w:noProof/>
          <w:lang w:val="de-CH"/>
        </w:rPr>
        <w:t>2</w:t>
      </w:r>
      <w:r w:rsidRPr="00133DF1">
        <w:rPr>
          <w:lang w:val="de-CH"/>
        </w:rPr>
        <w:fldChar w:fldCharType="end"/>
      </w:r>
      <w:r w:rsidRPr="00133DF1">
        <w:rPr>
          <w:lang w:val="de-CH"/>
        </w:rPr>
        <w:t>: Infrastruktur CAVE</w:t>
      </w:r>
      <w:bookmarkEnd w:id="12"/>
      <w:r w:rsidR="00DC4D3A">
        <w:rPr>
          <w:lang w:val="de-CH"/>
        </w:rPr>
        <w:fldChar w:fldCharType="begin"/>
      </w:r>
      <w:r w:rsidR="00DC4D3A">
        <w:instrText xml:space="preserve"> XE "</w:instrText>
      </w:r>
      <w:r w:rsidR="00DC4D3A" w:rsidRPr="00047C56">
        <w:instrText>CAVE</w:instrText>
      </w:r>
      <w:r w:rsidR="00DC4D3A">
        <w:instrText xml:space="preserve">" </w:instrText>
      </w:r>
      <w:r w:rsidR="00DC4D3A">
        <w:rPr>
          <w:lang w:val="de-CH"/>
        </w:rPr>
        <w:fldChar w:fldCharType="end"/>
      </w:r>
    </w:p>
    <w:p w14:paraId="3A3AD712" w14:textId="77777777" w:rsidR="00D976C4" w:rsidRDefault="00D976C4" w:rsidP="00D976C4">
      <w:pPr>
        <w:pStyle w:val="berschrift3"/>
        <w:numPr>
          <w:ilvl w:val="0"/>
          <w:numId w:val="0"/>
        </w:numPr>
      </w:pPr>
    </w:p>
    <w:p w14:paraId="7E59A3C7" w14:textId="77777777" w:rsidR="00D976C4" w:rsidRPr="00D976C4" w:rsidRDefault="00D976C4" w:rsidP="00D976C4"/>
    <w:p w14:paraId="6C98A3A0" w14:textId="559D1615" w:rsidR="00651CCA" w:rsidRPr="00133DF1" w:rsidRDefault="00133DF1" w:rsidP="00C1485D">
      <w:pPr>
        <w:pStyle w:val="berschrift3"/>
      </w:pPr>
      <w:bookmarkStart w:id="13" w:name="_Toc431910137"/>
      <w:r>
        <w:t>Inputs und Tracking</w:t>
      </w:r>
      <w:bookmarkEnd w:id="13"/>
    </w:p>
    <w:p w14:paraId="473B19B2" w14:textId="40D5305D" w:rsidR="00133DF1" w:rsidRDefault="00C1485D" w:rsidP="00FA3FCF">
      <w:pPr>
        <w:jc w:val="both"/>
      </w:pPr>
      <w:r w:rsidRPr="00133DF1">
        <w:t>Die beiden Tracking Devices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Pr="00133DF1">
        <w:t xml:space="preserve"> und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D976C4">
        <w:rPr>
          <w:rStyle w:val="Funotenzeichen"/>
        </w:rPr>
        <w:footnoteReference w:id="9"/>
      </w:r>
      <w:r w:rsidRPr="00133DF1">
        <w:t>) werden durch 10 Infrarotkameras</w:t>
      </w:r>
      <w:r w:rsidR="00BB3CF3">
        <w:t xml:space="preserv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WorldViz herausgegebene Software „PPT Studio 2013</w:t>
      </w:r>
      <w:r w:rsidR="00DC4D3A">
        <w:fldChar w:fldCharType="begin"/>
      </w:r>
      <w:r w:rsidR="00DC4D3A">
        <w:instrText xml:space="preserve"> XE "</w:instrText>
      </w:r>
      <w:r w:rsidR="00DC4D3A" w:rsidRPr="009B4830">
        <w:instrText>PPT Studio 2013</w:instrText>
      </w:r>
      <w:r w:rsidR="00DC4D3A">
        <w:instrText xml:space="preserve">" </w:instrText>
      </w:r>
      <w:r w:rsidR="00DC4D3A">
        <w:fldChar w:fldCharType="end"/>
      </w:r>
      <w:r w:rsidR="00F757C3">
        <w:t>“, welche Einstellungen des Trackingsystems (Kalibrieren der Kameras, Überprüfen der Signale, Definition der Devices usw.) erlaubt. Zusätzlich wird, direkt im PPT Studio 2013 integriert, ein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D976C4">
        <w:rPr>
          <w:rStyle w:val="Funotenzeichen"/>
        </w:rPr>
        <w:footnoteReference w:id="11"/>
      </w:r>
      <w:r w:rsidR="00F757C3">
        <w:t xml:space="preserve"> Server betrieben, welcher die berechneten Werte der Tracking Devices über einen Socket ins Netz liefert.</w:t>
      </w:r>
    </w:p>
    <w:p w14:paraId="4155AD30" w14:textId="3B47FC5F" w:rsidR="00133DF1" w:rsidRDefault="00133DF1" w:rsidP="00FA3FCF">
      <w:pPr>
        <w:jc w:val="both"/>
      </w:pPr>
      <w:r>
        <w:t>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t xml:space="preserve">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eastAsia="de-CH"/>
        </w:rPr>
        <w:lastRenderedPageBreak/>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19">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5E0FB1E3" w:rsidR="00133DF1" w:rsidRPr="00675F76" w:rsidRDefault="00DB6621" w:rsidP="00DB6621">
      <w:pPr>
        <w:pStyle w:val="Beschriftung"/>
        <w:jc w:val="center"/>
        <w:rPr>
          <w:lang w:val="de-CH"/>
        </w:rPr>
      </w:pPr>
      <w:bookmarkStart w:id="14" w:name="_Toc432958497"/>
      <w:r w:rsidRPr="00675F76">
        <w:rPr>
          <w:lang w:val="de-CH"/>
        </w:rPr>
        <w:t xml:space="preserve">Abbildung </w:t>
      </w:r>
      <w:r>
        <w:fldChar w:fldCharType="begin"/>
      </w:r>
      <w:r w:rsidRPr="00675F76">
        <w:rPr>
          <w:lang w:val="de-CH"/>
        </w:rPr>
        <w:instrText xml:space="preserve"> SEQ Abbildung \* ARABIC </w:instrText>
      </w:r>
      <w:r>
        <w:fldChar w:fldCharType="separate"/>
      </w:r>
      <w:r w:rsidR="0017039B">
        <w:rPr>
          <w:noProof/>
          <w:lang w:val="de-CH"/>
        </w:rPr>
        <w:t>3</w:t>
      </w:r>
      <w:r>
        <w:fldChar w:fldCharType="end"/>
      </w:r>
      <w:r w:rsidRPr="00675F76">
        <w:rPr>
          <w:lang w:val="de-CH"/>
        </w:rPr>
        <w:t>: WorldViz</w:t>
      </w:r>
      <w:r w:rsidR="00DC4D3A">
        <w:fldChar w:fldCharType="begin"/>
      </w:r>
      <w:r w:rsidR="00DC4D3A" w:rsidRPr="00675F76">
        <w:rPr>
          <w:lang w:val="de-CH"/>
        </w:rPr>
        <w:instrText xml:space="preserve"> XE "WorldViz" </w:instrText>
      </w:r>
      <w:r w:rsidR="00DC4D3A">
        <w:fldChar w:fldCharType="end"/>
      </w:r>
      <w:r w:rsidRPr="00675F76">
        <w:rPr>
          <w:lang w:val="de-CH"/>
        </w:rPr>
        <w:t xml:space="preserve"> Wand</w:t>
      </w:r>
      <w:bookmarkEnd w:id="14"/>
      <w:r w:rsidR="00DC4D3A">
        <w:fldChar w:fldCharType="begin"/>
      </w:r>
      <w:r w:rsidR="00DC4D3A" w:rsidRPr="00675F76">
        <w:rPr>
          <w:lang w:val="de-CH"/>
        </w:rPr>
        <w:instrText xml:space="preserve"> XE "Wand" </w:instrText>
      </w:r>
      <w:r w:rsidR="00DC4D3A">
        <w:fldChar w:fldCharType="end"/>
      </w:r>
    </w:p>
    <w:p w14:paraId="6EEC61B0" w14:textId="77777777" w:rsidR="00DB6621" w:rsidRDefault="00DB6621" w:rsidP="00DB6621">
      <w:pPr>
        <w:jc w:val="center"/>
      </w:pPr>
    </w:p>
    <w:p w14:paraId="7D6C8143" w14:textId="77777777" w:rsidR="00DB6621" w:rsidRDefault="00DB6621" w:rsidP="00DB6621">
      <w:pPr>
        <w:jc w:val="center"/>
      </w:pPr>
    </w:p>
    <w:p w14:paraId="2FD5DF62" w14:textId="2CD16C48" w:rsidR="00133DF1" w:rsidRDefault="00133DF1" w:rsidP="00FA3FCF">
      <w:pPr>
        <w:jc w:val="both"/>
      </w:pPr>
      <w:r>
        <w:t>Das Gamepad wird nicht durch das Tracking System geortet, sondern dient als Ersatz für standardmässige Inputs wie Maus und Tastatur.</w:t>
      </w:r>
      <w:r w:rsidR="00BB3CF3">
        <w:t xml:space="preserve"> Das Signal wird direkt an den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B3CF3">
        <w:t xml:space="preserve">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5" w:name="_Toc431910138"/>
      <w:r>
        <w:t>Rendering</w:t>
      </w:r>
      <w:bookmarkEnd w:id="15"/>
    </w:p>
    <w:p w14:paraId="1B458E27" w14:textId="20D8AD0E" w:rsidR="00372D4C" w:rsidRDefault="002A7FE2" w:rsidP="00FA3FCF">
      <w:pPr>
        <w:jc w:val="both"/>
      </w:pPr>
      <w:r>
        <w:t>Auf dem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Server läuft die Unity Applikation und die über das VPRN</w:t>
      </w:r>
      <w:r w:rsidRPr="002A7FE2">
        <w:t xml:space="preserve"> </w:t>
      </w:r>
      <w:r>
        <w:t xml:space="preserve">Protokoll gelieferten Informationen bezüglich der Tracking Devices </w:t>
      </w:r>
      <w:r w:rsidR="005C06F9">
        <w:t>werden, mit Hilfe des e</w:t>
      </w:r>
      <w:r>
        <w:t xml:space="preserve">ntwickelten Unity Plugins, interpretiert. </w:t>
      </w:r>
      <w:r w:rsidR="005C06F9">
        <w:t xml:space="preserve">Dank des Mosaic Treibers von Nvidia wird das Output-Signal, welches von der Unity Applikation </w:t>
      </w:r>
      <w:r w:rsidR="00B92D30">
        <w:t>gerendert</w:t>
      </w:r>
      <w:r w:rsidR="005C06F9">
        <w:t xml:space="preserve"> wird, auf die 8 vorhandenen Grafikkarten Outputs verteilt und an den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5C06F9">
        <w:t xml:space="preserve">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4715A8DC" w:rsidR="005C06F9" w:rsidRDefault="005C06F9" w:rsidP="00FA3FCF">
      <w:pPr>
        <w:pStyle w:val="berschrift3"/>
        <w:jc w:val="both"/>
      </w:pPr>
      <w:bookmarkStart w:id="16" w:name="_Toc431910139"/>
      <w:r>
        <w:t>Darstellung im CAVE</w:t>
      </w:r>
      <w:bookmarkEnd w:id="16"/>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728048EA" w14:textId="3CEBB82D" w:rsidR="005C06F9" w:rsidRDefault="005C06F9" w:rsidP="00FA3FCF">
      <w:pPr>
        <w:jc w:val="both"/>
      </w:pPr>
      <w:r>
        <w:t xml:space="preserve">Als letzten Schritt </w:t>
      </w:r>
      <w:r w:rsidR="004B11AA">
        <w:t>empfangen die Projektoren das Signal über den konfigurierten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4B11AA">
        <w:t xml:space="preserve"> und stellen eine stereoskopische Ansicht sicher, indem jeweils zwei Projektoren</w:t>
      </w:r>
      <w:r w:rsidR="005B16B1">
        <w:t xml:space="preserve"> leicht versetzte Bildinformationen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eastAsia="de-CH"/>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0">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4B48170D" w:rsidR="00AF3E4F" w:rsidRDefault="00AF3E4F" w:rsidP="00AF3E4F">
      <w:pPr>
        <w:pStyle w:val="Beschriftung"/>
        <w:jc w:val="center"/>
      </w:pPr>
      <w:bookmarkStart w:id="17" w:name="_Toc432958498"/>
      <w:r>
        <w:t xml:space="preserve">Abbildung </w:t>
      </w:r>
      <w:r>
        <w:fldChar w:fldCharType="begin"/>
      </w:r>
      <w:r>
        <w:instrText xml:space="preserve"> SEQ Abbildung \* ARABIC </w:instrText>
      </w:r>
      <w:r>
        <w:fldChar w:fldCharType="separate"/>
      </w:r>
      <w:r w:rsidR="0017039B">
        <w:rPr>
          <w:noProof/>
        </w:rPr>
        <w:t>4</w:t>
      </w:r>
      <w:r>
        <w:fldChar w:fldCharType="end"/>
      </w:r>
      <w:r>
        <w:t>: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BFH</w:t>
      </w:r>
      <w:bookmarkStart w:id="18" w:name="_Toc414275593"/>
      <w:bookmarkEnd w:id="17"/>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9" w:name="_Toc431910140"/>
      <w:r w:rsidRPr="00133DF1">
        <w:lastRenderedPageBreak/>
        <w:t>Umfang</w:t>
      </w:r>
      <w:r w:rsidR="00935DE3" w:rsidRPr="00133DF1">
        <w:t xml:space="preserve"> und Ziele</w:t>
      </w:r>
      <w:r w:rsidRPr="00133DF1">
        <w:t xml:space="preserve"> der </w:t>
      </w:r>
      <w:bookmarkEnd w:id="18"/>
      <w:r w:rsidRPr="00133DF1">
        <w:t>Bachelor Thesis</w:t>
      </w:r>
      <w:bookmarkEnd w:id="19"/>
    </w:p>
    <w:p w14:paraId="0D9E6A0E" w14:textId="16823109" w:rsidR="002342A9" w:rsidRDefault="002342A9" w:rsidP="00E0101F">
      <w:pPr>
        <w:jc w:val="both"/>
      </w:pPr>
      <w:r w:rsidRPr="00133DF1">
        <w:t xml:space="preserve">Folgende </w:t>
      </w:r>
      <w:r w:rsidR="00F623F2" w:rsidRPr="00133DF1">
        <w:t>vier</w:t>
      </w:r>
      <w:r w:rsidRPr="00133DF1">
        <w:t xml:space="preserve"> Schwerpunkte bestimmen den Umfang der gesamten Thesis:</w:t>
      </w:r>
    </w:p>
    <w:p w14:paraId="16EEF069" w14:textId="77777777" w:rsidR="00251427" w:rsidRPr="00133DF1" w:rsidRDefault="00251427" w:rsidP="00E0101F">
      <w:pPr>
        <w:jc w:val="both"/>
      </w:pPr>
    </w:p>
    <w:p w14:paraId="6FBC3149" w14:textId="380FB543" w:rsidR="00F623F2" w:rsidRPr="00133DF1" w:rsidRDefault="002342A9" w:rsidP="00F623F2">
      <w:pPr>
        <w:pStyle w:val="Listenabsatz"/>
        <w:numPr>
          <w:ilvl w:val="0"/>
          <w:numId w:val="39"/>
        </w:numPr>
        <w:jc w:val="both"/>
      </w:pPr>
      <w:r w:rsidRPr="00133DF1">
        <w:t>Unabhängiges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welches die Konfigu</w:t>
      </w:r>
      <w:r w:rsidR="00F623F2" w:rsidRPr="00133DF1">
        <w:t>ration für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F623F2" w:rsidRPr="00133DF1">
        <w:t xml:space="preserve"> ermöglicht. Hier muss besonders auf die Konfiguration des Nvidia-Mosaic Rücksicht genommen werden.</w:t>
      </w:r>
    </w:p>
    <w:p w14:paraId="32BD4E78" w14:textId="4E9BD00E" w:rsidR="002342A9" w:rsidRPr="00133DF1" w:rsidRDefault="00F623F2" w:rsidP="002342A9">
      <w:pPr>
        <w:pStyle w:val="Listenabsatz"/>
        <w:numPr>
          <w:ilvl w:val="0"/>
          <w:numId w:val="39"/>
        </w:numPr>
        <w:jc w:val="both"/>
      </w:pPr>
      <w:r w:rsidRPr="00133DF1">
        <w:t>Einbindung der bereits installierten Motion-Tracking Lösung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r w:rsidR="00250867" w:rsidRPr="00133DF1">
        <w:t>ü</w:t>
      </w:r>
      <w:r w:rsidRPr="00133DF1">
        <w:t xml:space="preserve">ber das oben genannte </w:t>
      </w:r>
      <w:r w:rsidR="000C3DBE">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0C3DBE">
        <w:t>-</w:t>
      </w:r>
      <w:r w:rsidRPr="00133DF1">
        <w:t>Plugin)</w:t>
      </w:r>
      <w:r w:rsidR="00250867" w:rsidRPr="00133DF1">
        <w:t>.</w:t>
      </w:r>
    </w:p>
    <w:p w14:paraId="20DAF150" w14:textId="22C1ECD2"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-Demoapplikation</w:t>
      </w:r>
      <w:r w:rsidR="000C3DBE">
        <w:t>en</w:t>
      </w:r>
      <w:r w:rsidRPr="00133DF1">
        <w:t>, welche die Fähigkeiten dieser Installation demonstriert</w:t>
      </w:r>
      <w:r w:rsidR="00250867" w:rsidRPr="00133DF1">
        <w:t>.</w:t>
      </w:r>
    </w:p>
    <w:p w14:paraId="1B9FE570" w14:textId="7E8F114E" w:rsidR="00F623F2" w:rsidRPr="00133DF1" w:rsidRDefault="00F623F2" w:rsidP="002342A9">
      <w:pPr>
        <w:pStyle w:val="Listenabsatz"/>
        <w:numPr>
          <w:ilvl w:val="0"/>
          <w:numId w:val="39"/>
        </w:numPr>
        <w:jc w:val="both"/>
      </w:pPr>
      <w:r w:rsidRPr="00133DF1">
        <w:t>Erstellen eines Handbuchs sowie ein Tutorial für kommende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w:t>
      </w:r>
      <w:r w:rsidR="00250867" w:rsidRPr="00133DF1">
        <w:t>endungen (d</w:t>
      </w:r>
      <w:r w:rsidRPr="00133DF1">
        <w:t xml:space="preserve">er Aufwand für die Portierung in den </w:t>
      </w:r>
      <w:r w:rsidR="00172166" w:rsidRPr="00133DF1">
        <w:t>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C6DCF2F" w14:textId="77777777" w:rsidR="00253FAA" w:rsidRPr="00133DF1" w:rsidRDefault="00253FAA" w:rsidP="00935DE3">
      <w:pPr>
        <w:jc w:val="both"/>
      </w:pPr>
    </w:p>
    <w:p w14:paraId="3994E84E" w14:textId="094CD98F"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Unity</w:t>
      </w:r>
      <w:r w:rsidR="00156391">
        <w:rPr>
          <w:b/>
          <w:i/>
          <w:sz w:val="23"/>
        </w:rPr>
        <w:fldChar w:fldCharType="begin"/>
      </w:r>
      <w:r w:rsidR="00156391">
        <w:instrText xml:space="preserve"> XE "</w:instrText>
      </w:r>
      <w:r w:rsidR="00156391" w:rsidRPr="00C14555">
        <w:instrText>Unity</w:instrText>
      </w:r>
      <w:r w:rsidR="00156391">
        <w:instrText xml:space="preserve">" </w:instrText>
      </w:r>
      <w:r w:rsidR="00156391">
        <w:rPr>
          <w:b/>
          <w:i/>
          <w:sz w:val="23"/>
        </w:rPr>
        <w:fldChar w:fldCharType="end"/>
      </w:r>
      <w:r w:rsidRPr="000C3DBE">
        <w:rPr>
          <w:b/>
          <w:i/>
          <w:sz w:val="23"/>
        </w:rPr>
        <w:t>-Applikation</w:t>
      </w:r>
      <w:r w:rsidR="00660AAC" w:rsidRPr="000C3DBE">
        <w:rPr>
          <w:b/>
          <w:i/>
          <w:sz w:val="23"/>
          <w:vertAlign w:val="superscript"/>
        </w:rPr>
        <w:t xml:space="preserve"> </w:t>
      </w:r>
      <w:r w:rsidRPr="000C3DBE">
        <w:rPr>
          <w:b/>
          <w:i/>
          <w:sz w:val="23"/>
        </w:rPr>
        <w:t>in kurzer Zeit im CAVE</w:t>
      </w:r>
      <w:r w:rsidR="00DC4D3A">
        <w:rPr>
          <w:b/>
          <w:i/>
          <w:sz w:val="23"/>
        </w:rPr>
        <w:fldChar w:fldCharType="begin"/>
      </w:r>
      <w:r w:rsidR="00DC4D3A">
        <w:instrText xml:space="preserve"> XE "</w:instrText>
      </w:r>
      <w:r w:rsidR="00DC4D3A" w:rsidRPr="00047C56">
        <w:instrText>CAVE</w:instrText>
      </w:r>
      <w:r w:rsidR="00DC4D3A">
        <w:instrText xml:space="preserve">" </w:instrText>
      </w:r>
      <w:r w:rsidR="00DC4D3A">
        <w:rPr>
          <w:b/>
          <w:i/>
          <w:sz w:val="23"/>
        </w:rPr>
        <w:fldChar w:fldCharType="end"/>
      </w:r>
      <w:r w:rsidRPr="000C3DBE">
        <w:rPr>
          <w:b/>
          <w:i/>
          <w:sz w:val="23"/>
        </w:rPr>
        <w:t xml:space="preserve"> der BFH</w:t>
      </w:r>
      <w:r w:rsidR="00DC4D3A">
        <w:rPr>
          <w:b/>
          <w:i/>
          <w:sz w:val="23"/>
        </w:rPr>
        <w:fldChar w:fldCharType="begin"/>
      </w:r>
      <w:r w:rsidR="00DC4D3A">
        <w:instrText xml:space="preserve"> XE "</w:instrText>
      </w:r>
      <w:r w:rsidR="00DC4D3A" w:rsidRPr="00CE2C49">
        <w:rPr>
          <w:b/>
          <w:i/>
          <w:sz w:val="23"/>
        </w:rPr>
        <w:instrText>BFH</w:instrText>
      </w:r>
      <w:r w:rsidR="00DC4D3A">
        <w:instrText xml:space="preserve">" </w:instrText>
      </w:r>
      <w:r w:rsidR="00DC4D3A">
        <w:rPr>
          <w:b/>
          <w:i/>
          <w:sz w:val="23"/>
        </w:rPr>
        <w:fldChar w:fldCharType="end"/>
      </w:r>
      <w:r w:rsidRPr="000C3DBE">
        <w:rPr>
          <w:b/>
          <w:i/>
          <w:sz w:val="23"/>
        </w:rPr>
        <w:t xml:space="preserve"> zu verwenden</w:t>
      </w:r>
      <w:r w:rsidR="00660AAC" w:rsidRPr="000C3DBE">
        <w:rPr>
          <w:b/>
          <w:i/>
          <w:sz w:val="23"/>
        </w:rPr>
        <w:t>.</w:t>
      </w:r>
    </w:p>
    <w:p w14:paraId="680F6088" w14:textId="77777777" w:rsidR="00AD6B44" w:rsidRDefault="00AD6B44" w:rsidP="00935DE3">
      <w:pPr>
        <w:jc w:val="both"/>
      </w:pPr>
    </w:p>
    <w:p w14:paraId="77E1C3C6" w14:textId="7901C233" w:rsidR="000C3DBE" w:rsidRPr="00133DF1" w:rsidRDefault="000C3DBE" w:rsidP="00935DE3">
      <w:pPr>
        <w:jc w:val="both"/>
      </w:pPr>
      <w:r>
        <w:t xml:space="preserve">Die neue und bereits vorhandene Infrastruktur soll benutzerfreundlich und ansprechend in das Projekt eingebunden werden. </w:t>
      </w:r>
    </w:p>
    <w:p w14:paraId="56E5BAA3" w14:textId="77777777" w:rsidR="00885781" w:rsidRPr="00133DF1" w:rsidRDefault="00885781" w:rsidP="00885781">
      <w:pPr>
        <w:pStyle w:val="berschrift2"/>
        <w:jc w:val="both"/>
      </w:pPr>
      <w:bookmarkStart w:id="20" w:name="_Toc414275595"/>
      <w:bookmarkStart w:id="21" w:name="_Toc431910141"/>
      <w:r w:rsidRPr="00133DF1">
        <w:t>Abgrenzungen</w:t>
      </w:r>
      <w:bookmarkEnd w:id="20"/>
      <w:bookmarkEnd w:id="21"/>
    </w:p>
    <w:p w14:paraId="4635E93D" w14:textId="77777777" w:rsidR="00885781" w:rsidRPr="00133DF1" w:rsidRDefault="00885781" w:rsidP="00885781">
      <w:pPr>
        <w:pStyle w:val="berschrift3"/>
        <w:jc w:val="both"/>
      </w:pPr>
      <w:bookmarkStart w:id="22" w:name="_Toc414275596"/>
      <w:bookmarkStart w:id="23" w:name="_Toc431910142"/>
      <w:r w:rsidRPr="00133DF1">
        <w:t>Technische Abgrenzungen</w:t>
      </w:r>
      <w:bookmarkEnd w:id="22"/>
      <w:bookmarkEnd w:id="23"/>
    </w:p>
    <w:p w14:paraId="1D41A3D3" w14:textId="2545065D" w:rsidR="00885781" w:rsidRPr="00133DF1" w:rsidRDefault="00CE29EB" w:rsidP="00CE29EB">
      <w:pPr>
        <w:jc w:val="both"/>
      </w:pPr>
      <w:r w:rsidRPr="00133DF1">
        <w:t>Um eine möglichst saubere, wartebare und moderne Applikation anbieten zu können, wird nach Möglichkeit</w:t>
      </w:r>
      <w:r w:rsidR="001251DA" w:rsidRPr="00133DF1">
        <w:t xml:space="preserve"> nur</w:t>
      </w:r>
      <w:r w:rsidRPr="00133DF1">
        <w:t xml:space="preserve"> auf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respektive C# gesetzt. Low-Level Implementationen in C, C++ (auch FreeGlut)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4" w:name="_Toc414275597"/>
      <w:bookmarkStart w:id="25" w:name="_Toc431910143"/>
      <w:r w:rsidRPr="00133DF1">
        <w:t>Weitere Abgrenzungen</w:t>
      </w:r>
      <w:bookmarkEnd w:id="24"/>
      <w:bookmarkEnd w:id="25"/>
    </w:p>
    <w:p w14:paraId="225D40CC" w14:textId="31E154B5" w:rsidR="00CE29EB" w:rsidRPr="00133DF1" w:rsidRDefault="00CE29EB" w:rsidP="00450CD4">
      <w:pPr>
        <w:jc w:val="both"/>
      </w:pPr>
      <w:r w:rsidRPr="00133DF1">
        <w:t xml:space="preserve">Als Hardwarekonfiguration des Unityrechners wird die Empfehlung aus dem Projekt 2 </w:t>
      </w:r>
      <w:r w:rsidR="00450CD4" w:rsidRPr="00133DF1">
        <w:t>umgesetzt / übernommen</w:t>
      </w:r>
      <w:r w:rsidR="00CC137A" w:rsidRPr="00133DF1">
        <w:t>. D</w:t>
      </w:r>
      <w:r w:rsidRPr="00133DF1">
        <w:t>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Installation findet, </w:t>
      </w:r>
      <w:r w:rsidR="00AF3E4F">
        <w:t>ausgenommen der</w:t>
      </w:r>
      <w:r w:rsidRPr="00133DF1">
        <w:t xml:space="preserve"> neuen Servern, wie anhin Verwendung. Es sind höchstens Kalib</w:t>
      </w:r>
      <w:r w:rsidR="001201E2">
        <w:t>r</w:t>
      </w:r>
      <w:r w:rsidRPr="00133DF1">
        <w:t>ierungsarbeiten oder Softwarekonfigurationen vorgesehen.</w:t>
      </w:r>
    </w:p>
    <w:p w14:paraId="0D122B8D" w14:textId="4B40EE40" w:rsidR="00CF5D82" w:rsidRPr="00133DF1" w:rsidRDefault="00885781" w:rsidP="00CF5D82">
      <w:pPr>
        <w:pStyle w:val="berschrift2"/>
        <w:jc w:val="both"/>
      </w:pPr>
      <w:bookmarkStart w:id="26" w:name="_Toc414275598"/>
      <w:bookmarkStart w:id="27" w:name="_Toc431910144"/>
      <w:r w:rsidRPr="00133DF1">
        <w:t>Voraussetzungen und Ressourcen</w:t>
      </w:r>
      <w:bookmarkEnd w:id="26"/>
      <w:bookmarkEnd w:id="27"/>
    </w:p>
    <w:p w14:paraId="04ECB207" w14:textId="2F1FFB51"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Desweitern muss der Zutritt zu den Räumlichkeiten der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00885781" w:rsidRPr="00133DF1">
        <w:t xml:space="preserve">, wo sich die Installation des CAVEs befindet, sichergestellt werden. </w:t>
      </w:r>
    </w:p>
    <w:p w14:paraId="3B6B4BEF" w14:textId="1E4CD403" w:rsidR="00AF3E4F" w:rsidRDefault="00AF3E4F">
      <w:pPr>
        <w:spacing w:line="240" w:lineRule="auto"/>
      </w:pPr>
      <w:r>
        <w:br w:type="page"/>
      </w:r>
    </w:p>
    <w:p w14:paraId="65D3A7B8" w14:textId="042B7188" w:rsidR="006373C4" w:rsidRDefault="006373C4" w:rsidP="006373C4">
      <w:pPr>
        <w:pStyle w:val="berschrift1"/>
      </w:pPr>
      <w:bookmarkStart w:id="28" w:name="_Toc431910145"/>
      <w:r w:rsidRPr="00133DF1">
        <w:lastRenderedPageBreak/>
        <w:t>Funktionale Anforderungen</w:t>
      </w:r>
      <w:bookmarkEnd w:id="28"/>
    </w:p>
    <w:p w14:paraId="503AF967" w14:textId="77777777" w:rsidR="001D6606" w:rsidRDefault="001D6606" w:rsidP="001D6606"/>
    <w:p w14:paraId="017EB86B" w14:textId="38986539" w:rsidR="001D6606" w:rsidRDefault="001D6606" w:rsidP="001D6606">
      <w:r>
        <w:t>Folgende Tabelle dient als Übersicht, die einzelnen Punkte sind in den Unterkapiteln beschrieben:</w:t>
      </w:r>
    </w:p>
    <w:p w14:paraId="682B213B" w14:textId="77777777" w:rsidR="001D6606" w:rsidRDefault="001D6606" w:rsidP="001D6606"/>
    <w:tbl>
      <w:tblPr>
        <w:tblW w:w="968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76"/>
        <w:gridCol w:w="851"/>
        <w:gridCol w:w="4110"/>
        <w:gridCol w:w="3450"/>
      </w:tblGrid>
      <w:tr w:rsidR="001D6606" w:rsidRPr="00BF2519" w14:paraId="7115CC62" w14:textId="77777777" w:rsidTr="00F15A4E">
        <w:trPr>
          <w:trHeight w:val="472"/>
        </w:trPr>
        <w:tc>
          <w:tcPr>
            <w:tcW w:w="1276" w:type="dxa"/>
            <w:tcBorders>
              <w:top w:val="nil"/>
              <w:left w:val="nil"/>
              <w:bottom w:val="nil"/>
              <w:right w:val="nil"/>
            </w:tcBorders>
            <w:shd w:val="clear" w:color="auto" w:fill="auto"/>
            <w:vAlign w:val="center"/>
          </w:tcPr>
          <w:p w14:paraId="34EBED21" w14:textId="77777777" w:rsidR="001D6606" w:rsidRPr="00BF2519" w:rsidRDefault="001D6606" w:rsidP="00C03AF4">
            <w:pPr>
              <w:jc w:val="center"/>
              <w:rPr>
                <w:b/>
                <w:sz w:val="16"/>
                <w:szCs w:val="16"/>
              </w:rPr>
            </w:pPr>
          </w:p>
        </w:tc>
        <w:tc>
          <w:tcPr>
            <w:tcW w:w="851" w:type="dxa"/>
            <w:tcBorders>
              <w:top w:val="nil"/>
              <w:left w:val="nil"/>
              <w:bottom w:val="single" w:sz="8" w:space="0" w:color="FFFFFF"/>
              <w:right w:val="single" w:sz="8" w:space="0" w:color="FFFFFF"/>
            </w:tcBorders>
            <w:shd w:val="clear" w:color="auto" w:fill="A6A6A6"/>
            <w:vAlign w:val="center"/>
          </w:tcPr>
          <w:p w14:paraId="59F4D05F" w14:textId="7D7EA6E8" w:rsidR="001D6606" w:rsidRPr="00BF2519" w:rsidRDefault="001D6606" w:rsidP="00C03AF4">
            <w:pPr>
              <w:jc w:val="center"/>
              <w:rPr>
                <w:b/>
                <w:sz w:val="16"/>
                <w:szCs w:val="16"/>
              </w:rPr>
            </w:pPr>
            <w:r>
              <w:rPr>
                <w:b/>
                <w:sz w:val="16"/>
                <w:szCs w:val="16"/>
              </w:rPr>
              <w:t>Priorisierung</w:t>
            </w:r>
          </w:p>
        </w:tc>
        <w:tc>
          <w:tcPr>
            <w:tcW w:w="4110" w:type="dxa"/>
            <w:tcBorders>
              <w:top w:val="nil"/>
              <w:left w:val="single" w:sz="8" w:space="0" w:color="FFFFFF"/>
              <w:bottom w:val="single" w:sz="8" w:space="0" w:color="FFFFFF"/>
              <w:right w:val="single" w:sz="8" w:space="0" w:color="FFFFFF"/>
            </w:tcBorders>
            <w:shd w:val="clear" w:color="auto" w:fill="A6A6A6"/>
            <w:vAlign w:val="center"/>
          </w:tcPr>
          <w:p w14:paraId="1FEAADFF" w14:textId="284A6661" w:rsidR="001D6606" w:rsidRPr="00BF2519" w:rsidRDefault="001D6606" w:rsidP="00C03AF4">
            <w:pPr>
              <w:jc w:val="center"/>
              <w:rPr>
                <w:b/>
                <w:sz w:val="16"/>
                <w:szCs w:val="16"/>
              </w:rPr>
            </w:pPr>
            <w:r>
              <w:rPr>
                <w:b/>
                <w:sz w:val="16"/>
                <w:szCs w:val="16"/>
              </w:rPr>
              <w:t>Keyfeatures</w:t>
            </w:r>
          </w:p>
        </w:tc>
        <w:tc>
          <w:tcPr>
            <w:tcW w:w="3450" w:type="dxa"/>
            <w:tcBorders>
              <w:top w:val="nil"/>
              <w:left w:val="single" w:sz="8" w:space="0" w:color="FFFFFF"/>
              <w:bottom w:val="single" w:sz="8" w:space="0" w:color="FFFFFF"/>
              <w:right w:val="single" w:sz="8" w:space="0" w:color="FFFFFF"/>
            </w:tcBorders>
            <w:shd w:val="clear" w:color="auto" w:fill="A6A6A6"/>
            <w:vAlign w:val="center"/>
          </w:tcPr>
          <w:p w14:paraId="0921CF2E" w14:textId="0FE26244" w:rsidR="001D6606" w:rsidRPr="00BF2519" w:rsidRDefault="001D6606" w:rsidP="00C03AF4">
            <w:pPr>
              <w:jc w:val="center"/>
              <w:rPr>
                <w:b/>
                <w:sz w:val="16"/>
                <w:szCs w:val="16"/>
              </w:rPr>
            </w:pPr>
            <w:r>
              <w:rPr>
                <w:b/>
                <w:sz w:val="16"/>
                <w:szCs w:val="16"/>
              </w:rPr>
              <w:t>Kritische Punkte</w:t>
            </w:r>
          </w:p>
        </w:tc>
      </w:tr>
      <w:tr w:rsidR="001D6606" w:rsidRPr="00133DF1" w14:paraId="55A38964" w14:textId="77777777" w:rsidTr="00F15A4E">
        <w:trPr>
          <w:trHeight w:val="460"/>
        </w:trPr>
        <w:tc>
          <w:tcPr>
            <w:tcW w:w="1276" w:type="dxa"/>
            <w:shd w:val="clear" w:color="auto" w:fill="A6A6A6" w:themeFill="background1" w:themeFillShade="A6"/>
            <w:vAlign w:val="center"/>
          </w:tcPr>
          <w:p w14:paraId="6C4EC00A" w14:textId="7D663C43" w:rsidR="001D6606" w:rsidRPr="00BF2519" w:rsidRDefault="001D6606" w:rsidP="001D6606">
            <w:pPr>
              <w:jc w:val="center"/>
              <w:rPr>
                <w:sz w:val="16"/>
                <w:szCs w:val="16"/>
              </w:rPr>
            </w:pPr>
            <w:r>
              <w:rPr>
                <w:sz w:val="16"/>
                <w:szCs w:val="16"/>
              </w:rPr>
              <w:t>Adaption Unity Anwendung für den CAVE</w:t>
            </w:r>
          </w:p>
        </w:tc>
        <w:tc>
          <w:tcPr>
            <w:tcW w:w="851" w:type="dxa"/>
            <w:tcBorders>
              <w:top w:val="single" w:sz="8" w:space="0" w:color="FFFFFF"/>
            </w:tcBorders>
            <w:shd w:val="clear" w:color="auto" w:fill="E6E6E6"/>
            <w:vAlign w:val="center"/>
          </w:tcPr>
          <w:p w14:paraId="242A23F7" w14:textId="14663914" w:rsidR="001D6606" w:rsidRPr="00133DF1" w:rsidRDefault="001D6606" w:rsidP="001D6606">
            <w:pPr>
              <w:jc w:val="center"/>
            </w:pPr>
            <w:r>
              <w:t>1</w:t>
            </w:r>
          </w:p>
        </w:tc>
        <w:tc>
          <w:tcPr>
            <w:tcW w:w="4110" w:type="dxa"/>
            <w:tcBorders>
              <w:top w:val="single" w:sz="8" w:space="0" w:color="FFFFFF"/>
            </w:tcBorders>
            <w:shd w:val="clear" w:color="auto" w:fill="E6E6E6"/>
          </w:tcPr>
          <w:p w14:paraId="554DE642" w14:textId="106A23C3" w:rsidR="001D6606" w:rsidRDefault="001D6606" w:rsidP="00F15A4E">
            <w:pPr>
              <w:pStyle w:val="Listenabsatz"/>
              <w:numPr>
                <w:ilvl w:val="0"/>
                <w:numId w:val="48"/>
              </w:numPr>
            </w:pPr>
            <w:r>
              <w:t>Automatische Erstellung der zusätzlichen Unitykameras</w:t>
            </w:r>
          </w:p>
          <w:p w14:paraId="0ED2E8BD" w14:textId="108F1A6D" w:rsidR="001D6606" w:rsidRDefault="001D6606" w:rsidP="00F15A4E">
            <w:pPr>
              <w:pStyle w:val="Listenabsatz"/>
              <w:numPr>
                <w:ilvl w:val="0"/>
                <w:numId w:val="48"/>
              </w:numPr>
            </w:pPr>
            <w:r>
              <w:t>Rotierung der Unitykameras</w:t>
            </w:r>
          </w:p>
          <w:p w14:paraId="5CF56E90" w14:textId="541F9A59" w:rsidR="001D6606" w:rsidRDefault="001D6606" w:rsidP="00F15A4E">
            <w:pPr>
              <w:pStyle w:val="Listenabsatz"/>
              <w:numPr>
                <w:ilvl w:val="0"/>
                <w:numId w:val="48"/>
              </w:numPr>
            </w:pPr>
            <w:r>
              <w:t>Ajustierung des Frustums und FOV</w:t>
            </w:r>
          </w:p>
          <w:p w14:paraId="7FB27698" w14:textId="29FD7106" w:rsidR="001D6606" w:rsidRDefault="001D6606" w:rsidP="001D6606"/>
        </w:tc>
        <w:tc>
          <w:tcPr>
            <w:tcW w:w="3450" w:type="dxa"/>
            <w:tcBorders>
              <w:top w:val="single" w:sz="8" w:space="0" w:color="FFFFFF"/>
            </w:tcBorders>
            <w:shd w:val="clear" w:color="auto" w:fill="E6E6E6"/>
          </w:tcPr>
          <w:p w14:paraId="7C7CAA70" w14:textId="1787D46E" w:rsidR="001D6606" w:rsidRPr="00133DF1" w:rsidRDefault="001D6606" w:rsidP="00F15A4E">
            <w:pPr>
              <w:pStyle w:val="Listenabsatz"/>
              <w:numPr>
                <w:ilvl w:val="0"/>
                <w:numId w:val="48"/>
              </w:numPr>
            </w:pPr>
            <w:r>
              <w:t xml:space="preserve">Optimale Frustums, welches die genaue Position im CAVE als Unitykamera übernehmen. </w:t>
            </w:r>
          </w:p>
        </w:tc>
      </w:tr>
      <w:tr w:rsidR="001D6606" w:rsidRPr="00133DF1" w14:paraId="45EB6B1B" w14:textId="77777777" w:rsidTr="00F15A4E">
        <w:trPr>
          <w:trHeight w:val="482"/>
        </w:trPr>
        <w:tc>
          <w:tcPr>
            <w:tcW w:w="1276" w:type="dxa"/>
            <w:shd w:val="clear" w:color="auto" w:fill="A6A6A6" w:themeFill="background1" w:themeFillShade="A6"/>
            <w:vAlign w:val="center"/>
          </w:tcPr>
          <w:p w14:paraId="7DDAA128" w14:textId="4E9F662D" w:rsidR="001D6606" w:rsidRPr="00BF2519" w:rsidRDefault="001D6606" w:rsidP="00C03AF4">
            <w:pPr>
              <w:jc w:val="center"/>
              <w:rPr>
                <w:sz w:val="16"/>
                <w:szCs w:val="16"/>
              </w:rPr>
            </w:pPr>
            <w:r>
              <w:rPr>
                <w:sz w:val="16"/>
                <w:szCs w:val="16"/>
              </w:rPr>
              <w:t>VRPN Unterstützung</w:t>
            </w:r>
            <w:r>
              <w:rPr>
                <w:sz w:val="16"/>
                <w:szCs w:val="16"/>
              </w:rPr>
              <w:fldChar w:fldCharType="begin"/>
            </w:r>
            <w:r>
              <w:instrText xml:space="preserve"> XE "</w:instrText>
            </w:r>
            <w:r w:rsidRPr="00942787">
              <w:instrText>Wand</w:instrText>
            </w:r>
            <w:r>
              <w:instrText xml:space="preserve">" </w:instrText>
            </w:r>
            <w:r>
              <w:rPr>
                <w:sz w:val="16"/>
                <w:szCs w:val="16"/>
              </w:rPr>
              <w:fldChar w:fldCharType="end"/>
            </w:r>
          </w:p>
        </w:tc>
        <w:tc>
          <w:tcPr>
            <w:tcW w:w="851" w:type="dxa"/>
            <w:shd w:val="clear" w:color="auto" w:fill="E6E6E6"/>
            <w:vAlign w:val="center"/>
          </w:tcPr>
          <w:p w14:paraId="476587F2" w14:textId="4B7209B9" w:rsidR="001D6606" w:rsidRPr="00133DF1" w:rsidRDefault="001D6606" w:rsidP="001D6606">
            <w:pPr>
              <w:jc w:val="center"/>
            </w:pPr>
            <w:r>
              <w:t>1</w:t>
            </w:r>
          </w:p>
        </w:tc>
        <w:tc>
          <w:tcPr>
            <w:tcW w:w="4110" w:type="dxa"/>
            <w:shd w:val="clear" w:color="auto" w:fill="E6E6E6"/>
          </w:tcPr>
          <w:p w14:paraId="1D1D380A" w14:textId="50ED310A" w:rsidR="001D6606" w:rsidRPr="00133DF1" w:rsidRDefault="001D6606" w:rsidP="00F15A4E">
            <w:pPr>
              <w:pStyle w:val="Listenabsatz"/>
              <w:numPr>
                <w:ilvl w:val="0"/>
                <w:numId w:val="49"/>
              </w:numPr>
            </w:pPr>
            <w:r>
              <w:t>Implementierung des Protokolls für VR-Eingabegeräte</w:t>
            </w:r>
          </w:p>
        </w:tc>
        <w:tc>
          <w:tcPr>
            <w:tcW w:w="3450" w:type="dxa"/>
            <w:shd w:val="clear" w:color="auto" w:fill="E6E6E6"/>
          </w:tcPr>
          <w:p w14:paraId="04FBAB68" w14:textId="2F3CE495" w:rsidR="001D6606" w:rsidRPr="00133DF1" w:rsidRDefault="00F15A4E" w:rsidP="00F15A4E">
            <w:pPr>
              <w:pStyle w:val="Listenabsatz"/>
              <w:numPr>
                <w:ilvl w:val="0"/>
                <w:numId w:val="49"/>
              </w:numPr>
            </w:pPr>
            <w:r>
              <w:t>VRPN Server von WorldViz ist eine Blackbox (Gerätenamen)</w:t>
            </w:r>
          </w:p>
        </w:tc>
      </w:tr>
      <w:tr w:rsidR="001D6606" w:rsidRPr="00133DF1" w14:paraId="452F2A50" w14:textId="77777777" w:rsidTr="00F15A4E">
        <w:trPr>
          <w:trHeight w:val="462"/>
        </w:trPr>
        <w:tc>
          <w:tcPr>
            <w:tcW w:w="1276" w:type="dxa"/>
            <w:shd w:val="clear" w:color="auto" w:fill="A6A6A6" w:themeFill="background1" w:themeFillShade="A6"/>
            <w:vAlign w:val="center"/>
          </w:tcPr>
          <w:p w14:paraId="7378B8BB" w14:textId="0D6BFBEC" w:rsidR="001D6606" w:rsidRPr="00BF2519" w:rsidRDefault="001D6606" w:rsidP="00C03AF4">
            <w:pPr>
              <w:jc w:val="center"/>
              <w:rPr>
                <w:sz w:val="16"/>
                <w:szCs w:val="16"/>
              </w:rPr>
            </w:pPr>
            <w:r>
              <w:rPr>
                <w:sz w:val="16"/>
                <w:szCs w:val="16"/>
              </w:rPr>
              <w:t>Kompatibilität</w:t>
            </w:r>
          </w:p>
        </w:tc>
        <w:tc>
          <w:tcPr>
            <w:tcW w:w="851" w:type="dxa"/>
            <w:shd w:val="clear" w:color="auto" w:fill="E6E6E6"/>
            <w:vAlign w:val="center"/>
          </w:tcPr>
          <w:p w14:paraId="7953DA89" w14:textId="4D95FBEC" w:rsidR="001D6606" w:rsidRPr="00133DF1" w:rsidRDefault="001D6606" w:rsidP="001D6606">
            <w:pPr>
              <w:jc w:val="center"/>
            </w:pPr>
            <w:r>
              <w:t>2</w:t>
            </w:r>
          </w:p>
        </w:tc>
        <w:tc>
          <w:tcPr>
            <w:tcW w:w="4110" w:type="dxa"/>
            <w:shd w:val="clear" w:color="auto" w:fill="E6E6E6"/>
          </w:tcPr>
          <w:p w14:paraId="20F3BCAC" w14:textId="51A8E120" w:rsidR="001D6606" w:rsidRPr="00133DF1" w:rsidRDefault="00F15A4E" w:rsidP="00F15A4E">
            <w:pPr>
              <w:pStyle w:val="Listenabsatz"/>
              <w:numPr>
                <w:ilvl w:val="0"/>
                <w:numId w:val="49"/>
              </w:numPr>
            </w:pPr>
            <w:r>
              <w:t>Aktuelle Unityversion und zukünftige sollen supportet werden</w:t>
            </w:r>
          </w:p>
        </w:tc>
        <w:tc>
          <w:tcPr>
            <w:tcW w:w="3450" w:type="dxa"/>
            <w:shd w:val="clear" w:color="auto" w:fill="E6E6E6"/>
          </w:tcPr>
          <w:p w14:paraId="4199D28C" w14:textId="56D17A97" w:rsidR="001D6606" w:rsidRPr="00133DF1" w:rsidRDefault="00F15A4E" w:rsidP="00F15A4E">
            <w:pPr>
              <w:pStyle w:val="Listenabsatz"/>
              <w:numPr>
                <w:ilvl w:val="0"/>
                <w:numId w:val="49"/>
              </w:numPr>
            </w:pPr>
            <w:r>
              <w:t>Abhängig von Unity</w:t>
            </w:r>
          </w:p>
        </w:tc>
      </w:tr>
      <w:tr w:rsidR="001D6606" w:rsidRPr="00133DF1" w14:paraId="2B1B5738" w14:textId="77777777" w:rsidTr="00F15A4E">
        <w:trPr>
          <w:trHeight w:val="462"/>
        </w:trPr>
        <w:tc>
          <w:tcPr>
            <w:tcW w:w="1276" w:type="dxa"/>
            <w:shd w:val="clear" w:color="auto" w:fill="A6A6A6" w:themeFill="background1" w:themeFillShade="A6"/>
            <w:vAlign w:val="center"/>
          </w:tcPr>
          <w:p w14:paraId="3D7716A7" w14:textId="270DF36F" w:rsidR="001D6606" w:rsidRPr="00BF2519" w:rsidRDefault="001D6606" w:rsidP="00C03AF4">
            <w:pPr>
              <w:jc w:val="center"/>
              <w:rPr>
                <w:sz w:val="16"/>
                <w:szCs w:val="16"/>
              </w:rPr>
            </w:pPr>
            <w:r>
              <w:rPr>
                <w:sz w:val="16"/>
                <w:szCs w:val="16"/>
              </w:rPr>
              <w:t>Tracking</w:t>
            </w:r>
          </w:p>
        </w:tc>
        <w:tc>
          <w:tcPr>
            <w:tcW w:w="851" w:type="dxa"/>
            <w:shd w:val="clear" w:color="auto" w:fill="E6E6E6"/>
            <w:vAlign w:val="center"/>
          </w:tcPr>
          <w:p w14:paraId="1CACEB79" w14:textId="0FEC7C47" w:rsidR="001D6606" w:rsidRPr="00133DF1" w:rsidRDefault="001D6606" w:rsidP="001D6606">
            <w:pPr>
              <w:jc w:val="center"/>
            </w:pPr>
            <w:r>
              <w:t>1</w:t>
            </w:r>
          </w:p>
        </w:tc>
        <w:tc>
          <w:tcPr>
            <w:tcW w:w="4110" w:type="dxa"/>
            <w:shd w:val="clear" w:color="auto" w:fill="E6E6E6"/>
          </w:tcPr>
          <w:p w14:paraId="7F430136" w14:textId="77777777" w:rsidR="001D6606" w:rsidRDefault="00F15A4E" w:rsidP="00F15A4E">
            <w:pPr>
              <w:pStyle w:val="Listenabsatz"/>
              <w:numPr>
                <w:ilvl w:val="0"/>
                <w:numId w:val="49"/>
              </w:numPr>
            </w:pPr>
            <w:r>
              <w:t>Erkennung der Positionen und Rotationen von Kopf und WAND im CAVE</w:t>
            </w:r>
          </w:p>
          <w:p w14:paraId="30D23C87" w14:textId="06D99FA1" w:rsidR="00F15A4E" w:rsidRPr="00133DF1" w:rsidRDefault="00F15A4E" w:rsidP="00F15A4E"/>
        </w:tc>
        <w:tc>
          <w:tcPr>
            <w:tcW w:w="3450" w:type="dxa"/>
            <w:shd w:val="clear" w:color="auto" w:fill="E6E6E6"/>
          </w:tcPr>
          <w:p w14:paraId="0C68CA08" w14:textId="65CD9F47" w:rsidR="001D6606" w:rsidRPr="00133DF1" w:rsidRDefault="00F15A4E" w:rsidP="00F15A4E">
            <w:pPr>
              <w:pStyle w:val="Listenabsatz"/>
              <w:numPr>
                <w:ilvl w:val="0"/>
                <w:numId w:val="49"/>
              </w:numPr>
            </w:pPr>
            <w:r>
              <w:t>Abhängig von den vorhandenen Kameras sowie deren Bildqualität</w:t>
            </w:r>
          </w:p>
        </w:tc>
      </w:tr>
      <w:tr w:rsidR="001D6606" w:rsidRPr="00133DF1" w14:paraId="6279AF34" w14:textId="77777777" w:rsidTr="00F15A4E">
        <w:trPr>
          <w:trHeight w:val="462"/>
        </w:trPr>
        <w:tc>
          <w:tcPr>
            <w:tcW w:w="1276" w:type="dxa"/>
            <w:shd w:val="clear" w:color="auto" w:fill="A6A6A6" w:themeFill="background1" w:themeFillShade="A6"/>
            <w:vAlign w:val="center"/>
          </w:tcPr>
          <w:p w14:paraId="52EDCFAB" w14:textId="489277AB" w:rsidR="001D6606" w:rsidRPr="00BF2519" w:rsidRDefault="001D6606" w:rsidP="00C03AF4">
            <w:pPr>
              <w:jc w:val="center"/>
              <w:rPr>
                <w:sz w:val="16"/>
                <w:szCs w:val="16"/>
              </w:rPr>
            </w:pPr>
            <w:r>
              <w:rPr>
                <w:sz w:val="16"/>
                <w:szCs w:val="16"/>
              </w:rPr>
              <w:t>Einstellungsmöglichkeiten</w:t>
            </w:r>
          </w:p>
        </w:tc>
        <w:tc>
          <w:tcPr>
            <w:tcW w:w="851" w:type="dxa"/>
            <w:shd w:val="clear" w:color="auto" w:fill="E6E6E6"/>
            <w:vAlign w:val="center"/>
          </w:tcPr>
          <w:p w14:paraId="0844A22D" w14:textId="05D4BE52" w:rsidR="001D6606" w:rsidRPr="00133DF1" w:rsidRDefault="001D6606" w:rsidP="001D6606">
            <w:pPr>
              <w:jc w:val="center"/>
            </w:pPr>
            <w:r>
              <w:t>2</w:t>
            </w:r>
          </w:p>
        </w:tc>
        <w:tc>
          <w:tcPr>
            <w:tcW w:w="4110" w:type="dxa"/>
            <w:shd w:val="clear" w:color="auto" w:fill="E6E6E6"/>
          </w:tcPr>
          <w:p w14:paraId="4C0E3DA9" w14:textId="528559AC" w:rsidR="001D6606" w:rsidRPr="00133DF1" w:rsidRDefault="00F15A4E" w:rsidP="00F15A4E">
            <w:pPr>
              <w:pStyle w:val="Listenabsatz"/>
              <w:numPr>
                <w:ilvl w:val="0"/>
                <w:numId w:val="49"/>
              </w:numPr>
            </w:pPr>
            <w:r>
              <w:t>Alle Freiheitsgrade müssen pro Anwendung einstellbar oder direkt sperrbar sein</w:t>
            </w:r>
          </w:p>
        </w:tc>
        <w:tc>
          <w:tcPr>
            <w:tcW w:w="3450" w:type="dxa"/>
            <w:shd w:val="clear" w:color="auto" w:fill="E6E6E6"/>
          </w:tcPr>
          <w:p w14:paraId="596067C4" w14:textId="60CDECEE" w:rsidR="001D6606" w:rsidRPr="00133DF1" w:rsidRDefault="00F15A4E" w:rsidP="001D6606">
            <w:r>
              <w:t>-</w:t>
            </w:r>
          </w:p>
        </w:tc>
      </w:tr>
      <w:tr w:rsidR="001D6606" w:rsidRPr="00133DF1" w14:paraId="26FCAC2E" w14:textId="77777777" w:rsidTr="00F15A4E">
        <w:trPr>
          <w:trHeight w:val="462"/>
        </w:trPr>
        <w:tc>
          <w:tcPr>
            <w:tcW w:w="1276" w:type="dxa"/>
            <w:shd w:val="clear" w:color="auto" w:fill="A6A6A6" w:themeFill="background1" w:themeFillShade="A6"/>
            <w:vAlign w:val="center"/>
          </w:tcPr>
          <w:p w14:paraId="71435865" w14:textId="00B19173" w:rsidR="001D6606" w:rsidRPr="00BF2519" w:rsidRDefault="001D6606" w:rsidP="00C03AF4">
            <w:pPr>
              <w:jc w:val="center"/>
              <w:rPr>
                <w:sz w:val="16"/>
                <w:szCs w:val="16"/>
              </w:rPr>
            </w:pPr>
            <w:r>
              <w:rPr>
                <w:sz w:val="16"/>
                <w:szCs w:val="16"/>
              </w:rPr>
              <w:t>Setup</w:t>
            </w:r>
            <w:r w:rsidR="00F15A4E">
              <w:rPr>
                <w:sz w:val="16"/>
                <w:szCs w:val="16"/>
              </w:rPr>
              <w:t>, Dokumentation</w:t>
            </w:r>
          </w:p>
        </w:tc>
        <w:tc>
          <w:tcPr>
            <w:tcW w:w="851" w:type="dxa"/>
            <w:shd w:val="clear" w:color="auto" w:fill="E6E6E6"/>
            <w:vAlign w:val="center"/>
          </w:tcPr>
          <w:p w14:paraId="3FA31A38" w14:textId="0DEE660D" w:rsidR="001D6606" w:rsidRPr="00133DF1" w:rsidRDefault="001D6606" w:rsidP="001D6606">
            <w:pPr>
              <w:jc w:val="center"/>
            </w:pPr>
            <w:r>
              <w:t>2</w:t>
            </w:r>
          </w:p>
        </w:tc>
        <w:tc>
          <w:tcPr>
            <w:tcW w:w="4110" w:type="dxa"/>
            <w:shd w:val="clear" w:color="auto" w:fill="E6E6E6"/>
          </w:tcPr>
          <w:p w14:paraId="6F31B62D" w14:textId="4E614C91" w:rsidR="001D6606" w:rsidRDefault="00F15A4E" w:rsidP="00F15A4E">
            <w:pPr>
              <w:pStyle w:val="Listenabsatz"/>
              <w:numPr>
                <w:ilvl w:val="0"/>
                <w:numId w:val="49"/>
              </w:numPr>
            </w:pPr>
            <w:r>
              <w:t xml:space="preserve">Plug &amp; Play für Unityanwendungen </w:t>
            </w:r>
          </w:p>
        </w:tc>
        <w:tc>
          <w:tcPr>
            <w:tcW w:w="3450" w:type="dxa"/>
            <w:shd w:val="clear" w:color="auto" w:fill="E6E6E6"/>
          </w:tcPr>
          <w:p w14:paraId="6126C266" w14:textId="1488F300" w:rsidR="001D6606" w:rsidRPr="00133DF1" w:rsidRDefault="00F15A4E" w:rsidP="00F15A4E">
            <w:pPr>
              <w:pStyle w:val="Listenabsatz"/>
              <w:keepNext/>
              <w:numPr>
                <w:ilvl w:val="0"/>
                <w:numId w:val="49"/>
              </w:numPr>
            </w:pPr>
            <w:r>
              <w:t>Spezielle Anwendungen können eventuell nicht durchgängig unterstützt werden</w:t>
            </w:r>
          </w:p>
        </w:tc>
      </w:tr>
      <w:tr w:rsidR="001D6606" w:rsidRPr="00133DF1" w14:paraId="6C26D24A" w14:textId="77777777" w:rsidTr="00F15A4E">
        <w:trPr>
          <w:trHeight w:val="462"/>
        </w:trPr>
        <w:tc>
          <w:tcPr>
            <w:tcW w:w="1276" w:type="dxa"/>
            <w:shd w:val="clear" w:color="auto" w:fill="A6A6A6" w:themeFill="background1" w:themeFillShade="A6"/>
            <w:vAlign w:val="center"/>
          </w:tcPr>
          <w:p w14:paraId="1501E44A" w14:textId="285E5BC4" w:rsidR="001D6606" w:rsidRDefault="001D6606" w:rsidP="00C03AF4">
            <w:pPr>
              <w:jc w:val="center"/>
              <w:rPr>
                <w:sz w:val="16"/>
                <w:szCs w:val="16"/>
              </w:rPr>
            </w:pPr>
            <w:r>
              <w:rPr>
                <w:sz w:val="16"/>
                <w:szCs w:val="16"/>
              </w:rPr>
              <w:t>Demoapplikationen</w:t>
            </w:r>
          </w:p>
        </w:tc>
        <w:tc>
          <w:tcPr>
            <w:tcW w:w="851" w:type="dxa"/>
            <w:shd w:val="clear" w:color="auto" w:fill="E6E6E6"/>
            <w:vAlign w:val="center"/>
          </w:tcPr>
          <w:p w14:paraId="049FA9C0" w14:textId="0DCDC7FC" w:rsidR="001D6606" w:rsidRPr="00133DF1" w:rsidRDefault="001D6606" w:rsidP="001D6606">
            <w:pPr>
              <w:jc w:val="center"/>
            </w:pPr>
            <w:r>
              <w:t>3</w:t>
            </w:r>
          </w:p>
        </w:tc>
        <w:tc>
          <w:tcPr>
            <w:tcW w:w="4110" w:type="dxa"/>
            <w:shd w:val="clear" w:color="auto" w:fill="E6E6E6"/>
          </w:tcPr>
          <w:p w14:paraId="7C3FED6F" w14:textId="2316064A" w:rsidR="001D6606" w:rsidRDefault="001D6606" w:rsidP="00F15A4E">
            <w:pPr>
              <w:pStyle w:val="Listenabsatz"/>
              <w:numPr>
                <w:ilvl w:val="0"/>
                <w:numId w:val="49"/>
              </w:numPr>
            </w:pPr>
            <w:r>
              <w:t>Siehe Tabelle 2</w:t>
            </w:r>
          </w:p>
        </w:tc>
        <w:tc>
          <w:tcPr>
            <w:tcW w:w="3450" w:type="dxa"/>
            <w:shd w:val="clear" w:color="auto" w:fill="E6E6E6"/>
          </w:tcPr>
          <w:p w14:paraId="3B84AE7D" w14:textId="77777777" w:rsidR="001D6606" w:rsidRDefault="001D6606" w:rsidP="001D6606">
            <w:pPr>
              <w:keepNext/>
            </w:pPr>
          </w:p>
        </w:tc>
      </w:tr>
      <w:tr w:rsidR="00F15A4E" w:rsidRPr="00133DF1" w14:paraId="6BAABD1B" w14:textId="77777777" w:rsidTr="00F15A4E">
        <w:trPr>
          <w:trHeight w:val="462"/>
        </w:trPr>
        <w:tc>
          <w:tcPr>
            <w:tcW w:w="1276" w:type="dxa"/>
            <w:shd w:val="clear" w:color="auto" w:fill="A6A6A6" w:themeFill="background1" w:themeFillShade="A6"/>
            <w:vAlign w:val="center"/>
          </w:tcPr>
          <w:p w14:paraId="41D9AEE5" w14:textId="10259997" w:rsidR="00F15A4E" w:rsidRDefault="00F15A4E" w:rsidP="00C03AF4">
            <w:pPr>
              <w:jc w:val="center"/>
              <w:rPr>
                <w:sz w:val="16"/>
                <w:szCs w:val="16"/>
              </w:rPr>
            </w:pPr>
            <w:r>
              <w:rPr>
                <w:sz w:val="16"/>
                <w:szCs w:val="16"/>
              </w:rPr>
              <w:t>Unity Output Warping</w:t>
            </w:r>
          </w:p>
        </w:tc>
        <w:tc>
          <w:tcPr>
            <w:tcW w:w="851" w:type="dxa"/>
            <w:shd w:val="clear" w:color="auto" w:fill="E6E6E6"/>
            <w:vAlign w:val="center"/>
          </w:tcPr>
          <w:p w14:paraId="57175FAE" w14:textId="0D81F52C" w:rsidR="00F15A4E" w:rsidRDefault="00F15A4E" w:rsidP="001D6606">
            <w:pPr>
              <w:jc w:val="center"/>
            </w:pPr>
            <w:r>
              <w:t>4</w:t>
            </w:r>
          </w:p>
        </w:tc>
        <w:tc>
          <w:tcPr>
            <w:tcW w:w="4110" w:type="dxa"/>
            <w:shd w:val="clear" w:color="auto" w:fill="E6E6E6"/>
          </w:tcPr>
          <w:p w14:paraId="36BE83E8" w14:textId="4DA75F1E" w:rsidR="00F15A4E" w:rsidRDefault="00F15A4E" w:rsidP="00F15A4E">
            <w:pPr>
              <w:pStyle w:val="Listenabsatz"/>
              <w:numPr>
                <w:ilvl w:val="0"/>
                <w:numId w:val="49"/>
              </w:numPr>
            </w:pPr>
            <w:r>
              <w:t>Das Ausgabebild soll auf die Eigenheiten des CAVEs angepasst werden können</w:t>
            </w:r>
          </w:p>
        </w:tc>
        <w:tc>
          <w:tcPr>
            <w:tcW w:w="3450" w:type="dxa"/>
            <w:shd w:val="clear" w:color="auto" w:fill="E6E6E6"/>
          </w:tcPr>
          <w:p w14:paraId="45D73220" w14:textId="04CAA58A" w:rsidR="00F15A4E" w:rsidRDefault="00F15A4E" w:rsidP="00F15A4E">
            <w:pPr>
              <w:pStyle w:val="Listenabsatz"/>
              <w:keepNext/>
              <w:numPr>
                <w:ilvl w:val="0"/>
                <w:numId w:val="49"/>
              </w:numPr>
            </w:pPr>
            <w:r>
              <w:t>Optionales Feature</w:t>
            </w:r>
          </w:p>
        </w:tc>
      </w:tr>
    </w:tbl>
    <w:p w14:paraId="414FFEBA" w14:textId="131F596F" w:rsidR="001D6606" w:rsidRDefault="001D6606" w:rsidP="001D6606">
      <w:pPr>
        <w:pStyle w:val="Beschriftung"/>
      </w:pPr>
      <w:bookmarkStart w:id="29" w:name="_Toc432958503"/>
      <w:r>
        <w:t xml:space="preserve">Tabelle </w:t>
      </w:r>
      <w:r>
        <w:fldChar w:fldCharType="begin"/>
      </w:r>
      <w:r>
        <w:instrText xml:space="preserve"> SEQ Tabelle \* ARABIC </w:instrText>
      </w:r>
      <w:r>
        <w:fldChar w:fldCharType="separate"/>
      </w:r>
      <w:r>
        <w:rPr>
          <w:noProof/>
        </w:rPr>
        <w:t>1</w:t>
      </w:r>
      <w:r>
        <w:fldChar w:fldCharType="end"/>
      </w:r>
      <w:r>
        <w:t>: Übersicht Funktionale Anforderungen</w:t>
      </w:r>
      <w:bookmarkEnd w:id="29"/>
    </w:p>
    <w:p w14:paraId="757585BC" w14:textId="77777777" w:rsidR="001D6606" w:rsidRPr="001D6606" w:rsidRDefault="001D6606" w:rsidP="001D6606"/>
    <w:p w14:paraId="3486BC9F" w14:textId="1BF1E72C" w:rsidR="00AA638C" w:rsidRPr="00133DF1" w:rsidRDefault="00AA638C" w:rsidP="00AA638C">
      <w:pPr>
        <w:pStyle w:val="berschrift2"/>
        <w:jc w:val="both"/>
      </w:pPr>
      <w:bookmarkStart w:id="30" w:name="_Toc414275616"/>
      <w:bookmarkStart w:id="31" w:name="_Toc431910146"/>
      <w:r w:rsidRPr="00133DF1">
        <w:t>Adaption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für den CAVE</w:t>
      </w:r>
      <w:bookmarkEnd w:id="30"/>
      <w:bookmarkEnd w:id="31"/>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2FFEFDB9" w14:textId="6B8A93CA" w:rsidR="00AA638C" w:rsidRDefault="00AA638C" w:rsidP="00AA638C">
      <w:pPr>
        <w:jc w:val="both"/>
      </w:pPr>
      <w:r w:rsidRPr="00133DF1">
        <w:t>Beliebige Spiele, Simulationen oder sonstige Anwendungen die mit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umgesetzt wurden, sollen so manipuliert werden, dass auf sämtlichen Leinwänden des CAVEs eine stereoskopische Projektion dargestellt wird.</w:t>
      </w:r>
    </w:p>
    <w:p w14:paraId="7E2B7AF3" w14:textId="5C18CA8E" w:rsidR="00AF3E4F" w:rsidRDefault="00AF3E4F" w:rsidP="00AF3E4F">
      <w:pPr>
        <w:pStyle w:val="berschrift2"/>
      </w:pPr>
      <w:bookmarkStart w:id="32" w:name="_Toc431910147"/>
      <w:r>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Unterstützung</w:t>
      </w:r>
      <w:bookmarkEnd w:id="32"/>
    </w:p>
    <w:p w14:paraId="6518C000" w14:textId="3A0A52EF" w:rsidR="00AF3E4F" w:rsidRPr="00AF3E4F" w:rsidRDefault="00AF3E4F" w:rsidP="00251427">
      <w:pPr>
        <w:jc w:val="both"/>
      </w:pPr>
      <w:r>
        <w:t>VR-Geräte sollen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Protokoll angesprochen werden können und ihre Inputs über das Plugin ins</w:t>
      </w:r>
      <w:r w:rsidR="00251427">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251427">
        <w:t xml:space="preserve"> übertragen werden können</w:t>
      </w:r>
      <w:r>
        <w:t xml:space="preserve"> </w:t>
      </w:r>
      <w:r w:rsidR="00B77EDA">
        <w:t>(WorldViz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B77EDA">
        <w:t xml:space="preserv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B77EDA">
        <w:t xml:space="preserve"> und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00B77EDA">
        <w:t>)</w:t>
      </w:r>
      <w:r w:rsidR="00251427">
        <w:t>.</w:t>
      </w:r>
    </w:p>
    <w:p w14:paraId="64587381" w14:textId="77777777" w:rsidR="00AA638C" w:rsidRPr="00133DF1" w:rsidRDefault="00AA638C" w:rsidP="00AA638C">
      <w:pPr>
        <w:pStyle w:val="berschrift2"/>
        <w:jc w:val="both"/>
      </w:pPr>
      <w:bookmarkStart w:id="33" w:name="_Toc414275617"/>
      <w:bookmarkStart w:id="34" w:name="_Toc431910148"/>
      <w:r w:rsidRPr="00133DF1">
        <w:t>Kompatibilität</w:t>
      </w:r>
      <w:bookmarkEnd w:id="33"/>
      <w:bookmarkEnd w:id="34"/>
    </w:p>
    <w:p w14:paraId="3053F8C7" w14:textId="0AE0BC04" w:rsidR="00AA638C" w:rsidRPr="00133DF1" w:rsidRDefault="00AA638C" w:rsidP="00AA638C">
      <w:pPr>
        <w:jc w:val="both"/>
      </w:pPr>
      <w:r w:rsidRPr="00133DF1">
        <w:t>Sämtliche, quelloffene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kompatibel sein. Der Export der Unity Anwendung muss für das spätere Einpflegen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103F53D0" w14:textId="134F0795" w:rsidR="00AA638C" w:rsidRPr="00F036AC" w:rsidRDefault="00B4689D" w:rsidP="00F036AC">
      <w:pPr>
        <w:pStyle w:val="Listenabsatz"/>
        <w:numPr>
          <w:ilvl w:val="0"/>
          <w:numId w:val="45"/>
        </w:numPr>
        <w:rPr>
          <w:b/>
        </w:rPr>
      </w:pPr>
      <w:r w:rsidRPr="006E1A17">
        <w:rPr>
          <w:b/>
        </w:rPr>
        <w:lastRenderedPageBreak/>
        <w:t>Dynamic Link</w:t>
      </w:r>
      <w:r w:rsidR="00ED1EF4" w:rsidRPr="006E1A17">
        <w:rPr>
          <w:b/>
        </w:rPr>
        <w:t xml:space="preserve"> Library</w:t>
      </w:r>
      <w:r w:rsidR="00DC4D3A">
        <w:rPr>
          <w:b/>
        </w:rPr>
        <w:fldChar w:fldCharType="begin"/>
      </w:r>
      <w:r w:rsidR="00DC4D3A">
        <w:instrText xml:space="preserve"> XE "</w:instrText>
      </w:r>
      <w:r w:rsidR="00DC4D3A" w:rsidRPr="00753F10">
        <w:rPr>
          <w:b/>
        </w:rPr>
        <w:instrText>Dynamic Link Library</w:instrText>
      </w:r>
      <w:r w:rsidR="00DC4D3A">
        <w:instrText xml:space="preserve">" </w:instrText>
      </w:r>
      <w:r w:rsidR="00DC4D3A">
        <w:rPr>
          <w:b/>
        </w:rPr>
        <w:fldChar w:fldCharType="end"/>
      </w:r>
      <w:r w:rsidRPr="006E1A17">
        <w:rPr>
          <w:rStyle w:val="Funotenzeichen"/>
          <w:b/>
        </w:rPr>
        <w:footnoteReference w:id="12"/>
      </w:r>
      <w:r w:rsidR="00ED1EF4" w:rsidRPr="006E1A17">
        <w:rPr>
          <w:b/>
        </w:rPr>
        <w:t xml:space="preserve"> (.dll)</w:t>
      </w:r>
      <w:r w:rsidR="00F036AC">
        <w:rPr>
          <w:b/>
        </w:rPr>
        <w:br/>
      </w:r>
      <w:r w:rsidR="00AA638C" w:rsidRPr="00133DF1">
        <w:t>Unabhängig von Managed und Native Plugins, können sämtliche Funktionen über eine kompilierte .dll erfolgen, die ins Projekt integriert werden muss. Diese Methode hätte den Vorteil, dass der Code nicht eingesehen und modifiziert werden kann. Code Completion wird dank der .dll gewährleistet.</w:t>
      </w:r>
    </w:p>
    <w:p w14:paraId="687F0D27" w14:textId="77777777" w:rsidR="00AA638C" w:rsidRPr="00133DF1" w:rsidRDefault="00AA638C" w:rsidP="00AA638C">
      <w:pPr>
        <w:jc w:val="both"/>
      </w:pPr>
    </w:p>
    <w:p w14:paraId="489CF857" w14:textId="1E9D6EF0" w:rsidR="00AA638C" w:rsidRPr="00F036AC" w:rsidRDefault="00AA638C" w:rsidP="00F036AC">
      <w:pPr>
        <w:pStyle w:val="Listenabsatz"/>
        <w:numPr>
          <w:ilvl w:val="0"/>
          <w:numId w:val="45"/>
        </w:numPr>
        <w:rPr>
          <w:b/>
        </w:rPr>
      </w:pPr>
      <w:bookmarkStart w:id="35" w:name="_Toc414275619"/>
      <w:r w:rsidRPr="006E1A17">
        <w:rPr>
          <w:b/>
        </w:rPr>
        <w:t>Asset Store</w:t>
      </w:r>
      <w:r w:rsidR="00DC4D3A">
        <w:rPr>
          <w:b/>
        </w:rPr>
        <w:fldChar w:fldCharType="begin"/>
      </w:r>
      <w:r w:rsidR="00DC4D3A">
        <w:instrText xml:space="preserve"> XE "</w:instrText>
      </w:r>
      <w:r w:rsidR="00DC4D3A" w:rsidRPr="00E162E2">
        <w:rPr>
          <w:b/>
        </w:rPr>
        <w:instrText>Asset Store</w:instrText>
      </w:r>
      <w:r w:rsidR="00DC4D3A">
        <w:instrText xml:space="preserve">" </w:instrText>
      </w:r>
      <w:r w:rsidR="00DC4D3A">
        <w:rPr>
          <w:b/>
        </w:rPr>
        <w:fldChar w:fldCharType="end"/>
      </w:r>
      <w:r w:rsidRPr="006E1A17">
        <w:rPr>
          <w:b/>
        </w:rPr>
        <w:t xml:space="preserve"> (Packages)</w:t>
      </w:r>
      <w:bookmarkEnd w:id="35"/>
      <w:r w:rsidR="00F036AC">
        <w:rPr>
          <w:b/>
        </w:rPr>
        <w:br/>
      </w:r>
      <w:r w:rsidRPr="00133DF1">
        <w:t>Um das Integrieren einer Library zu vereinfachen, kann im Asset Store ein Package angeboten werden, welches direkt an den vorgesehenen Ort kopiert und mit dem Projekt verknüpft wird. Das Package kann unter anderem eine .dll oder offener Code beinhalten.</w:t>
      </w:r>
    </w:p>
    <w:p w14:paraId="48EFED0F" w14:textId="77777777" w:rsidR="00AA638C" w:rsidRPr="00133DF1" w:rsidRDefault="00AA638C" w:rsidP="00AA638C">
      <w:pPr>
        <w:jc w:val="both"/>
      </w:pPr>
    </w:p>
    <w:p w14:paraId="6622B85F" w14:textId="10304ED7" w:rsidR="00AA638C" w:rsidRPr="00F036AC" w:rsidRDefault="00AA638C" w:rsidP="00F036AC">
      <w:pPr>
        <w:pStyle w:val="Listenabsatz"/>
        <w:numPr>
          <w:ilvl w:val="0"/>
          <w:numId w:val="45"/>
        </w:numPr>
        <w:rPr>
          <w:b/>
        </w:rPr>
      </w:pPr>
      <w:bookmarkStart w:id="36" w:name="_Toc414275620"/>
      <w:r w:rsidRPr="006E1A17">
        <w:rPr>
          <w:b/>
        </w:rPr>
        <w:t>Source Code API</w:t>
      </w:r>
      <w:bookmarkEnd w:id="36"/>
      <w:r w:rsidR="00B4689D" w:rsidRPr="006E1A17">
        <w:rPr>
          <w:rStyle w:val="Funotenzeichen"/>
          <w:b/>
        </w:rPr>
        <w:footnoteReference w:id="13"/>
      </w:r>
      <w:r w:rsidR="00F036AC">
        <w:rPr>
          <w:b/>
        </w:rPr>
        <w:br/>
      </w:r>
      <w:r w:rsidRPr="00133DF1">
        <w:t>Die Schnittstelle kann über offenen Source Code erfolgen. Die entsprechenden Klassen werden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folgenden Kriterien:</w:t>
      </w:r>
    </w:p>
    <w:p w14:paraId="1C6598F5" w14:textId="77777777" w:rsidR="00F036AC" w:rsidRDefault="00F036AC" w:rsidP="00AA638C">
      <w:pPr>
        <w:jc w:val="both"/>
      </w:pPr>
    </w:p>
    <w:p w14:paraId="5B850160" w14:textId="76E50207" w:rsidR="00B4689D" w:rsidRPr="000703DE" w:rsidRDefault="00B4689D" w:rsidP="000703DE">
      <w:pPr>
        <w:pStyle w:val="Listenabsatz"/>
        <w:numPr>
          <w:ilvl w:val="0"/>
          <w:numId w:val="46"/>
        </w:numPr>
        <w:jc w:val="both"/>
        <w:rPr>
          <w:b/>
        </w:rPr>
      </w:pPr>
      <w:r w:rsidRPr="000703DE">
        <w:rPr>
          <w:b/>
        </w:rPr>
        <w:t>Konfigurierbarkeit</w:t>
      </w:r>
    </w:p>
    <w:p w14:paraId="7349F265" w14:textId="3DDBDBB8" w:rsidR="00B4689D" w:rsidRDefault="00B4689D" w:rsidP="00251427">
      <w:pPr>
        <w:pStyle w:val="Listenabsatz"/>
        <w:ind w:left="360"/>
        <w:jc w:val="both"/>
      </w:pPr>
      <w:r>
        <w:t>Können die nötigen Parameter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Abmessungen, 6DoF</w:t>
      </w:r>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r>
        <w:rPr>
          <w:rStyle w:val="Funotenzeichen"/>
        </w:rPr>
        <w:footnoteReference w:id="14"/>
      </w:r>
      <w:r>
        <w:t>-Einstellungen, und weiteres) gepflegt werden.</w:t>
      </w:r>
      <w:r w:rsidR="001E59BC">
        <w:br/>
      </w:r>
    </w:p>
    <w:p w14:paraId="57387ED0" w14:textId="5E0745AD" w:rsidR="00B4689D" w:rsidRPr="000703DE" w:rsidRDefault="00B4689D" w:rsidP="000703DE">
      <w:pPr>
        <w:pStyle w:val="Listenabsatz"/>
        <w:numPr>
          <w:ilvl w:val="0"/>
          <w:numId w:val="46"/>
        </w:numPr>
        <w:jc w:val="both"/>
        <w:rPr>
          <w:b/>
        </w:rPr>
      </w:pPr>
      <w:r w:rsidRPr="000703DE">
        <w:rPr>
          <w:b/>
        </w:rPr>
        <w:t xml:space="preserve">Plattformunabhängigkeit </w:t>
      </w:r>
    </w:p>
    <w:p w14:paraId="2DDBA2F4" w14:textId="6A43BEB2" w:rsidR="00B4689D" w:rsidRDefault="00B4689D" w:rsidP="00251427">
      <w:pPr>
        <w:pStyle w:val="Listenabsatz"/>
        <w:ind w:left="360"/>
        <w:jc w:val="both"/>
      </w:pPr>
      <w:r>
        <w:t>Werden alle gewünschten Betriebssysteme und Architekturen unterstützt.</w:t>
      </w:r>
    </w:p>
    <w:p w14:paraId="2E1D3FBB" w14:textId="77777777" w:rsidR="001E59BC" w:rsidRDefault="001E59BC" w:rsidP="001E59BC">
      <w:pPr>
        <w:jc w:val="both"/>
      </w:pPr>
    </w:p>
    <w:p w14:paraId="4E0851A8" w14:textId="4FB67600" w:rsidR="00B4689D" w:rsidRPr="000703DE" w:rsidRDefault="00B4689D" w:rsidP="000703DE">
      <w:pPr>
        <w:pStyle w:val="Listenabsatz"/>
        <w:numPr>
          <w:ilvl w:val="0"/>
          <w:numId w:val="46"/>
        </w:numPr>
        <w:jc w:val="both"/>
        <w:rPr>
          <w:b/>
        </w:rPr>
      </w:pPr>
      <w:r w:rsidRPr="000703DE">
        <w:rPr>
          <w:b/>
        </w:rPr>
        <w:t>Skalierbarkeit</w:t>
      </w:r>
    </w:p>
    <w:p w14:paraId="76860881" w14:textId="12937D26" w:rsidR="00B4689D" w:rsidRDefault="00B4689D" w:rsidP="00251427">
      <w:pPr>
        <w:pStyle w:val="Listenabsatz"/>
        <w:ind w:left="360"/>
        <w:jc w:val="both"/>
      </w:pPr>
      <w:r>
        <w:t>Können die Features (Tracking, 3D-Stereoskopie) getrennt verwaltet werden.</w:t>
      </w:r>
    </w:p>
    <w:p w14:paraId="72F56E5B" w14:textId="14A299D0" w:rsidR="004C7111" w:rsidRPr="00133DF1" w:rsidRDefault="00503E95" w:rsidP="004C7111">
      <w:pPr>
        <w:pStyle w:val="berschrift2"/>
      </w:pPr>
      <w:bookmarkStart w:id="37" w:name="_Toc431910149"/>
      <w:r w:rsidRPr="00133DF1">
        <w:t>WorldV</w:t>
      </w:r>
      <w:r w:rsidR="004C7111" w:rsidRPr="00133DF1">
        <w:t>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4C7111" w:rsidRPr="00133DF1">
        <w:t xml:space="preserve"> Tracking</w:t>
      </w:r>
      <w:bookmarkEnd w:id="37"/>
    </w:p>
    <w:p w14:paraId="022FD40A" w14:textId="3E851B20" w:rsidR="004F7B18" w:rsidRPr="00133DF1" w:rsidRDefault="004F7B18" w:rsidP="004F7B18">
      <w:pPr>
        <w:pStyle w:val="berschrift3"/>
      </w:pPr>
      <w:bookmarkStart w:id="38" w:name="_Toc431910150"/>
      <w:r w:rsidRPr="00133DF1">
        <w:t>Head Tracking</w:t>
      </w:r>
      <w:bookmarkEnd w:id="38"/>
    </w:p>
    <w:p w14:paraId="5376CA70" w14:textId="217D6C70" w:rsidR="00A06680" w:rsidRPr="00133DF1" w:rsidRDefault="00A02A23" w:rsidP="0082517D">
      <w:pPr>
        <w:jc w:val="both"/>
      </w:pPr>
      <w:r w:rsidRPr="00133DF1">
        <w:t xml:space="preserve">Die </w:t>
      </w:r>
      <w:r w:rsidR="006B2B08" w:rsidRPr="00133DF1">
        <w:t>Position und Rotation</w:t>
      </w:r>
      <w:r w:rsidRPr="00133DF1">
        <w:t xml:space="preserve"> der Hauptkamera ist durch die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16F39536" w:rsidR="00C57BA9" w:rsidRPr="00133DF1" w:rsidRDefault="00C57BA9" w:rsidP="0082517D">
      <w:pPr>
        <w:jc w:val="both"/>
      </w:pPr>
      <w:r w:rsidRPr="00133DF1">
        <w:t>Entscheidend ist, dass die zwei</w:t>
      </w:r>
      <w:r w:rsidR="009C3F6E" w:rsidRPr="00133DF1">
        <w:t xml:space="preserve"> verschiedenen Inputs,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9C3F6E" w:rsidRPr="00133DF1">
        <w:t xml:space="preserve"> und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9C3F6E" w:rsidRPr="00133DF1">
        <w:t>, klar getrennt werden. Sonst kann u.U. eine Situation entste</w:t>
      </w:r>
      <w:r w:rsidR="00E14A93">
        <w:t>hen, welche nicht definiert ist</w:t>
      </w:r>
      <w:r w:rsidR="009C3F6E" w:rsidRPr="00133DF1">
        <w:t xml:space="preserve">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Kopfbewegung in der virtuellen Welt genau gleich wie in der realen Welt verhält.</w:t>
      </w:r>
    </w:p>
    <w:p w14:paraId="47B871FA" w14:textId="77777777" w:rsidR="0055600E" w:rsidRPr="00133DF1" w:rsidRDefault="0055600E" w:rsidP="0082517D">
      <w:pPr>
        <w:jc w:val="both"/>
      </w:pPr>
    </w:p>
    <w:p w14:paraId="09F9538C" w14:textId="4952AB98" w:rsidR="0055600E" w:rsidRPr="00133DF1" w:rsidRDefault="0055600E" w:rsidP="0082517D">
      <w:pPr>
        <w:jc w:val="both"/>
      </w:pPr>
      <w:r w:rsidRPr="00133DF1">
        <w:t>Folgende Inputs</w:t>
      </w:r>
      <w:r w:rsidR="0062287E" w:rsidRPr="00133DF1">
        <w:t xml:space="preserve"> des Head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beeinflussen würde) zu übernehmen. Nur dieses Offset wird interpretiert.</w:t>
      </w:r>
    </w:p>
    <w:p w14:paraId="7C6731DA" w14:textId="63854740" w:rsidR="0055600E" w:rsidRPr="00133DF1" w:rsidRDefault="0055600E" w:rsidP="00EF141E">
      <w:pPr>
        <w:pStyle w:val="Listenabsatz"/>
        <w:ind w:left="360"/>
        <w:jc w:val="both"/>
        <w:rPr>
          <w:b/>
        </w:rPr>
      </w:pPr>
    </w:p>
    <w:p w14:paraId="1F0E4BE9" w14:textId="539EDE4D" w:rsidR="002B0043" w:rsidRPr="00251427" w:rsidRDefault="0055600E" w:rsidP="00251427">
      <w:pPr>
        <w:pStyle w:val="Listenabsatz"/>
        <w:numPr>
          <w:ilvl w:val="0"/>
          <w:numId w:val="34"/>
        </w:numPr>
        <w:jc w:val="both"/>
        <w:rPr>
          <w:b/>
        </w:rPr>
      </w:pPr>
      <w:r w:rsidRPr="00133DF1">
        <w:rPr>
          <w:b/>
        </w:rPr>
        <w:t>Rotation</w:t>
      </w:r>
      <w:r w:rsidR="00EF141E" w:rsidRPr="00133DF1">
        <w:rPr>
          <w:b/>
        </w:rPr>
        <w:br/>
      </w:r>
      <w:r w:rsidR="0003082C" w:rsidRPr="00133DF1">
        <w:t>Je nach Ausrichtung des Kopfes, bzw. des Head Trackings, dreht sich auch die Kamera im Spiel.</w:t>
      </w:r>
    </w:p>
    <w:p w14:paraId="11700340" w14:textId="77777777" w:rsidR="004F7B18" w:rsidRPr="00133DF1" w:rsidRDefault="004F7B18" w:rsidP="004F7B18"/>
    <w:p w14:paraId="3DEE3E12" w14:textId="68532E43" w:rsidR="004F7B18" w:rsidRPr="00133DF1" w:rsidRDefault="004F7B18" w:rsidP="004F7B18">
      <w:pPr>
        <w:pStyle w:val="berschrift3"/>
      </w:pPr>
      <w:bookmarkStart w:id="39" w:name="_Toc431910151"/>
      <w:r w:rsidRPr="00133DF1">
        <w:t>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w:t>
      </w:r>
      <w:bookmarkEnd w:id="39"/>
    </w:p>
    <w:p w14:paraId="4C97901F" w14:textId="77777777" w:rsidR="004C7111" w:rsidRPr="00133DF1" w:rsidRDefault="004C7111" w:rsidP="004C7111"/>
    <w:p w14:paraId="6D80C0DD" w14:textId="680B60AF" w:rsidR="004C7111" w:rsidRPr="00133DF1" w:rsidRDefault="0082517D" w:rsidP="00262C2E">
      <w:pPr>
        <w:jc w:val="both"/>
      </w:pPr>
      <w:r w:rsidRPr="00133DF1">
        <w:t>Ein weiteres Input Device ist 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Das Tracking dieses Gerätes bewirkt die </w:t>
      </w:r>
      <w:r w:rsidR="00A30170" w:rsidRPr="00133DF1">
        <w:t>Steuerung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20577CDF" w:rsidR="0055600E" w:rsidRPr="00133DF1" w:rsidRDefault="0055600E" w:rsidP="00262C2E">
      <w:pPr>
        <w:jc w:val="both"/>
      </w:pPr>
      <w:r w:rsidRPr="00133DF1">
        <w:t>Folgende Inputs</w:t>
      </w:r>
      <w:r w:rsidR="0062287E" w:rsidRPr="00133DF1">
        <w:t xml:space="preserve"> des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r w:rsidR="00062EAA" w:rsidRPr="00133DF1">
        <w:t xml:space="preserve"> und auf die Applikationslogik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Die Rotation des Wands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6657DE94" w:rsidR="003E7822" w:rsidRPr="00133DF1" w:rsidRDefault="0062287E" w:rsidP="003E7822">
      <w:pPr>
        <w:pStyle w:val="Listenabsatz"/>
        <w:numPr>
          <w:ilvl w:val="0"/>
          <w:numId w:val="35"/>
        </w:numPr>
        <w:jc w:val="both"/>
      </w:pPr>
      <w:r w:rsidRPr="00133DF1">
        <w:rPr>
          <w:b/>
        </w:rPr>
        <w:t>Buttons</w:t>
      </w:r>
      <w:r w:rsidR="003E7822" w:rsidRPr="00133DF1">
        <w:br/>
        <w:t>Die verschiedenen Buttons des Wands sind auf die meistüblichen Tastatureingaben abgebildet, die in einem Spiel benutzt werden.</w:t>
      </w:r>
      <w:r w:rsidR="009E25B6" w:rsidRPr="00133DF1">
        <w:t xml:space="preserve"> (Linke Maustaste, rechte Maustaste, Leertaste, Control, usw.)</w:t>
      </w:r>
      <w:r w:rsidR="003E7822" w:rsidRPr="00133DF1">
        <w:t xml:space="preserve"> Die Konfiguration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3E7822" w:rsidRPr="00133DF1">
        <w:t xml:space="preserve"> Plugins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3FDA1E6A" w14:textId="7E280DBD" w:rsidR="00B5132D" w:rsidRDefault="001A69E8" w:rsidP="001201E2">
      <w:pPr>
        <w:pStyle w:val="Listenabsatz"/>
        <w:ind w:left="360"/>
        <w:jc w:val="both"/>
      </w:pPr>
      <w:r w:rsidRPr="00133DF1">
        <w:t>Da die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w:t>
      </w:r>
      <w:r w:rsidR="009C3F6E" w:rsidRPr="00133DF1">
        <w:t>tallation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9C3F6E" w:rsidRPr="00133DF1">
        <w:t xml:space="preserve"> Protokoll die Positionen und Rotationen aller erkannten und verfolgbaren Objekte übermittelt, </w:t>
      </w:r>
      <w:r w:rsidRPr="00133DF1">
        <w:t>kann alternativ statt des Head Trackings auch die Position des Wand</w:t>
      </w:r>
      <w:r w:rsidR="009C3F6E" w:rsidRPr="00133DF1">
        <w:t>s verwendet wer</w:t>
      </w:r>
      <w:r w:rsidRPr="00133DF1">
        <w:t>den.</w:t>
      </w:r>
    </w:p>
    <w:p w14:paraId="2D1CA611" w14:textId="77777777" w:rsidR="001201E2" w:rsidRDefault="001201E2" w:rsidP="001201E2">
      <w:pPr>
        <w:jc w:val="both"/>
      </w:pPr>
    </w:p>
    <w:p w14:paraId="2A19C9B0" w14:textId="77777777" w:rsidR="001201E2" w:rsidRDefault="001201E2" w:rsidP="001201E2">
      <w:pPr>
        <w:jc w:val="both"/>
      </w:pPr>
    </w:p>
    <w:p w14:paraId="2758F440" w14:textId="77777777" w:rsidR="001201E2" w:rsidRDefault="001201E2" w:rsidP="001201E2">
      <w:pPr>
        <w:jc w:val="both"/>
      </w:pPr>
    </w:p>
    <w:p w14:paraId="1A9EF313" w14:textId="77777777" w:rsidR="001201E2" w:rsidRDefault="001201E2" w:rsidP="001201E2">
      <w:pPr>
        <w:jc w:val="both"/>
      </w:pPr>
    </w:p>
    <w:p w14:paraId="5EDFDFBD" w14:textId="77777777" w:rsidR="001201E2" w:rsidRDefault="001201E2" w:rsidP="001201E2">
      <w:pPr>
        <w:jc w:val="both"/>
      </w:pPr>
    </w:p>
    <w:p w14:paraId="60C08634" w14:textId="1B9E1EB4" w:rsidR="00B5132D" w:rsidRDefault="00B5132D" w:rsidP="00B5132D">
      <w:pPr>
        <w:pStyle w:val="berschrift2"/>
      </w:pPr>
      <w:bookmarkStart w:id="40" w:name="_Toc431910152"/>
      <w:r>
        <w:t>Einstellungsmöglichkeiten für 6DoF</w:t>
      </w:r>
      <w:bookmarkEnd w:id="40"/>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p>
    <w:p w14:paraId="4B6D6319" w14:textId="6E0347BC" w:rsidR="00B5132D" w:rsidRDefault="001201E2" w:rsidP="00AB2938">
      <w:pPr>
        <w:jc w:val="both"/>
      </w:pPr>
      <w:r>
        <w:t>J</w:t>
      </w:r>
      <w:r w:rsidR="00B5132D">
        <w:t xml:space="preserve">e nach Anwendung </w:t>
      </w:r>
      <w:r>
        <w:t xml:space="preserve">muss </w:t>
      </w:r>
      <w:r w:rsidR="00B5132D">
        <w:t>die Sensibil</w:t>
      </w:r>
      <w:r>
        <w:t>ität der Achsen angepasst werden können, damit die physischen Bewegungen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stärker oder schwächer interpretiert werden können. Zusätzlich</w:t>
      </w:r>
      <w:r w:rsidR="00B5132D">
        <w:t xml:space="preserve"> </w:t>
      </w:r>
      <w:r>
        <w:t xml:space="preserve">können selektiv Achsen deaktiviert werden. </w:t>
      </w:r>
    </w:p>
    <w:p w14:paraId="185B2824" w14:textId="77777777" w:rsidR="00B06E09" w:rsidRDefault="00B06E09" w:rsidP="00B06E09">
      <w:pPr>
        <w:keepNext/>
        <w:jc w:val="center"/>
      </w:pPr>
      <w:r>
        <w:rPr>
          <w:noProof/>
          <w:lang w:eastAsia="de-CH"/>
        </w:rPr>
        <w:drawing>
          <wp:inline distT="0" distB="0" distL="0" distR="0" wp14:anchorId="747BC253" wp14:editId="277375D2">
            <wp:extent cx="2763489" cy="1828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1">
                      <a:extLst>
                        <a:ext uri="{28A0092B-C50C-407E-A947-70E740481C1C}">
                          <a14:useLocalDpi xmlns:a14="http://schemas.microsoft.com/office/drawing/2010/main" val="0"/>
                        </a:ext>
                      </a:extLst>
                    </a:blip>
                    <a:stretch>
                      <a:fillRect/>
                    </a:stretch>
                  </pic:blipFill>
                  <pic:spPr>
                    <a:xfrm>
                      <a:off x="0" y="0"/>
                      <a:ext cx="2774613" cy="1836162"/>
                    </a:xfrm>
                    <a:prstGeom prst="rect">
                      <a:avLst/>
                    </a:prstGeom>
                  </pic:spPr>
                </pic:pic>
              </a:graphicData>
            </a:graphic>
          </wp:inline>
        </w:drawing>
      </w:r>
    </w:p>
    <w:p w14:paraId="42C639EE" w14:textId="6FF905FF" w:rsidR="00B5132D" w:rsidRPr="00133DF1" w:rsidRDefault="00B06E09" w:rsidP="00804FC1">
      <w:pPr>
        <w:pStyle w:val="Beschriftung"/>
        <w:jc w:val="center"/>
      </w:pPr>
      <w:bookmarkStart w:id="41" w:name="_Toc432958499"/>
      <w:r>
        <w:t xml:space="preserve">Abbildung </w:t>
      </w:r>
      <w:r>
        <w:fldChar w:fldCharType="begin"/>
      </w:r>
      <w:r>
        <w:instrText xml:space="preserve"> SEQ Abbildung \* ARABIC </w:instrText>
      </w:r>
      <w:r>
        <w:fldChar w:fldCharType="separate"/>
      </w:r>
      <w:r w:rsidR="0017039B">
        <w:rPr>
          <w:noProof/>
        </w:rPr>
        <w:t>5</w:t>
      </w:r>
      <w:r>
        <w:fldChar w:fldCharType="end"/>
      </w:r>
      <w:r>
        <w:t>: 6Dof</w:t>
      </w:r>
      <w:bookmarkEnd w:id="41"/>
    </w:p>
    <w:p w14:paraId="7F73C2AF" w14:textId="0D88ED91" w:rsidR="004C7111" w:rsidRPr="00133DF1" w:rsidRDefault="004C7111" w:rsidP="004C7111">
      <w:pPr>
        <w:pStyle w:val="berschrift2"/>
      </w:pPr>
      <w:bookmarkStart w:id="42" w:name="_Toc431910153"/>
      <w:r w:rsidRPr="00133DF1">
        <w:lastRenderedPageBreak/>
        <w:t>Setup</w:t>
      </w:r>
      <w:bookmarkEnd w:id="42"/>
    </w:p>
    <w:p w14:paraId="134810A9" w14:textId="3585E916"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r w:rsidR="00863C44"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863C44" w:rsidRPr="00133DF1">
        <w:t xml:space="preserve"> Plugin problemlos, schnell und einfach mit ihrer eigenen Unity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3" w:name="_Toc431910154"/>
      <w:r w:rsidRPr="00133DF1">
        <w:t>Demo</w:t>
      </w:r>
      <w:r w:rsidR="007B67E5" w:rsidRPr="00133DF1">
        <w:t>applikation</w:t>
      </w:r>
      <w:bookmarkEnd w:id="43"/>
    </w:p>
    <w:p w14:paraId="416F99A2" w14:textId="33AB1F59" w:rsidR="00B1182A" w:rsidRPr="00133DF1" w:rsidRDefault="007B67E5" w:rsidP="009B488B">
      <w:pPr>
        <w:jc w:val="both"/>
      </w:pPr>
      <w:r w:rsidRPr="00133DF1">
        <w:t>Um sämtliche umgesetzten Features und die Usability praktisch veranschaulichen zu können, werden Demoapplikationen erstellt, bzw. verwendet.</w:t>
      </w:r>
    </w:p>
    <w:p w14:paraId="2DD61C02" w14:textId="77777777" w:rsidR="007B67E5" w:rsidRPr="00133DF1" w:rsidRDefault="007B67E5" w:rsidP="009B488B">
      <w:pPr>
        <w:jc w:val="both"/>
      </w:pPr>
    </w:p>
    <w:p w14:paraId="08851011" w14:textId="68BB212F" w:rsidR="00840889" w:rsidRPr="00133DF1" w:rsidRDefault="000A7BE4" w:rsidP="009B488B">
      <w:pPr>
        <w:pStyle w:val="Listenabsatz"/>
        <w:numPr>
          <w:ilvl w:val="0"/>
          <w:numId w:val="36"/>
        </w:numPr>
        <w:jc w:val="both"/>
        <w:rPr>
          <w:b/>
        </w:rPr>
      </w:pPr>
      <w:r>
        <w:rPr>
          <w:b/>
        </w:rPr>
        <w:t>Schiessbude</w:t>
      </w:r>
    </w:p>
    <w:p w14:paraId="0D837D27" w14:textId="2FA593D3"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AB0A3C" w:rsidRPr="00133DF1">
        <w:t xml:space="preserve"> Plugins veranschaulichen zu können.</w:t>
      </w:r>
    </w:p>
    <w:p w14:paraId="6D2A58C5" w14:textId="77777777" w:rsidR="00840889" w:rsidRPr="00133DF1" w:rsidRDefault="00840889" w:rsidP="00840889">
      <w:pPr>
        <w:pStyle w:val="Listenabsatz"/>
        <w:ind w:left="360"/>
        <w:jc w:val="both"/>
      </w:pPr>
    </w:p>
    <w:p w14:paraId="0C9C6FE9" w14:textId="351399B7" w:rsidR="00840889" w:rsidRPr="00133DF1" w:rsidRDefault="009478DB" w:rsidP="00840889">
      <w:pPr>
        <w:pStyle w:val="Listenabsatz"/>
        <w:ind w:left="360"/>
        <w:jc w:val="both"/>
      </w:pPr>
      <w:r w:rsidRPr="00133DF1">
        <w:t>Das Setting dieses Demospiels ist eine Schiessbude, wie sie auf einem Jahrmarkt anzutreffen ist. Die Galerien mit den abzuschiessenden Zielen verteilen sich jedoch rund um den Spieler</w:t>
      </w:r>
      <w:r w:rsidR="003633FF" w:rsidRPr="00133DF1">
        <w:t>. Mit Hilfe des Head Trackings kann sich der Spieler in der gesamten Szenerie umschauen, leichte Bewegungen ausführen und die abzuschiessenden Objekte aus verschiedenen Perspektiven betrachten. Das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3633FF" w:rsidRPr="00133DF1">
        <w:t xml:space="preserve"> Device steuert das Luftgewehr, um die Zielscheiben anzuvisieren und mit Hilfe des Joysticks kann sich der Spieler in der Schiessbude frei bewegen und Drehungen ausführen.</w:t>
      </w:r>
      <w:r w:rsidR="001A75C2" w:rsidRPr="00133DF1">
        <w:t xml:space="preserve"> Die Buttons des Wands werden gebraucht um das Gewehr abzufeuern und nachzuladen.</w:t>
      </w:r>
    </w:p>
    <w:p w14:paraId="0FBD55FD" w14:textId="77777777" w:rsidR="00F22D83" w:rsidRPr="00133DF1" w:rsidRDefault="00F22D83" w:rsidP="00840889">
      <w:pPr>
        <w:pStyle w:val="Listenabsatz"/>
        <w:ind w:left="360"/>
        <w:jc w:val="both"/>
      </w:pPr>
    </w:p>
    <w:p w14:paraId="6D987A1D" w14:textId="760AD808" w:rsidR="00F22D83" w:rsidRPr="00133DF1" w:rsidRDefault="000A7BE4" w:rsidP="00F22D83">
      <w:pPr>
        <w:pStyle w:val="Listenabsatz"/>
        <w:numPr>
          <w:ilvl w:val="0"/>
          <w:numId w:val="40"/>
        </w:numPr>
        <w:jc w:val="both"/>
      </w:pPr>
      <w:r>
        <w:rPr>
          <w:b/>
        </w:rPr>
        <w:t xml:space="preserve">Statische </w:t>
      </w:r>
      <w:r w:rsidR="005079FC">
        <w:rPr>
          <w:b/>
        </w:rPr>
        <w:t>Welt</w:t>
      </w:r>
    </w:p>
    <w:p w14:paraId="3F2B1531" w14:textId="1736D8A9" w:rsidR="00F22D83" w:rsidRPr="00133DF1" w:rsidRDefault="00F22D83" w:rsidP="00F22D83">
      <w:pPr>
        <w:pStyle w:val="Listenabsatz"/>
        <w:ind w:left="360"/>
        <w:jc w:val="both"/>
      </w:pPr>
      <w:r w:rsidRPr="00133DF1">
        <w:t>Es wird ein Operationssaal dargestellt, wo sich der Benutzer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wie ein Arzt darin bewegen kann. </w:t>
      </w:r>
      <w:r w:rsidR="000B45A6">
        <w:t xml:space="preserve">Als Alternative zum Operationssaal könnten auch Gebäude, Städte und sonstige </w:t>
      </w:r>
      <w:r w:rsidR="003D0FB9">
        <w:t>Modelle</w:t>
      </w:r>
      <w:r w:rsidR="000B45A6">
        <w:t xml:space="preserve"> Verwendung finden.</w:t>
      </w:r>
    </w:p>
    <w:p w14:paraId="25DF3EE1" w14:textId="7A05F9EB" w:rsidR="00F22D83" w:rsidRPr="00133DF1" w:rsidRDefault="00F22D83" w:rsidP="00F22D83">
      <w:pPr>
        <w:pStyle w:val="Listenabsatz"/>
        <w:ind w:left="360"/>
        <w:jc w:val="both"/>
      </w:pPr>
      <w:r w:rsidRPr="00133DF1">
        <w:t>Spezielles Setting hier ist, dass bspw. ein Körperquerschnitt, MRI- oder Röntgenbild als sekundäre Kamera angezeigt wird, welche über das Plugin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w:t>
      </w:r>
    </w:p>
    <w:p w14:paraId="4D26AA0E" w14:textId="23FBD043" w:rsidR="007B67E5" w:rsidRPr="000A7BE4" w:rsidRDefault="007B67E5" w:rsidP="000A7BE4">
      <w:pPr>
        <w:jc w:val="both"/>
        <w:rPr>
          <w:b/>
        </w:rPr>
      </w:pPr>
    </w:p>
    <w:p w14:paraId="4A162D4A" w14:textId="77777777" w:rsidR="00251427" w:rsidRPr="00251427" w:rsidRDefault="00BC4827" w:rsidP="00DC4D3A">
      <w:pPr>
        <w:pStyle w:val="Listenabsatz"/>
        <w:numPr>
          <w:ilvl w:val="0"/>
          <w:numId w:val="36"/>
        </w:numPr>
        <w:jc w:val="both"/>
      </w:pPr>
      <w:r w:rsidRPr="00251427">
        <w:rPr>
          <w:b/>
        </w:rPr>
        <w:t>D</w:t>
      </w:r>
      <w:r w:rsidR="00840889" w:rsidRPr="00251427">
        <w:rPr>
          <w:b/>
        </w:rPr>
        <w:t xml:space="preserve">emoapp </w:t>
      </w:r>
      <w:r w:rsidR="00F22D83" w:rsidRPr="00251427">
        <w:rPr>
          <w:b/>
        </w:rPr>
        <w:t>Dri</w:t>
      </w:r>
      <w:r w:rsidRPr="00251427">
        <w:rPr>
          <w:b/>
        </w:rPr>
        <w:t>ttpartei</w:t>
      </w:r>
    </w:p>
    <w:p w14:paraId="77A0B916" w14:textId="29F1419E" w:rsidR="009478DB" w:rsidRPr="00133DF1" w:rsidRDefault="00A40AC3" w:rsidP="00251427">
      <w:pPr>
        <w:pStyle w:val="Listenabsatz"/>
        <w:ind w:left="360"/>
        <w:jc w:val="both"/>
      </w:pPr>
      <w:r>
        <w:t>Eine nicht</w:t>
      </w:r>
      <w:r w:rsidR="00BC4827" w:rsidRPr="00133DF1">
        <w:t xml:space="preserve"> spezifisch auf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C4827" w:rsidRPr="00133DF1">
        <w:t xml:space="preserve"> Plugin massgeschneiderte Applikation wird ausgewählt, um die Wiederverwendbarkeit und Kompatibilität des erstellten Unity Plugins zu demonstrieren. Möglicherweise können nicht alle Features, die das Plugin bieten würde, vom Spiel interpretiert werden, weil dies von der Spiellogik her nicht möglich ist.</w:t>
      </w:r>
    </w:p>
    <w:p w14:paraId="5E3F43AE" w14:textId="1786A8E0" w:rsidR="005079FC" w:rsidRDefault="00F22D83" w:rsidP="005079FC">
      <w:pPr>
        <w:pStyle w:val="Listenabsatz"/>
        <w:ind w:left="360"/>
        <w:jc w:val="both"/>
      </w:pPr>
      <w:r w:rsidRPr="00133DF1">
        <w:t>Diese Applikat</w:t>
      </w:r>
      <w:r w:rsidR="00EB6472" w:rsidRPr="00133DF1">
        <w:t xml:space="preserve">ion muss noch evaluiert werden, naheliegend ist das automatisch ausgelieferte </w:t>
      </w:r>
      <w:r w:rsidRPr="00133DF1">
        <w:t>Autorenn</w:t>
      </w:r>
      <w:r w:rsidR="00EB6472" w:rsidRPr="00133DF1">
        <w:t>spiel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EB6472" w:rsidRPr="00133DF1">
        <w:t>. Alternativ finden</w:t>
      </w:r>
      <w:r w:rsidRPr="00133DF1">
        <w:t xml:space="preserve"> </w:t>
      </w:r>
      <w:r w:rsidR="00D051AB">
        <w:t>Demo</w:t>
      </w:r>
      <w:r w:rsidRPr="00133DF1">
        <w:t>-Apps aus dem Appstore</w:t>
      </w:r>
      <w:r w:rsidR="003E06B6" w:rsidRPr="00133DF1">
        <w:t xml:space="preserve"> Verwend</w:t>
      </w:r>
      <w:r w:rsidR="00EB6472" w:rsidRPr="00133DF1">
        <w:t>ung.</w:t>
      </w:r>
    </w:p>
    <w:p w14:paraId="6B8033DB" w14:textId="3414958F" w:rsidR="00B06E09" w:rsidRDefault="00B06E09">
      <w:pPr>
        <w:spacing w:line="240" w:lineRule="auto"/>
      </w:pPr>
      <w:r>
        <w:br w:type="page"/>
      </w:r>
    </w:p>
    <w:p w14:paraId="4393BB43" w14:textId="49F89302" w:rsidR="005079FC" w:rsidRDefault="005079FC" w:rsidP="005079FC">
      <w:pPr>
        <w:pStyle w:val="berschrift2"/>
      </w:pPr>
      <w:bookmarkStart w:id="44" w:name="_Toc431910155"/>
      <w:r>
        <w:lastRenderedPageBreak/>
        <w:t>Features</w:t>
      </w:r>
      <w:bookmarkEnd w:id="44"/>
    </w:p>
    <w:p w14:paraId="1837A8DB" w14:textId="75E46E74" w:rsidR="00A258F3" w:rsidRDefault="00A258F3" w:rsidP="00A258F3">
      <w:r>
        <w:t>Alle diese Applikationen stellen verschiedene Anforderungen an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Plugin. </w:t>
      </w:r>
      <w:r w:rsidR="00CB3FA4">
        <w:t>Die Apps wurden so gewählt, dass eine möglichst grosse Abdeckung der Features erfolgt.</w:t>
      </w:r>
      <w:r w:rsidR="00D051AB">
        <w:t xml:space="preserve"> Abhängig vom Projektfortschritt werden möglicherweise nicht alle Demoapps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r w:rsidRPr="00BF2519">
              <w:rPr>
                <w:b/>
                <w:sz w:val="16"/>
                <w:szCs w:val="16"/>
              </w:rPr>
              <w:t>Demoapp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0AFB1D43" w:rsidR="00D65075" w:rsidRPr="00BF2519" w:rsidRDefault="00D65075" w:rsidP="00D65075">
            <w:pPr>
              <w:jc w:val="center"/>
              <w:rPr>
                <w:sz w:val="16"/>
                <w:szCs w:val="16"/>
              </w:rPr>
            </w:pPr>
            <w:r w:rsidRPr="00BF2519">
              <w:rPr>
                <w:sz w:val="16"/>
                <w:szCs w:val="16"/>
              </w:rPr>
              <w:t>Wand</w:t>
            </w:r>
            <w:r w:rsidR="00DC4D3A">
              <w:rPr>
                <w:sz w:val="16"/>
                <w:szCs w:val="16"/>
              </w:rPr>
              <w:fldChar w:fldCharType="begin"/>
            </w:r>
            <w:r w:rsidR="00DC4D3A">
              <w:instrText xml:space="preserve"> XE "</w:instrText>
            </w:r>
            <w:r w:rsidR="00DC4D3A" w:rsidRPr="00942787">
              <w:instrText>Wand</w:instrText>
            </w:r>
            <w:r w:rsidR="00DC4D3A">
              <w:instrText xml:space="preserve">" </w:instrText>
            </w:r>
            <w:r w:rsidR="00DC4D3A">
              <w:rPr>
                <w:sz w:val="16"/>
                <w:szCs w:val="16"/>
              </w:rPr>
              <w:fldChar w:fldCharType="end"/>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440E4A95" w:rsidR="00D65075" w:rsidRPr="00133DF1" w:rsidRDefault="00D65075" w:rsidP="00D65075">
            <w:pPr>
              <w:jc w:val="center"/>
            </w:pP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2EE375B" w:rsidR="005079FC" w:rsidRDefault="00E90A42" w:rsidP="00E90A42">
      <w:pPr>
        <w:pStyle w:val="Beschriftung"/>
      </w:pPr>
      <w:bookmarkStart w:id="45" w:name="_Toc432958504"/>
      <w:r>
        <w:t xml:space="preserve">Tabelle </w:t>
      </w:r>
      <w:r w:rsidR="001D6606">
        <w:fldChar w:fldCharType="begin"/>
      </w:r>
      <w:r w:rsidR="001D6606">
        <w:instrText xml:space="preserve"> SEQ Tabelle \* ARABIC </w:instrText>
      </w:r>
      <w:r w:rsidR="001D6606">
        <w:fldChar w:fldCharType="separate"/>
      </w:r>
      <w:r w:rsidR="001D6606">
        <w:rPr>
          <w:noProof/>
        </w:rPr>
        <w:t>2</w:t>
      </w:r>
      <w:r w:rsidR="001D6606">
        <w:fldChar w:fldCharType="end"/>
      </w:r>
      <w:r>
        <w:t>: Features Unitygames</w:t>
      </w:r>
      <w:bookmarkEnd w:id="45"/>
    </w:p>
    <w:p w14:paraId="508C96AA" w14:textId="709F43BD" w:rsidR="007B54A1" w:rsidRDefault="007B54A1" w:rsidP="007B54A1">
      <w:pPr>
        <w:tabs>
          <w:tab w:val="left" w:pos="426"/>
        </w:tabs>
        <w:jc w:val="both"/>
      </w:pPr>
      <w:r>
        <w:t>X:</w:t>
      </w:r>
      <w:r>
        <w:tab/>
        <w:t>Vorhanden</w:t>
      </w:r>
    </w:p>
    <w:p w14:paraId="3C7CDBA3" w14:textId="535FC529" w:rsidR="007B54A1" w:rsidRPr="00133DF1" w:rsidRDefault="007B54A1" w:rsidP="007B54A1">
      <w:pPr>
        <w:tabs>
          <w:tab w:val="left" w:pos="426"/>
        </w:tabs>
        <w:jc w:val="both"/>
      </w:pPr>
      <w:r>
        <w:t>?:</w:t>
      </w:r>
      <w:r>
        <w:tab/>
        <w:t>Abhängig der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Applikation</w:t>
      </w:r>
    </w:p>
    <w:p w14:paraId="3D027ED1" w14:textId="4A7E47C3" w:rsidR="00B075BF" w:rsidRDefault="00B075BF" w:rsidP="00F15A4E">
      <w:pPr>
        <w:pStyle w:val="berschrift2"/>
      </w:pPr>
      <w:bookmarkStart w:id="46" w:name="_Toc431910156"/>
      <w:r>
        <w:t>Zusätzliche Anforderungen</w:t>
      </w:r>
    </w:p>
    <w:p w14:paraId="7A416A2C" w14:textId="3A9318EA" w:rsidR="0017039B" w:rsidRDefault="00B075BF" w:rsidP="00B075BF">
      <w:r>
        <w:t>Aufgrund erkannter Hardwareschwächen im CAVE (Unterschiedliche Schärfen der Beamer, Beweglichkeit der Beameraufhängungen, Wärmeausdehnung bei Betrieb) wird folgendes als optionale Anforderung definiert:</w:t>
      </w:r>
    </w:p>
    <w:p w14:paraId="6D3D499D" w14:textId="77777777" w:rsidR="00F15A4E" w:rsidRDefault="00F15A4E" w:rsidP="00B075BF"/>
    <w:p w14:paraId="08ED2E0F" w14:textId="77777777" w:rsidR="00B075BF" w:rsidRDefault="00B075BF" w:rsidP="00F15A4E">
      <w:pPr>
        <w:pStyle w:val="berschrift3"/>
      </w:pPr>
      <w:r>
        <w:t>Unity-Output Warping</w:t>
      </w:r>
    </w:p>
    <w:p w14:paraId="23C7FE94" w14:textId="6BE10C93" w:rsidR="00B075BF" w:rsidRDefault="00B075BF" w:rsidP="00B075BF">
      <w:r>
        <w:t>Es soll eine Machbarkeitsstudie durchgeführt werden, ob der Output der Unity-Rendering Pipeline noch mit e</w:t>
      </w:r>
      <w:r w:rsidR="0017039B">
        <w:t xml:space="preserve">inem frei ajustierbaren Filter erweitert werden kann, der Unebenheiten ausgleichen kann. </w:t>
      </w:r>
    </w:p>
    <w:p w14:paraId="528A5357" w14:textId="77777777" w:rsidR="0017039B" w:rsidRDefault="0017039B" w:rsidP="00B075BF"/>
    <w:p w14:paraId="5CA28F02" w14:textId="77777777" w:rsidR="0017039B" w:rsidRDefault="0017039B" w:rsidP="0017039B">
      <w:pPr>
        <w:keepNext/>
        <w:jc w:val="center"/>
      </w:pPr>
      <w:r>
        <w:rPr>
          <w:noProof/>
          <w:lang w:eastAsia="de-CH"/>
        </w:rPr>
        <w:drawing>
          <wp:inline distT="0" distB="0" distL="0" distR="0" wp14:anchorId="01CCF10B" wp14:editId="5842C025">
            <wp:extent cx="3076632" cy="212020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rping.jpg"/>
                    <pic:cNvPicPr/>
                  </pic:nvPicPr>
                  <pic:blipFill>
                    <a:blip r:embed="rId22">
                      <a:extLst>
                        <a:ext uri="{28A0092B-C50C-407E-A947-70E740481C1C}">
                          <a14:useLocalDpi xmlns:a14="http://schemas.microsoft.com/office/drawing/2010/main" val="0"/>
                        </a:ext>
                      </a:extLst>
                    </a:blip>
                    <a:stretch>
                      <a:fillRect/>
                    </a:stretch>
                  </pic:blipFill>
                  <pic:spPr>
                    <a:xfrm>
                      <a:off x="0" y="0"/>
                      <a:ext cx="3088640" cy="2128477"/>
                    </a:xfrm>
                    <a:prstGeom prst="rect">
                      <a:avLst/>
                    </a:prstGeom>
                  </pic:spPr>
                </pic:pic>
              </a:graphicData>
            </a:graphic>
          </wp:inline>
        </w:drawing>
      </w:r>
    </w:p>
    <w:p w14:paraId="3D314559" w14:textId="1DA46953" w:rsidR="0017039B" w:rsidRPr="00B075BF" w:rsidRDefault="0017039B" w:rsidP="0017039B">
      <w:pPr>
        <w:pStyle w:val="Beschriftung"/>
        <w:jc w:val="center"/>
      </w:pPr>
      <w:bookmarkStart w:id="47" w:name="_Toc432958500"/>
      <w:r>
        <w:t xml:space="preserve">Abbildung </w:t>
      </w:r>
      <w:r>
        <w:fldChar w:fldCharType="begin"/>
      </w:r>
      <w:r>
        <w:instrText xml:space="preserve"> SEQ Abbildung \* ARABIC </w:instrText>
      </w:r>
      <w:r>
        <w:fldChar w:fldCharType="separate"/>
      </w:r>
      <w:r>
        <w:rPr>
          <w:noProof/>
        </w:rPr>
        <w:t>6</w:t>
      </w:r>
      <w:r>
        <w:fldChar w:fldCharType="end"/>
      </w:r>
      <w:r>
        <w:t>: Image Wraping (Quelle: github.com)</w:t>
      </w:r>
      <w:bookmarkEnd w:id="47"/>
    </w:p>
    <w:p w14:paraId="001414A5" w14:textId="77777777" w:rsidR="004C7111" w:rsidRPr="00133DF1" w:rsidRDefault="004C7111" w:rsidP="004C7111">
      <w:pPr>
        <w:pStyle w:val="berschrift1"/>
      </w:pPr>
      <w:r w:rsidRPr="00133DF1">
        <w:lastRenderedPageBreak/>
        <w:t>Nicht funktionale Anforderungen</w:t>
      </w:r>
      <w:bookmarkEnd w:id="46"/>
    </w:p>
    <w:p w14:paraId="5448A918" w14:textId="77777777" w:rsidR="004C7111" w:rsidRPr="00133DF1" w:rsidRDefault="008378C1" w:rsidP="004C7111">
      <w:pPr>
        <w:pStyle w:val="berschrift2"/>
      </w:pPr>
      <w:bookmarkStart w:id="48" w:name="_Toc431910157"/>
      <w:r w:rsidRPr="00133DF1">
        <w:t>Wiederverwendbarkeit</w:t>
      </w:r>
      <w:bookmarkEnd w:id="48"/>
    </w:p>
    <w:p w14:paraId="7C1EEF4C" w14:textId="0C7DE849" w:rsidR="00657856" w:rsidRPr="00133DF1" w:rsidRDefault="00657856" w:rsidP="00251427">
      <w:pPr>
        <w:jc w:val="both"/>
      </w:pPr>
      <w:r w:rsidRPr="00133DF1">
        <w:t>Damit zukünftige Entwickler effizient eigene Anwendungen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können, wird viel Wert auf die Wiederverwendbarkeit gelegt. </w:t>
      </w:r>
    </w:p>
    <w:p w14:paraId="028BEFD7" w14:textId="17D065B9" w:rsidR="008378C1" w:rsidRPr="00133DF1" w:rsidRDefault="00657856" w:rsidP="00251427">
      <w:pPr>
        <w:jc w:val="both"/>
      </w:pPr>
      <w:r w:rsidRPr="00133DF1">
        <w:t>Anwender aus verschiedenen Bereichen wie Architektur, Autoindustrie, Game Development usw. können ihre Simulationen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und ausführen.</w:t>
      </w:r>
    </w:p>
    <w:p w14:paraId="4D7CB0B8" w14:textId="7D42A70D" w:rsidR="008378C1" w:rsidRPr="00133DF1" w:rsidRDefault="008378C1" w:rsidP="008378C1">
      <w:pPr>
        <w:pStyle w:val="berschrift2"/>
      </w:pPr>
      <w:bookmarkStart w:id="49" w:name="_Toc431910158"/>
      <w:r w:rsidRPr="00133DF1">
        <w:t>Ergonomie</w:t>
      </w:r>
      <w:bookmarkEnd w:id="49"/>
    </w:p>
    <w:p w14:paraId="5513A51A" w14:textId="69482884" w:rsidR="00DB6621" w:rsidRDefault="00657856" w:rsidP="00172166">
      <w:pPr>
        <w:jc w:val="both"/>
        <w:rPr>
          <w:szCs w:val="19"/>
        </w:rPr>
      </w:pPr>
      <w:r w:rsidRPr="00133DF1">
        <w:rPr>
          <w:szCs w:val="19"/>
        </w:rPr>
        <w:t>Im Rahmen eines kleinen Tutorials wird Schritt für Schritt erklärt, wie die eigene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 für den CAVE</w:t>
      </w:r>
      <w:r w:rsidR="00DC4D3A">
        <w:rPr>
          <w:szCs w:val="19"/>
        </w:rPr>
        <w:fldChar w:fldCharType="begin"/>
      </w:r>
      <w:r w:rsidR="00DC4D3A">
        <w:instrText xml:space="preserve"> XE "</w:instrText>
      </w:r>
      <w:r w:rsidR="00DC4D3A" w:rsidRPr="00047C56">
        <w:instrText>CAVE</w:instrText>
      </w:r>
      <w:r w:rsidR="00DC4D3A">
        <w:instrText xml:space="preserve">" </w:instrText>
      </w:r>
      <w:r w:rsidR="00DC4D3A">
        <w:rPr>
          <w:szCs w:val="19"/>
        </w:rPr>
        <w:fldChar w:fldCharType="end"/>
      </w:r>
      <w:r w:rsidRPr="00133DF1">
        <w:rPr>
          <w:szCs w:val="19"/>
        </w:rPr>
        <w:t xml:space="preserve"> aufbereitet werden kann.</w:t>
      </w:r>
    </w:p>
    <w:p w14:paraId="789798F7" w14:textId="77777777" w:rsidR="00B77EDA" w:rsidRDefault="00B77EDA" w:rsidP="00172166">
      <w:pPr>
        <w:jc w:val="both"/>
        <w:rPr>
          <w:szCs w:val="19"/>
        </w:rPr>
      </w:pPr>
    </w:p>
    <w:p w14:paraId="6AD442D3" w14:textId="6A58FC69" w:rsidR="00B77EDA" w:rsidRDefault="00B77EDA" w:rsidP="00B77EDA">
      <w:pPr>
        <w:pStyle w:val="berschrift2"/>
      </w:pPr>
      <w:bookmarkStart w:id="50" w:name="_Toc431910159"/>
      <w:r>
        <w:t>Skalierbarkeit sekundäre Kamera</w:t>
      </w:r>
      <w:bookmarkEnd w:id="50"/>
    </w:p>
    <w:p w14:paraId="13C92EE5" w14:textId="4FEA50C1" w:rsidR="00E47BA5" w:rsidRDefault="00B77EDA" w:rsidP="00B77EDA">
      <w:pPr>
        <w:pStyle w:val="Textkrper"/>
        <w:jc w:val="both"/>
      </w:pPr>
      <w:r>
        <w:t>Ein Spiel kann eine sekundäre Kamera verwenden um beispielsweise eine Minimap</w:t>
      </w:r>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anzuzeigen. Die Projektion dieser Minimap sollte nicht 1:1 von einem 1-Bildschirm-Setting (</w:t>
      </w:r>
      <w:r w:rsidR="00251427">
        <w:t>f</w:t>
      </w:r>
      <w:r>
        <w:t xml:space="preserve">ix oben </w:t>
      </w:r>
      <w:r w:rsidR="00E90A42">
        <w:t>rechts</w:t>
      </w:r>
      <w:r w:rsidR="00E47BA5">
        <w:t>) übernommen werden</w:t>
      </w:r>
      <w:r>
        <w:t xml:space="preserve"> sondern flexibel </w:t>
      </w:r>
      <w:r w:rsidR="00E90A42">
        <w:t>sein. Sei dies</w:t>
      </w:r>
      <w:r>
        <w:t xml:space="preserve"> fix gepinnt an den Center Screen oder da</w:t>
      </w:r>
      <w:r w:rsidR="00251427">
        <w:t>s</w:t>
      </w:r>
      <w:r>
        <w:t>s eine ganzer Screen für die Minimap übernommen wird.</w:t>
      </w:r>
    </w:p>
    <w:p w14:paraId="5892BA39" w14:textId="0FFEF80C" w:rsidR="00E47BA5" w:rsidRDefault="00E47BA5" w:rsidP="00B77EDA">
      <w:pPr>
        <w:pStyle w:val="Textkrper"/>
        <w:jc w:val="both"/>
      </w:pPr>
      <w:r>
        <w:t>Bei sehr spezifischen Kameraeinstellungen können Randcases auftreten, welche nicht adaptiert werden können.</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eastAsia="de-CH"/>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3">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7F7616CE" w14:textId="59EBF9FC" w:rsidR="00DB6621" w:rsidRPr="00251427" w:rsidRDefault="00B77EDA" w:rsidP="00251427">
      <w:pPr>
        <w:pStyle w:val="Beschriftung"/>
        <w:jc w:val="center"/>
      </w:pPr>
      <w:bookmarkStart w:id="51" w:name="_Toc432958501"/>
      <w:r>
        <w:t xml:space="preserve">Abbildung </w:t>
      </w:r>
      <w:r>
        <w:fldChar w:fldCharType="begin"/>
      </w:r>
      <w:r>
        <w:instrText xml:space="preserve"> SEQ Abbildung \* ARABIC </w:instrText>
      </w:r>
      <w:r>
        <w:fldChar w:fldCharType="separate"/>
      </w:r>
      <w:r w:rsidR="0017039B">
        <w:rPr>
          <w:noProof/>
        </w:rPr>
        <w:t>7</w:t>
      </w:r>
      <w:r>
        <w:fldChar w:fldCharType="end"/>
      </w:r>
      <w:r>
        <w:t>: Minimap</w:t>
      </w:r>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Game</w:t>
      </w:r>
      <w:bookmarkEnd w:id="51"/>
    </w:p>
    <w:p w14:paraId="6DB1C304" w14:textId="77777777" w:rsidR="00484BE4" w:rsidRPr="00133DF1" w:rsidRDefault="00484BE4" w:rsidP="00484BE4">
      <w:pPr>
        <w:pStyle w:val="berschrift1"/>
      </w:pPr>
      <w:bookmarkStart w:id="52" w:name="_Toc431910160"/>
      <w:r w:rsidRPr="00133DF1">
        <w:t>Testing</w:t>
      </w:r>
      <w:bookmarkEnd w:id="52"/>
    </w:p>
    <w:p w14:paraId="3F34EA4D" w14:textId="7C512398" w:rsidR="00657856" w:rsidRPr="00133DF1" w:rsidRDefault="00E90A42" w:rsidP="00657856">
      <w:pPr>
        <w:pStyle w:val="berschrift2"/>
      </w:pPr>
      <w:bookmarkStart w:id="53" w:name="_Toc431910161"/>
      <w:r>
        <w:t>System T</w:t>
      </w:r>
      <w:r w:rsidR="00657856" w:rsidRPr="00133DF1">
        <w:t>ests</w:t>
      </w:r>
      <w:bookmarkEnd w:id="53"/>
      <w:r w:rsidR="00657856" w:rsidRPr="00133DF1">
        <w:t xml:space="preserve"> </w:t>
      </w:r>
    </w:p>
    <w:p w14:paraId="6C0D6EA7" w14:textId="5B446DAB" w:rsidR="00657856" w:rsidRPr="00133DF1" w:rsidRDefault="00657856" w:rsidP="00657856">
      <w:pPr>
        <w:pStyle w:val="Default"/>
        <w:jc w:val="both"/>
        <w:rPr>
          <w:sz w:val="19"/>
          <w:szCs w:val="19"/>
        </w:rPr>
      </w:pPr>
      <w:r w:rsidRPr="00133DF1">
        <w:rPr>
          <w:sz w:val="19"/>
          <w:szCs w:val="19"/>
        </w:rPr>
        <w:t>Während der Prototypingphase werden laufend Tests auf unabhängigen Rechnern sowie im CAVE</w:t>
      </w:r>
      <w:r w:rsidR="00DC4D3A">
        <w:rPr>
          <w:sz w:val="19"/>
          <w:szCs w:val="19"/>
        </w:rPr>
        <w:fldChar w:fldCharType="begin"/>
      </w:r>
      <w:r w:rsidR="00DC4D3A">
        <w:instrText xml:space="preserve"> XE "</w:instrText>
      </w:r>
      <w:r w:rsidR="00DC4D3A" w:rsidRPr="00047C56">
        <w:instrText>CAVE</w:instrText>
      </w:r>
      <w:r w:rsidR="00DC4D3A">
        <w:instrText xml:space="preserve">" </w:instrText>
      </w:r>
      <w:r w:rsidR="00DC4D3A">
        <w:rPr>
          <w:sz w:val="19"/>
          <w:szCs w:val="19"/>
        </w:rPr>
        <w:fldChar w:fldCharType="end"/>
      </w:r>
      <w:r w:rsidRPr="00133DF1">
        <w:rPr>
          <w:sz w:val="19"/>
          <w:szCs w:val="19"/>
        </w:rPr>
        <w:t xml:space="preser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4" w:name="_Toc431910162"/>
      <w:r w:rsidRPr="00133DF1">
        <w:t>Usability Tests</w:t>
      </w:r>
      <w:bookmarkEnd w:id="54"/>
      <w:r w:rsidR="00657856" w:rsidRPr="00133DF1">
        <w:t xml:space="preserve"> </w:t>
      </w:r>
    </w:p>
    <w:p w14:paraId="579351DC" w14:textId="6234A305" w:rsidR="00484BE4" w:rsidRDefault="00657856" w:rsidP="00172166">
      <w:pPr>
        <w:jc w:val="both"/>
        <w:rPr>
          <w:szCs w:val="19"/>
        </w:rPr>
      </w:pPr>
      <w:r w:rsidRPr="00133DF1">
        <w:rPr>
          <w:szCs w:val="19"/>
        </w:rPr>
        <w:t>Abhängig vom Fortschritt der Prototypen werden Tests mit potenziellen Anwendern durchgeführt um die Usability der Lösung abschätzen und optimieren zu können. Sowohl die Inbetriebnahme des CAVEs wie auch die Adaption der eigenen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Anwendungen werden berücksichtigt.</w:t>
      </w:r>
    </w:p>
    <w:p w14:paraId="542159E2" w14:textId="7D17D827" w:rsidR="009D7AA3" w:rsidRDefault="009D7AA3" w:rsidP="009D7AA3">
      <w:pPr>
        <w:pStyle w:val="berschrift2"/>
      </w:pPr>
      <w:bookmarkStart w:id="55" w:name="_Toc431910163"/>
      <w:r>
        <w:lastRenderedPageBreak/>
        <w:t>Szenarien</w:t>
      </w:r>
      <w:bookmarkEnd w:id="55"/>
    </w:p>
    <w:p w14:paraId="633DAAC8" w14:textId="46E80E1D" w:rsidR="00B77EDA" w:rsidRPr="00133DF1" w:rsidRDefault="00662A6E" w:rsidP="00172166">
      <w:pPr>
        <w:jc w:val="both"/>
      </w:pPr>
      <w:r>
        <w:t xml:space="preserve">Als Testszenarien </w:t>
      </w:r>
      <w:r w:rsidR="00AA1CBF">
        <w:t>kommen</w:t>
      </w:r>
      <w:r>
        <w:t xml:space="preserve"> sämtliche umgesetzten Demoapps </w:t>
      </w:r>
      <w:r w:rsidR="00AA1CBF">
        <w:t>zum Einsatz</w:t>
      </w:r>
      <w:r>
        <w:t>.</w:t>
      </w:r>
      <w:r w:rsidR="00AA1CBF">
        <w:t xml:space="preserve"> Somit kann der komplexe Sachverhalt weitgehend geprüft werden. Diese Szenarien erscheinen glaubwürdig, sind komplex und können leicht überprüft werden.</w:t>
      </w:r>
      <w:r w:rsidR="00251427">
        <w:t xml:space="preserve"> </w:t>
      </w:r>
    </w:p>
    <w:p w14:paraId="2B04EB8C" w14:textId="16CB9C57" w:rsidR="00484BE4" w:rsidRPr="00133DF1" w:rsidRDefault="00484BE4" w:rsidP="00484BE4">
      <w:pPr>
        <w:pStyle w:val="berschrift1"/>
      </w:pPr>
      <w:bookmarkStart w:id="56" w:name="_Toc431910164"/>
      <w:r w:rsidRPr="00133DF1">
        <w:t>Administratives</w:t>
      </w:r>
      <w:bookmarkEnd w:id="56"/>
    </w:p>
    <w:p w14:paraId="76CD1B32" w14:textId="77777777" w:rsidR="00484BE4" w:rsidRPr="00133DF1" w:rsidRDefault="00484BE4" w:rsidP="00484BE4">
      <w:pPr>
        <w:pStyle w:val="berschrift2"/>
        <w:jc w:val="both"/>
      </w:pPr>
      <w:bookmarkStart w:id="57" w:name="_Toc414275630"/>
      <w:bookmarkStart w:id="58" w:name="_Toc431910165"/>
      <w:r w:rsidRPr="00133DF1">
        <w:t>Projektorganisation</w:t>
      </w:r>
      <w:bookmarkEnd w:id="57"/>
      <w:bookmarkEnd w:id="58"/>
    </w:p>
    <w:p w14:paraId="359935FD" w14:textId="77777777" w:rsidR="00484BE4" w:rsidRPr="00133DF1"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51B9093E" w14:textId="77777777" w:rsidR="00484BE4" w:rsidRDefault="00484BE4" w:rsidP="00484BE4">
      <w:pPr>
        <w:jc w:val="both"/>
      </w:pPr>
    </w:p>
    <w:p w14:paraId="437EA7F2" w14:textId="77777777" w:rsidR="00E47BA5" w:rsidRPr="00133DF1" w:rsidRDefault="00E47BA5" w:rsidP="00484BE4">
      <w:pPr>
        <w:jc w:val="both"/>
      </w:pPr>
    </w:p>
    <w:p w14:paraId="42A483AA" w14:textId="77777777" w:rsidR="00484BE4" w:rsidRPr="00133DF1" w:rsidRDefault="00484BE4" w:rsidP="00484BE4">
      <w:pPr>
        <w:pStyle w:val="berschrift3"/>
        <w:jc w:val="both"/>
      </w:pPr>
      <w:bookmarkStart w:id="59" w:name="_Toc414275631"/>
      <w:bookmarkStart w:id="60" w:name="_Toc431910166"/>
      <w:r w:rsidRPr="00133DF1">
        <w:t>Projektteam</w:t>
      </w:r>
      <w:bookmarkEnd w:id="59"/>
      <w:bookmarkEnd w:id="60"/>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Daniel Inversini</w:t>
      </w:r>
      <w:r w:rsidRPr="00133DF1">
        <w:tab/>
      </w:r>
      <w:hyperlink r:id="rId24"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5"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61" w:name="_Toc414275632"/>
      <w:bookmarkStart w:id="62" w:name="_Toc431910167"/>
      <w:r w:rsidRPr="00133DF1">
        <w:t>Betreuer</w:t>
      </w:r>
      <w:bookmarkEnd w:id="61"/>
      <w:bookmarkEnd w:id="62"/>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Prof. Urs Künzler</w:t>
      </w:r>
      <w:r w:rsidRPr="00133DF1">
        <w:tab/>
      </w:r>
      <w:hyperlink r:id="rId26"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3" w:name="_Toc431910168"/>
      <w:bookmarkStart w:id="64" w:name="_Toc414275633"/>
      <w:r w:rsidRPr="00133DF1">
        <w:t>Experte</w:t>
      </w:r>
      <w:bookmarkEnd w:id="63"/>
    </w:p>
    <w:p w14:paraId="1C03DF1C" w14:textId="77777777" w:rsidR="00C820CE" w:rsidRPr="00133DF1" w:rsidRDefault="00C820CE" w:rsidP="00C820CE"/>
    <w:p w14:paraId="5B930711" w14:textId="1E1B3AA5" w:rsidR="00C820CE" w:rsidRPr="00133DF1" w:rsidRDefault="004A236E" w:rsidP="00C820CE">
      <w:r w:rsidRPr="00133DF1">
        <w:t>Dr. Harald Studer</w:t>
      </w:r>
      <w:r w:rsidR="00E47BA5">
        <w:tab/>
      </w:r>
      <w:hyperlink r:id="rId27" w:history="1">
        <w:r w:rsidR="00E47BA5" w:rsidRPr="00107967">
          <w:rPr>
            <w:rStyle w:val="Hyperlink"/>
          </w:rPr>
          <w:t>harald.studer@iss-ag.ch</w:t>
        </w:r>
      </w:hyperlink>
      <w:r w:rsidR="00E47BA5">
        <w:t xml:space="preserve"> </w:t>
      </w:r>
    </w:p>
    <w:p w14:paraId="5C0B92F3" w14:textId="77777777" w:rsidR="00484BE4" w:rsidRPr="00133DF1" w:rsidRDefault="00484BE4" w:rsidP="00484BE4">
      <w:pPr>
        <w:pStyle w:val="berschrift2"/>
        <w:jc w:val="both"/>
      </w:pPr>
      <w:bookmarkStart w:id="65" w:name="_Toc431910169"/>
      <w:r w:rsidRPr="00133DF1">
        <w:lastRenderedPageBreak/>
        <w:t>Projektplan</w:t>
      </w:r>
      <w:bookmarkEnd w:id="64"/>
      <w:bookmarkEnd w:id="65"/>
    </w:p>
    <w:p w14:paraId="70469B2A" w14:textId="77777777" w:rsidR="00DB6621" w:rsidRDefault="003726C2" w:rsidP="00DB6621">
      <w:pPr>
        <w:keepNext/>
        <w:jc w:val="both"/>
      </w:pPr>
      <w:r w:rsidRPr="00133DF1">
        <w:rPr>
          <w:noProof/>
          <w:lang w:eastAsia="de-CH"/>
        </w:rPr>
        <w:drawing>
          <wp:inline distT="0" distB="0" distL="0" distR="0" wp14:anchorId="539086DC" wp14:editId="2E0395E3">
            <wp:extent cx="6093451" cy="4219866"/>
            <wp:effectExtent l="0" t="0" r="317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8">
                      <a:extLst>
                        <a:ext uri="{28A0092B-C50C-407E-A947-70E740481C1C}">
                          <a14:useLocalDpi xmlns:a14="http://schemas.microsoft.com/office/drawing/2010/main" val="0"/>
                        </a:ext>
                      </a:extLst>
                    </a:blip>
                    <a:stretch>
                      <a:fillRect/>
                    </a:stretch>
                  </pic:blipFill>
                  <pic:spPr>
                    <a:xfrm>
                      <a:off x="0" y="0"/>
                      <a:ext cx="6094254" cy="4220422"/>
                    </a:xfrm>
                    <a:prstGeom prst="rect">
                      <a:avLst/>
                    </a:prstGeom>
                  </pic:spPr>
                </pic:pic>
              </a:graphicData>
            </a:graphic>
          </wp:inline>
        </w:drawing>
      </w:r>
    </w:p>
    <w:p w14:paraId="431159F5" w14:textId="144DFFCF" w:rsidR="00484BE4" w:rsidRPr="00675F76" w:rsidRDefault="00DB6621" w:rsidP="00DB6621">
      <w:pPr>
        <w:pStyle w:val="Beschriftung"/>
        <w:jc w:val="both"/>
        <w:rPr>
          <w:lang w:val="de-CH"/>
        </w:rPr>
      </w:pPr>
      <w:bookmarkStart w:id="66" w:name="_Toc432958502"/>
      <w:r w:rsidRPr="00675F76">
        <w:rPr>
          <w:lang w:val="de-CH"/>
        </w:rPr>
        <w:t xml:space="preserve">Abbildung </w:t>
      </w:r>
      <w:r>
        <w:fldChar w:fldCharType="begin"/>
      </w:r>
      <w:r w:rsidRPr="00675F76">
        <w:rPr>
          <w:lang w:val="de-CH"/>
        </w:rPr>
        <w:instrText xml:space="preserve"> SEQ Abbildung \* ARABIC </w:instrText>
      </w:r>
      <w:r>
        <w:fldChar w:fldCharType="separate"/>
      </w:r>
      <w:r w:rsidR="0017039B">
        <w:rPr>
          <w:noProof/>
          <w:lang w:val="de-CH"/>
        </w:rPr>
        <w:t>8</w:t>
      </w:r>
      <w:r>
        <w:fldChar w:fldCharType="end"/>
      </w:r>
      <w:r w:rsidRPr="00675F76">
        <w:rPr>
          <w:lang w:val="de-CH"/>
        </w:rPr>
        <w:t>: Projektplan Pflichtenheft</w:t>
      </w:r>
      <w:bookmarkEnd w:id="66"/>
    </w:p>
    <w:p w14:paraId="0BB4D224" w14:textId="77777777" w:rsidR="003726C2" w:rsidRPr="00133DF1" w:rsidRDefault="00B075BF" w:rsidP="00484BE4">
      <w:pPr>
        <w:jc w:val="both"/>
      </w:pPr>
      <w:hyperlink r:id="rId29"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67" w:name="_Toc414275634"/>
      <w:bookmarkStart w:id="68" w:name="_Toc431910170"/>
      <w:r w:rsidRPr="00133DF1">
        <w:t>Projektsitzungen</w:t>
      </w:r>
      <w:bookmarkEnd w:id="67"/>
      <w:bookmarkEnd w:id="68"/>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11E8137F" w14:textId="77777777" w:rsidR="00484BE4" w:rsidRPr="00133DF1" w:rsidRDefault="00484BE4" w:rsidP="00484BE4">
      <w:pPr>
        <w:pStyle w:val="berschrift2"/>
        <w:jc w:val="both"/>
      </w:pPr>
      <w:bookmarkStart w:id="69" w:name="_Toc414275635"/>
      <w:bookmarkStart w:id="70" w:name="_Toc431910171"/>
      <w:r w:rsidRPr="00133DF1">
        <w:t>Meilensteine</w:t>
      </w:r>
      <w:bookmarkEnd w:id="69"/>
      <w:bookmarkEnd w:id="70"/>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69592494" w:rsidR="00484BE4" w:rsidRPr="00133DF1" w:rsidRDefault="009F0D3A" w:rsidP="00484BE4">
      <w:pPr>
        <w:pStyle w:val="berschrift3"/>
        <w:jc w:val="both"/>
      </w:pPr>
      <w:bookmarkStart w:id="71" w:name="_Toc431910172"/>
      <w:r w:rsidRPr="00133DF1">
        <w:t>Prototyp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71"/>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t>Stichtag 29.</w:t>
      </w:r>
      <w:r w:rsidR="009F0D3A" w:rsidRPr="00133DF1">
        <w:t>10</w:t>
      </w:r>
      <w:r w:rsidRPr="00133DF1">
        <w:t>.2015</w:t>
      </w:r>
    </w:p>
    <w:p w14:paraId="19CA0105" w14:textId="7558A291" w:rsidR="00484BE4" w:rsidRPr="00133DF1" w:rsidRDefault="009F0D3A" w:rsidP="00484BE4">
      <w:pPr>
        <w:jc w:val="both"/>
      </w:pPr>
      <w:r w:rsidRPr="00133DF1">
        <w:t>Ein</w:t>
      </w:r>
      <w:r w:rsidR="004C7099" w:rsidRPr="00133DF1">
        <w:t>e</w:t>
      </w:r>
      <w:r w:rsidRPr="00133DF1">
        <w:t xml:space="preserve"> erste Implementierung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Plugins mit grundlegender Funktionalität</w:t>
      </w:r>
      <w:r w:rsidR="00E47BA5">
        <w:t xml:space="preserve"> wurde umgesetzt.</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72" w:name="_Toc431910173"/>
      <w:r w:rsidRPr="00133DF1">
        <w:t>Tracking</w:t>
      </w:r>
      <w:bookmarkEnd w:id="72"/>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63C5444E" w:rsidR="00484BE4" w:rsidRPr="00133DF1" w:rsidRDefault="00C56F33" w:rsidP="00484BE4">
      <w:pPr>
        <w:jc w:val="both"/>
      </w:pPr>
      <w:r w:rsidRPr="00133DF1">
        <w:t>Die Analysephase des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Pr="00133DF1">
        <w:t xml:space="preserve"> Protokolls </w:t>
      </w:r>
      <w:r w:rsidR="00C173D6" w:rsidRPr="00133DF1">
        <w:t>wurde abgeschlossen, damit die Integration des WorldWiz Tracking Systems in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C173D6" w:rsidRPr="00133DF1">
        <w:t xml:space="preserve"> Plugin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59B3D7BE" w:rsidR="00484BE4" w:rsidRPr="00133DF1" w:rsidRDefault="00ED5B7E" w:rsidP="00ED5B7E">
      <w:pPr>
        <w:pStyle w:val="berschrift3"/>
        <w:jc w:val="both"/>
      </w:pPr>
      <w:bookmarkStart w:id="73" w:name="_Toc414275638"/>
      <w:bookmarkStart w:id="74" w:name="_Toc431910174"/>
      <w:r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73"/>
      <w:r w:rsidRPr="00133DF1">
        <w:t xml:space="preserve"> / </w:t>
      </w:r>
      <w:r w:rsidR="00763E0B" w:rsidRPr="00133DF1">
        <w:t xml:space="preserve">Handbuch / </w:t>
      </w:r>
      <w:r w:rsidRPr="00133DF1">
        <w:t>Dokumentation</w:t>
      </w:r>
      <w:bookmarkEnd w:id="74"/>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23D0154" w:rsidR="00484BE4" w:rsidRPr="00133DF1" w:rsidRDefault="00763E0B" w:rsidP="00484BE4">
      <w:pPr>
        <w:jc w:val="both"/>
      </w:pPr>
      <w:r w:rsidRPr="00133DF1">
        <w:lastRenderedPageBreak/>
        <w:t>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wurde fertiggestellt und getestet. Kleinere Anpassungen und die Finalisierung erfolgen noch. Zusätzlich wurde ein Handbuch / Anleitung erstellt, um die Verwendung des Plugins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5" w:name="_Toc431910175"/>
      <w:r w:rsidRPr="00133DF1">
        <w:t>Präsentation</w:t>
      </w:r>
      <w:bookmarkEnd w:id="75"/>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76" w:name="_Toc414275639"/>
      <w:bookmarkStart w:id="77" w:name="_Toc431910176"/>
      <w:r w:rsidRPr="00133DF1">
        <w:t>Versionskontrolle</w:t>
      </w:r>
      <w:bookmarkEnd w:id="76"/>
      <w:bookmarkEnd w:id="77"/>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allgemeines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r w:rsidR="00E47BA5" w:rsidRPr="00133DF1" w14:paraId="151B48C9" w14:textId="77777777" w:rsidTr="00ED5B7E">
        <w:trPr>
          <w:trHeight w:val="113"/>
        </w:trPr>
        <w:tc>
          <w:tcPr>
            <w:tcW w:w="1219" w:type="dxa"/>
            <w:shd w:val="clear" w:color="auto" w:fill="E6E6E6"/>
          </w:tcPr>
          <w:p w14:paraId="2895D7D1" w14:textId="52C414A5" w:rsidR="00E47BA5" w:rsidRDefault="00E47BA5" w:rsidP="006A1432">
            <w:pPr>
              <w:jc w:val="both"/>
            </w:pPr>
            <w:r>
              <w:t>1.0</w:t>
            </w:r>
          </w:p>
        </w:tc>
        <w:tc>
          <w:tcPr>
            <w:tcW w:w="1828" w:type="dxa"/>
            <w:shd w:val="clear" w:color="auto" w:fill="E6E6E6"/>
          </w:tcPr>
          <w:p w14:paraId="17853349" w14:textId="4758DEAC" w:rsidR="00E47BA5" w:rsidRDefault="00E47BA5" w:rsidP="006A1432">
            <w:pPr>
              <w:jc w:val="both"/>
            </w:pPr>
            <w:r>
              <w:t>06.10.2015</w:t>
            </w:r>
          </w:p>
        </w:tc>
        <w:tc>
          <w:tcPr>
            <w:tcW w:w="4055" w:type="dxa"/>
            <w:shd w:val="clear" w:color="auto" w:fill="E6E6E6"/>
          </w:tcPr>
          <w:p w14:paraId="6C0D407F" w14:textId="3763596E" w:rsidR="00E47BA5" w:rsidRDefault="00E47BA5" w:rsidP="006A1432">
            <w:pPr>
              <w:jc w:val="both"/>
            </w:pPr>
            <w:r>
              <w:t>Generelles Update</w:t>
            </w:r>
          </w:p>
        </w:tc>
        <w:tc>
          <w:tcPr>
            <w:tcW w:w="2367" w:type="dxa"/>
            <w:shd w:val="clear" w:color="auto" w:fill="E6E6E6"/>
          </w:tcPr>
          <w:p w14:paraId="53704531" w14:textId="4541CFAD" w:rsidR="00E47BA5" w:rsidRDefault="00E47BA5" w:rsidP="00E47BA5">
            <w:r>
              <w:t xml:space="preserve">Julien Villiger  </w:t>
            </w:r>
            <w:r>
              <w:br/>
              <w:t>Daniel Inversini</w:t>
            </w:r>
          </w:p>
        </w:tc>
      </w:tr>
      <w:tr w:rsidR="00800282" w:rsidRPr="00133DF1" w14:paraId="6CE1BB37" w14:textId="77777777" w:rsidTr="00ED5B7E">
        <w:trPr>
          <w:trHeight w:val="113"/>
        </w:trPr>
        <w:tc>
          <w:tcPr>
            <w:tcW w:w="1219" w:type="dxa"/>
            <w:shd w:val="clear" w:color="auto" w:fill="E6E6E6"/>
          </w:tcPr>
          <w:p w14:paraId="577F399C" w14:textId="2AD8116C" w:rsidR="00800282" w:rsidRDefault="00800282" w:rsidP="006A1432">
            <w:pPr>
              <w:jc w:val="both"/>
            </w:pPr>
            <w:r>
              <w:t>2.0</w:t>
            </w:r>
          </w:p>
        </w:tc>
        <w:tc>
          <w:tcPr>
            <w:tcW w:w="1828" w:type="dxa"/>
            <w:shd w:val="clear" w:color="auto" w:fill="E6E6E6"/>
          </w:tcPr>
          <w:p w14:paraId="46D2005F" w14:textId="3E2135C6" w:rsidR="00800282" w:rsidRDefault="00800282" w:rsidP="006A1432">
            <w:pPr>
              <w:jc w:val="both"/>
            </w:pPr>
            <w:r>
              <w:t>18.10.2015</w:t>
            </w:r>
          </w:p>
        </w:tc>
        <w:tc>
          <w:tcPr>
            <w:tcW w:w="4055" w:type="dxa"/>
            <w:shd w:val="clear" w:color="auto" w:fill="E6E6E6"/>
          </w:tcPr>
          <w:p w14:paraId="0165202C" w14:textId="1B18C918" w:rsidR="00800282" w:rsidRDefault="00800282" w:rsidP="006A1432">
            <w:pPr>
              <w:jc w:val="both"/>
            </w:pPr>
            <w:r>
              <w:t>Überarbeitung nach Feedback</w:t>
            </w:r>
          </w:p>
        </w:tc>
        <w:tc>
          <w:tcPr>
            <w:tcW w:w="2367" w:type="dxa"/>
            <w:shd w:val="clear" w:color="auto" w:fill="E6E6E6"/>
          </w:tcPr>
          <w:p w14:paraId="20E7613B" w14:textId="77777777" w:rsidR="00800282" w:rsidRDefault="00800282" w:rsidP="00E47BA5">
            <w:r>
              <w:t>Daniel Inversini</w:t>
            </w:r>
          </w:p>
          <w:p w14:paraId="1F8FDB6E" w14:textId="2F8FBBBC" w:rsidR="00800282" w:rsidRDefault="00800282" w:rsidP="00E47BA5">
            <w:r>
              <w:t>Julien Villiger</w:t>
            </w:r>
          </w:p>
        </w:tc>
      </w:tr>
    </w:tbl>
    <w:p w14:paraId="3058B76C" w14:textId="6789E128" w:rsidR="00511D21" w:rsidRDefault="00511D21" w:rsidP="00511D21"/>
    <w:p w14:paraId="33CF389D" w14:textId="2FBBB5E1" w:rsidR="00E90A42" w:rsidRDefault="00E90A42">
      <w:pPr>
        <w:spacing w:line="240" w:lineRule="auto"/>
      </w:pPr>
      <w:r>
        <w:br w:type="page"/>
      </w:r>
    </w:p>
    <w:p w14:paraId="4F3D4038" w14:textId="0509AF57" w:rsidR="00E90A42" w:rsidRDefault="00E90A42" w:rsidP="00E90A42">
      <w:pPr>
        <w:pStyle w:val="berschrift1"/>
      </w:pPr>
      <w:bookmarkStart w:id="78" w:name="_Toc431910177"/>
      <w:r>
        <w:lastRenderedPageBreak/>
        <w:t>Abbildungs- und Tabellenverzeichnis</w:t>
      </w:r>
      <w:bookmarkEnd w:id="78"/>
    </w:p>
    <w:p w14:paraId="0E6371B6" w14:textId="77777777" w:rsidR="00800282" w:rsidRDefault="00E90A42">
      <w:pPr>
        <w:pStyle w:val="Abbildungsverzeichnis"/>
        <w:tabs>
          <w:tab w:val="right" w:leader="dot" w:pos="9457"/>
        </w:tabs>
        <w:rPr>
          <w:rFonts w:asciiTheme="minorHAnsi" w:eastAsiaTheme="minorEastAsia" w:hAnsiTheme="minorHAnsi" w:cstheme="minorBidi"/>
          <w:noProof/>
          <w:sz w:val="22"/>
          <w:szCs w:val="22"/>
          <w:lang w:eastAsia="de-CH"/>
        </w:rPr>
      </w:pPr>
      <w:r>
        <w:fldChar w:fldCharType="begin"/>
      </w:r>
      <w:r>
        <w:instrText xml:space="preserve"> TOC \h \z \c "Abbildung" </w:instrText>
      </w:r>
      <w:r>
        <w:fldChar w:fldCharType="separate"/>
      </w:r>
      <w:hyperlink w:anchor="_Toc432958495" w:history="1">
        <w:r w:rsidR="00800282" w:rsidRPr="00D977E9">
          <w:rPr>
            <w:rStyle w:val="Hyperlink"/>
            <w:noProof/>
          </w:rPr>
          <w:t>Abbildung 1: Unity Editor, Engine</w:t>
        </w:r>
        <w:r w:rsidR="00800282">
          <w:rPr>
            <w:noProof/>
            <w:webHidden/>
          </w:rPr>
          <w:tab/>
        </w:r>
        <w:r w:rsidR="00800282">
          <w:rPr>
            <w:noProof/>
            <w:webHidden/>
          </w:rPr>
          <w:fldChar w:fldCharType="begin"/>
        </w:r>
        <w:r w:rsidR="00800282">
          <w:rPr>
            <w:noProof/>
            <w:webHidden/>
          </w:rPr>
          <w:instrText xml:space="preserve"> PAGEREF _Toc432958495 \h </w:instrText>
        </w:r>
        <w:r w:rsidR="00800282">
          <w:rPr>
            <w:noProof/>
            <w:webHidden/>
          </w:rPr>
        </w:r>
        <w:r w:rsidR="00800282">
          <w:rPr>
            <w:noProof/>
            <w:webHidden/>
          </w:rPr>
          <w:fldChar w:fldCharType="separate"/>
        </w:r>
        <w:r w:rsidR="00800282">
          <w:rPr>
            <w:noProof/>
            <w:webHidden/>
          </w:rPr>
          <w:t>4</w:t>
        </w:r>
        <w:r w:rsidR="00800282">
          <w:rPr>
            <w:noProof/>
            <w:webHidden/>
          </w:rPr>
          <w:fldChar w:fldCharType="end"/>
        </w:r>
      </w:hyperlink>
    </w:p>
    <w:p w14:paraId="180E19B4"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496" w:history="1">
        <w:r w:rsidRPr="00D977E9">
          <w:rPr>
            <w:rStyle w:val="Hyperlink"/>
            <w:noProof/>
          </w:rPr>
          <w:t>Abbildung 2: Infrastruktur CAVE</w:t>
        </w:r>
        <w:r>
          <w:rPr>
            <w:noProof/>
            <w:webHidden/>
          </w:rPr>
          <w:tab/>
        </w:r>
        <w:r>
          <w:rPr>
            <w:noProof/>
            <w:webHidden/>
          </w:rPr>
          <w:fldChar w:fldCharType="begin"/>
        </w:r>
        <w:r>
          <w:rPr>
            <w:noProof/>
            <w:webHidden/>
          </w:rPr>
          <w:instrText xml:space="preserve"> PAGEREF _Toc432958496 \h </w:instrText>
        </w:r>
        <w:r>
          <w:rPr>
            <w:noProof/>
            <w:webHidden/>
          </w:rPr>
        </w:r>
        <w:r>
          <w:rPr>
            <w:noProof/>
            <w:webHidden/>
          </w:rPr>
          <w:fldChar w:fldCharType="separate"/>
        </w:r>
        <w:r>
          <w:rPr>
            <w:noProof/>
            <w:webHidden/>
          </w:rPr>
          <w:t>5</w:t>
        </w:r>
        <w:r>
          <w:rPr>
            <w:noProof/>
            <w:webHidden/>
          </w:rPr>
          <w:fldChar w:fldCharType="end"/>
        </w:r>
      </w:hyperlink>
    </w:p>
    <w:p w14:paraId="6FFCC5E9"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497" w:history="1">
        <w:r w:rsidRPr="00D977E9">
          <w:rPr>
            <w:rStyle w:val="Hyperlink"/>
            <w:noProof/>
          </w:rPr>
          <w:t>Abbildung 3: WorldViz Wand</w:t>
        </w:r>
        <w:r>
          <w:rPr>
            <w:noProof/>
            <w:webHidden/>
          </w:rPr>
          <w:tab/>
        </w:r>
        <w:r>
          <w:rPr>
            <w:noProof/>
            <w:webHidden/>
          </w:rPr>
          <w:fldChar w:fldCharType="begin"/>
        </w:r>
        <w:r>
          <w:rPr>
            <w:noProof/>
            <w:webHidden/>
          </w:rPr>
          <w:instrText xml:space="preserve"> PAGEREF _Toc432958497 \h </w:instrText>
        </w:r>
        <w:r>
          <w:rPr>
            <w:noProof/>
            <w:webHidden/>
          </w:rPr>
        </w:r>
        <w:r>
          <w:rPr>
            <w:noProof/>
            <w:webHidden/>
          </w:rPr>
          <w:fldChar w:fldCharType="separate"/>
        </w:r>
        <w:r>
          <w:rPr>
            <w:noProof/>
            <w:webHidden/>
          </w:rPr>
          <w:t>6</w:t>
        </w:r>
        <w:r>
          <w:rPr>
            <w:noProof/>
            <w:webHidden/>
          </w:rPr>
          <w:fldChar w:fldCharType="end"/>
        </w:r>
      </w:hyperlink>
    </w:p>
    <w:p w14:paraId="4F416C56"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498" w:history="1">
        <w:r w:rsidRPr="00D977E9">
          <w:rPr>
            <w:rStyle w:val="Hyperlink"/>
            <w:noProof/>
          </w:rPr>
          <w:t>Abbildung 4: CAVE BFH</w:t>
        </w:r>
        <w:r>
          <w:rPr>
            <w:noProof/>
            <w:webHidden/>
          </w:rPr>
          <w:tab/>
        </w:r>
        <w:r>
          <w:rPr>
            <w:noProof/>
            <w:webHidden/>
          </w:rPr>
          <w:fldChar w:fldCharType="begin"/>
        </w:r>
        <w:r>
          <w:rPr>
            <w:noProof/>
            <w:webHidden/>
          </w:rPr>
          <w:instrText xml:space="preserve"> PAGEREF _Toc432958498 \h </w:instrText>
        </w:r>
        <w:r>
          <w:rPr>
            <w:noProof/>
            <w:webHidden/>
          </w:rPr>
        </w:r>
        <w:r>
          <w:rPr>
            <w:noProof/>
            <w:webHidden/>
          </w:rPr>
          <w:fldChar w:fldCharType="separate"/>
        </w:r>
        <w:r>
          <w:rPr>
            <w:noProof/>
            <w:webHidden/>
          </w:rPr>
          <w:t>7</w:t>
        </w:r>
        <w:r>
          <w:rPr>
            <w:noProof/>
            <w:webHidden/>
          </w:rPr>
          <w:fldChar w:fldCharType="end"/>
        </w:r>
      </w:hyperlink>
    </w:p>
    <w:p w14:paraId="1BE60047"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499" w:history="1">
        <w:r w:rsidRPr="00D977E9">
          <w:rPr>
            <w:rStyle w:val="Hyperlink"/>
            <w:noProof/>
          </w:rPr>
          <w:t>Abbildung 5: 6Dof</w:t>
        </w:r>
        <w:r>
          <w:rPr>
            <w:noProof/>
            <w:webHidden/>
          </w:rPr>
          <w:tab/>
        </w:r>
        <w:r>
          <w:rPr>
            <w:noProof/>
            <w:webHidden/>
          </w:rPr>
          <w:fldChar w:fldCharType="begin"/>
        </w:r>
        <w:r>
          <w:rPr>
            <w:noProof/>
            <w:webHidden/>
          </w:rPr>
          <w:instrText xml:space="preserve"> PAGEREF _Toc432958499 \h </w:instrText>
        </w:r>
        <w:r>
          <w:rPr>
            <w:noProof/>
            <w:webHidden/>
          </w:rPr>
        </w:r>
        <w:r>
          <w:rPr>
            <w:noProof/>
            <w:webHidden/>
          </w:rPr>
          <w:fldChar w:fldCharType="separate"/>
        </w:r>
        <w:r>
          <w:rPr>
            <w:noProof/>
            <w:webHidden/>
          </w:rPr>
          <w:t>11</w:t>
        </w:r>
        <w:r>
          <w:rPr>
            <w:noProof/>
            <w:webHidden/>
          </w:rPr>
          <w:fldChar w:fldCharType="end"/>
        </w:r>
      </w:hyperlink>
    </w:p>
    <w:p w14:paraId="61A55FE2"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500" w:history="1">
        <w:r w:rsidRPr="00D977E9">
          <w:rPr>
            <w:rStyle w:val="Hyperlink"/>
            <w:noProof/>
          </w:rPr>
          <w:t>Abbildung 6: Image Wraping (Quelle: github.com)</w:t>
        </w:r>
        <w:r>
          <w:rPr>
            <w:noProof/>
            <w:webHidden/>
          </w:rPr>
          <w:tab/>
        </w:r>
        <w:r>
          <w:rPr>
            <w:noProof/>
            <w:webHidden/>
          </w:rPr>
          <w:fldChar w:fldCharType="begin"/>
        </w:r>
        <w:r>
          <w:rPr>
            <w:noProof/>
            <w:webHidden/>
          </w:rPr>
          <w:instrText xml:space="preserve"> PAGEREF _Toc432958500 \h </w:instrText>
        </w:r>
        <w:r>
          <w:rPr>
            <w:noProof/>
            <w:webHidden/>
          </w:rPr>
        </w:r>
        <w:r>
          <w:rPr>
            <w:noProof/>
            <w:webHidden/>
          </w:rPr>
          <w:fldChar w:fldCharType="separate"/>
        </w:r>
        <w:r>
          <w:rPr>
            <w:noProof/>
            <w:webHidden/>
          </w:rPr>
          <w:t>13</w:t>
        </w:r>
        <w:r>
          <w:rPr>
            <w:noProof/>
            <w:webHidden/>
          </w:rPr>
          <w:fldChar w:fldCharType="end"/>
        </w:r>
      </w:hyperlink>
    </w:p>
    <w:p w14:paraId="205C54DE"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501" w:history="1">
        <w:r w:rsidRPr="00D977E9">
          <w:rPr>
            <w:rStyle w:val="Hyperlink"/>
            <w:noProof/>
          </w:rPr>
          <w:t>Abbildung 7: Minimap Game</w:t>
        </w:r>
        <w:r>
          <w:rPr>
            <w:noProof/>
            <w:webHidden/>
          </w:rPr>
          <w:tab/>
        </w:r>
        <w:r>
          <w:rPr>
            <w:noProof/>
            <w:webHidden/>
          </w:rPr>
          <w:fldChar w:fldCharType="begin"/>
        </w:r>
        <w:r>
          <w:rPr>
            <w:noProof/>
            <w:webHidden/>
          </w:rPr>
          <w:instrText xml:space="preserve"> PAGEREF _Toc432958501 \h </w:instrText>
        </w:r>
        <w:r>
          <w:rPr>
            <w:noProof/>
            <w:webHidden/>
          </w:rPr>
        </w:r>
        <w:r>
          <w:rPr>
            <w:noProof/>
            <w:webHidden/>
          </w:rPr>
          <w:fldChar w:fldCharType="separate"/>
        </w:r>
        <w:r>
          <w:rPr>
            <w:noProof/>
            <w:webHidden/>
          </w:rPr>
          <w:t>14</w:t>
        </w:r>
        <w:r>
          <w:rPr>
            <w:noProof/>
            <w:webHidden/>
          </w:rPr>
          <w:fldChar w:fldCharType="end"/>
        </w:r>
      </w:hyperlink>
    </w:p>
    <w:p w14:paraId="1130947B"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502" w:history="1">
        <w:r w:rsidRPr="00D977E9">
          <w:rPr>
            <w:rStyle w:val="Hyperlink"/>
            <w:noProof/>
          </w:rPr>
          <w:t>Abbildung 8: Projektplan Pflichtenheft</w:t>
        </w:r>
        <w:r>
          <w:rPr>
            <w:noProof/>
            <w:webHidden/>
          </w:rPr>
          <w:tab/>
        </w:r>
        <w:r>
          <w:rPr>
            <w:noProof/>
            <w:webHidden/>
          </w:rPr>
          <w:fldChar w:fldCharType="begin"/>
        </w:r>
        <w:r>
          <w:rPr>
            <w:noProof/>
            <w:webHidden/>
          </w:rPr>
          <w:instrText xml:space="preserve"> PAGEREF _Toc432958502 \h </w:instrText>
        </w:r>
        <w:r>
          <w:rPr>
            <w:noProof/>
            <w:webHidden/>
          </w:rPr>
        </w:r>
        <w:r>
          <w:rPr>
            <w:noProof/>
            <w:webHidden/>
          </w:rPr>
          <w:fldChar w:fldCharType="separate"/>
        </w:r>
        <w:r>
          <w:rPr>
            <w:noProof/>
            <w:webHidden/>
          </w:rPr>
          <w:t>16</w:t>
        </w:r>
        <w:r>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341EC40A" w14:textId="77777777" w:rsidR="00800282" w:rsidRDefault="00E90A42">
      <w:pPr>
        <w:pStyle w:val="Abbildungsverzeichnis"/>
        <w:tabs>
          <w:tab w:val="right" w:leader="dot" w:pos="9457"/>
        </w:tabs>
        <w:rPr>
          <w:rFonts w:asciiTheme="minorHAnsi" w:eastAsiaTheme="minorEastAsia" w:hAnsiTheme="minorHAnsi" w:cstheme="minorBidi"/>
          <w:noProof/>
          <w:sz w:val="22"/>
          <w:szCs w:val="22"/>
          <w:lang w:eastAsia="de-CH"/>
        </w:rPr>
      </w:pPr>
      <w:r>
        <w:fldChar w:fldCharType="begin"/>
      </w:r>
      <w:r>
        <w:instrText xml:space="preserve"> TOC \h \z \c "Tabelle" </w:instrText>
      </w:r>
      <w:r>
        <w:fldChar w:fldCharType="separate"/>
      </w:r>
      <w:hyperlink w:anchor="_Toc432958503" w:history="1">
        <w:r w:rsidR="00800282" w:rsidRPr="005A290B">
          <w:rPr>
            <w:rStyle w:val="Hyperlink"/>
            <w:noProof/>
          </w:rPr>
          <w:t>Tabelle 1: Übersicht Funktionale Anforderungen</w:t>
        </w:r>
        <w:r w:rsidR="00800282">
          <w:rPr>
            <w:noProof/>
            <w:webHidden/>
          </w:rPr>
          <w:tab/>
        </w:r>
        <w:r w:rsidR="00800282">
          <w:rPr>
            <w:noProof/>
            <w:webHidden/>
          </w:rPr>
          <w:fldChar w:fldCharType="begin"/>
        </w:r>
        <w:r w:rsidR="00800282">
          <w:rPr>
            <w:noProof/>
            <w:webHidden/>
          </w:rPr>
          <w:instrText xml:space="preserve"> PAGEREF _Toc432958503 \h </w:instrText>
        </w:r>
        <w:r w:rsidR="00800282">
          <w:rPr>
            <w:noProof/>
            <w:webHidden/>
          </w:rPr>
        </w:r>
        <w:r w:rsidR="00800282">
          <w:rPr>
            <w:noProof/>
            <w:webHidden/>
          </w:rPr>
          <w:fldChar w:fldCharType="separate"/>
        </w:r>
        <w:r w:rsidR="00800282">
          <w:rPr>
            <w:noProof/>
            <w:webHidden/>
          </w:rPr>
          <w:t>9</w:t>
        </w:r>
        <w:r w:rsidR="00800282">
          <w:rPr>
            <w:noProof/>
            <w:webHidden/>
          </w:rPr>
          <w:fldChar w:fldCharType="end"/>
        </w:r>
      </w:hyperlink>
    </w:p>
    <w:p w14:paraId="1B5390EC" w14:textId="77777777" w:rsidR="00800282" w:rsidRDefault="00800282">
      <w:pPr>
        <w:pStyle w:val="Abbildungsverzeichnis"/>
        <w:tabs>
          <w:tab w:val="right" w:leader="dot" w:pos="9457"/>
        </w:tabs>
        <w:rPr>
          <w:rFonts w:asciiTheme="minorHAnsi" w:eastAsiaTheme="minorEastAsia" w:hAnsiTheme="minorHAnsi" w:cstheme="minorBidi"/>
          <w:noProof/>
          <w:sz w:val="22"/>
          <w:szCs w:val="22"/>
          <w:lang w:eastAsia="de-CH"/>
        </w:rPr>
      </w:pPr>
      <w:hyperlink w:anchor="_Toc432958504" w:history="1">
        <w:r w:rsidRPr="005A290B">
          <w:rPr>
            <w:rStyle w:val="Hyperlink"/>
            <w:noProof/>
          </w:rPr>
          <w:t>Tabelle 2: Features Unitygames</w:t>
        </w:r>
        <w:r>
          <w:rPr>
            <w:noProof/>
            <w:webHidden/>
          </w:rPr>
          <w:tab/>
        </w:r>
        <w:r>
          <w:rPr>
            <w:noProof/>
            <w:webHidden/>
          </w:rPr>
          <w:fldChar w:fldCharType="begin"/>
        </w:r>
        <w:r>
          <w:rPr>
            <w:noProof/>
            <w:webHidden/>
          </w:rPr>
          <w:instrText xml:space="preserve"> PAGEREF _Toc432958504 \h </w:instrText>
        </w:r>
        <w:r>
          <w:rPr>
            <w:noProof/>
            <w:webHidden/>
          </w:rPr>
        </w:r>
        <w:r>
          <w:rPr>
            <w:noProof/>
            <w:webHidden/>
          </w:rPr>
          <w:fldChar w:fldCharType="separate"/>
        </w:r>
        <w:r>
          <w:rPr>
            <w:noProof/>
            <w:webHidden/>
          </w:rPr>
          <w:t>13</w:t>
        </w:r>
        <w:r>
          <w:rPr>
            <w:noProof/>
            <w:webHidden/>
          </w:rPr>
          <w:fldChar w:fldCharType="end"/>
        </w:r>
      </w:hyperlink>
    </w:p>
    <w:p w14:paraId="289D537C" w14:textId="1F55D604" w:rsidR="00E90A42" w:rsidRDefault="00E90A42" w:rsidP="00E90A42">
      <w:r>
        <w:fldChar w:fldCharType="end"/>
      </w:r>
    </w:p>
    <w:p w14:paraId="5F98467D" w14:textId="721E9680" w:rsidR="00E90A42" w:rsidRDefault="00E90A42" w:rsidP="00E90A42">
      <w:pPr>
        <w:pStyle w:val="berschrift1"/>
      </w:pPr>
      <w:bookmarkStart w:id="79" w:name="_Toc431910178"/>
      <w:r>
        <w:t>Glossar</w:t>
      </w:r>
      <w:bookmarkEnd w:id="79"/>
    </w:p>
    <w:p w14:paraId="281E2D79" w14:textId="77777777" w:rsidR="00156391" w:rsidRPr="00156391" w:rsidRDefault="00156391" w:rsidP="00156391"/>
    <w:p w14:paraId="6B1B2433" w14:textId="77777777" w:rsidR="00156391" w:rsidRDefault="00156391" w:rsidP="00675F76">
      <w:pPr>
        <w:jc w:val="both"/>
        <w:rPr>
          <w:noProof/>
        </w:rPr>
        <w:sectPr w:rsidR="00156391" w:rsidSect="00156391">
          <w:type w:val="continuous"/>
          <w:pgSz w:w="11906" w:h="16838" w:code="9"/>
          <w:pgMar w:top="1758" w:right="1004" w:bottom="680" w:left="1435" w:header="709" w:footer="510" w:gutter="0"/>
          <w:cols w:space="708"/>
          <w:docGrid w:linePitch="360"/>
        </w:sectPr>
      </w:pPr>
      <w:r>
        <w:fldChar w:fldCharType="begin"/>
      </w:r>
      <w:r>
        <w:instrText xml:space="preserve"> INDEX \e "</w:instrText>
      </w:r>
      <w:r>
        <w:tab/>
        <w:instrText xml:space="preserve">" \h "A" \c "2" \z "2055" </w:instrText>
      </w:r>
      <w:r>
        <w:fldChar w:fldCharType="separate"/>
      </w:r>
    </w:p>
    <w:p w14:paraId="0B48B2E4"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6</w:t>
      </w:r>
    </w:p>
    <w:p w14:paraId="7F0379C4" w14:textId="77777777" w:rsidR="00156391" w:rsidRDefault="00156391" w:rsidP="00675F76">
      <w:pPr>
        <w:pStyle w:val="Index1"/>
        <w:jc w:val="both"/>
      </w:pPr>
      <w:r>
        <w:t>6DoF</w:t>
      </w:r>
      <w:r>
        <w:tab/>
        <w:t>2, 9, 11</w:t>
      </w:r>
    </w:p>
    <w:p w14:paraId="4EEC5C46" w14:textId="77777777" w:rsidR="00156391" w:rsidRDefault="00156391" w:rsidP="00675F76">
      <w:pPr>
        <w:jc w:val="both"/>
      </w:pPr>
    </w:p>
    <w:p w14:paraId="21A1E239" w14:textId="248EE241" w:rsidR="008C6266" w:rsidRDefault="008C6266" w:rsidP="00675F76">
      <w:pPr>
        <w:jc w:val="both"/>
      </w:pPr>
      <w:r>
        <w:t>Six degrees of freedom</w:t>
      </w:r>
    </w:p>
    <w:p w14:paraId="5A7062E5" w14:textId="200A1ACC" w:rsidR="008C6266" w:rsidRDefault="008C6266" w:rsidP="00675F76">
      <w:pPr>
        <w:jc w:val="both"/>
      </w:pPr>
      <w:r>
        <w:t>Beschreibt die Bewegung eines Körpers im Raum mit Freiheitsgrad 6. Drei unabhängige Richtungen (Translation) und drei unabhängige Achsen (Rotation)</w:t>
      </w:r>
      <w:r w:rsidR="007C6576">
        <w:t>.</w:t>
      </w:r>
    </w:p>
    <w:p w14:paraId="5C9CB6E7" w14:textId="77777777" w:rsidR="00156391" w:rsidRPr="00156391" w:rsidRDefault="00156391" w:rsidP="00675F76">
      <w:pPr>
        <w:jc w:val="both"/>
      </w:pPr>
    </w:p>
    <w:p w14:paraId="4363431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A</w:t>
      </w:r>
    </w:p>
    <w:p w14:paraId="5211E954" w14:textId="77777777" w:rsidR="00156391" w:rsidRDefault="00156391" w:rsidP="00675F76">
      <w:pPr>
        <w:pStyle w:val="Index1"/>
        <w:jc w:val="both"/>
      </w:pPr>
      <w:r w:rsidRPr="008C6266">
        <w:t>Asset Store</w:t>
      </w:r>
      <w:r w:rsidRPr="008C6266">
        <w:tab/>
        <w:t>9</w:t>
      </w:r>
    </w:p>
    <w:p w14:paraId="7C9F8243" w14:textId="77777777" w:rsidR="008C6266" w:rsidRDefault="008C6266" w:rsidP="00675F76">
      <w:pPr>
        <w:jc w:val="both"/>
      </w:pPr>
    </w:p>
    <w:p w14:paraId="0E553F13" w14:textId="73088ABB" w:rsidR="008C6266" w:rsidRDefault="008C6266" w:rsidP="00675F76">
      <w:pPr>
        <w:jc w:val="both"/>
      </w:pPr>
      <w:r>
        <w:t>Unity Asset Store</w:t>
      </w:r>
    </w:p>
    <w:p w14:paraId="776183C1" w14:textId="7ED4E1AB" w:rsidR="008C6266" w:rsidRPr="008C6266" w:rsidRDefault="008C6266" w:rsidP="00675F76">
      <w:pPr>
        <w:jc w:val="both"/>
      </w:pPr>
      <w:r>
        <w:t xml:space="preserve">Der Unity Asset Store ist eine Sammlung von frei verfügbaren wie auch kommerziellen Assets (Plugins) für Unity. Es können Scripts, Models, Texturen, Sound, etc sein. Alles was Unity unterstützt. </w:t>
      </w:r>
    </w:p>
    <w:p w14:paraId="14310DCA"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B</w:t>
      </w:r>
    </w:p>
    <w:p w14:paraId="38EAC2CB" w14:textId="77777777" w:rsidR="00156391" w:rsidRDefault="00156391" w:rsidP="00675F76">
      <w:pPr>
        <w:pStyle w:val="Index1"/>
        <w:jc w:val="both"/>
      </w:pPr>
      <w:r w:rsidRPr="008C6266">
        <w:t>BFH</w:t>
      </w:r>
      <w:r w:rsidRPr="008C6266">
        <w:tab/>
        <w:t>3, 7, 8, 18</w:t>
      </w:r>
    </w:p>
    <w:p w14:paraId="47E257A1" w14:textId="77777777" w:rsidR="008C6266" w:rsidRDefault="008C6266" w:rsidP="00675F76">
      <w:pPr>
        <w:jc w:val="both"/>
      </w:pPr>
    </w:p>
    <w:p w14:paraId="514894BA" w14:textId="598980B3" w:rsidR="008C6266" w:rsidRDefault="008C6266" w:rsidP="00675F76">
      <w:pPr>
        <w:jc w:val="both"/>
      </w:pPr>
      <w:r>
        <w:t>Berner Fachhochschule BFH</w:t>
      </w:r>
    </w:p>
    <w:p w14:paraId="0B1B449F" w14:textId="4C4854C0" w:rsidR="008C6266" w:rsidRDefault="008C6266" w:rsidP="00675F76">
      <w:pPr>
        <w:jc w:val="both"/>
      </w:pPr>
      <w:r>
        <w:t xml:space="preserve">Die Institution </w:t>
      </w:r>
      <w:r w:rsidR="00675F76">
        <w:t>des</w:t>
      </w:r>
      <w:r>
        <w:t xml:space="preserve"> Studiums</w:t>
      </w:r>
      <w:r w:rsidR="007F3922">
        <w:t>.</w:t>
      </w:r>
    </w:p>
    <w:p w14:paraId="307BF1FD" w14:textId="77777777" w:rsidR="008C6266" w:rsidRPr="008C6266" w:rsidRDefault="008C6266" w:rsidP="00675F76">
      <w:pPr>
        <w:jc w:val="both"/>
      </w:pPr>
    </w:p>
    <w:p w14:paraId="213FB95E"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C</w:t>
      </w:r>
    </w:p>
    <w:p w14:paraId="24B719E6" w14:textId="77777777" w:rsidR="00156391" w:rsidRDefault="00156391" w:rsidP="00675F76">
      <w:pPr>
        <w:pStyle w:val="Index1"/>
        <w:jc w:val="both"/>
      </w:pPr>
      <w:r>
        <w:t>CAVE</w:t>
      </w:r>
      <w:r>
        <w:tab/>
        <w:t>1, 2, 3, 5, 7, 8, 9, 11, 13, 14, 18</w:t>
      </w:r>
    </w:p>
    <w:p w14:paraId="1DFF3FBE" w14:textId="77777777" w:rsidR="008C6266" w:rsidRDefault="008C6266" w:rsidP="00675F76">
      <w:pPr>
        <w:jc w:val="both"/>
      </w:pPr>
    </w:p>
    <w:p w14:paraId="643D24C7" w14:textId="7A1A948F" w:rsidR="008C6266" w:rsidRDefault="008C6266" w:rsidP="00675F76">
      <w:pPr>
        <w:jc w:val="both"/>
      </w:pPr>
      <w:r>
        <w:t>Cave automatic virtual environment</w:t>
      </w:r>
    </w:p>
    <w:p w14:paraId="6B60C2B5" w14:textId="0413AD69" w:rsidR="008C6266" w:rsidRDefault="008C6266" w:rsidP="00675F76">
      <w:pPr>
        <w:jc w:val="both"/>
      </w:pPr>
      <w:r>
        <w:t>Bezeichnet den Raum, der verwendet wird um die dreidimensionale Illusionswelt zu erschaffen</w:t>
      </w:r>
      <w:r w:rsidR="007F3922">
        <w:t>.</w:t>
      </w:r>
    </w:p>
    <w:p w14:paraId="18B8CE72" w14:textId="77777777" w:rsidR="008C6266" w:rsidRDefault="008C6266" w:rsidP="00675F76">
      <w:pPr>
        <w:jc w:val="both"/>
      </w:pPr>
    </w:p>
    <w:p w14:paraId="04D4B153" w14:textId="77777777" w:rsidR="008C6266" w:rsidRPr="008C6266" w:rsidRDefault="008C6266" w:rsidP="00675F76">
      <w:pPr>
        <w:jc w:val="both"/>
      </w:pPr>
    </w:p>
    <w:p w14:paraId="1F6962B9" w14:textId="77777777" w:rsidR="00156391" w:rsidRDefault="00156391" w:rsidP="00675F76">
      <w:pPr>
        <w:pStyle w:val="Index1"/>
        <w:jc w:val="both"/>
      </w:pPr>
      <w:r>
        <w:t>Chromium</w:t>
      </w:r>
      <w:r>
        <w:tab/>
        <w:t>3</w:t>
      </w:r>
    </w:p>
    <w:p w14:paraId="4973BA65" w14:textId="77777777" w:rsidR="008C6266" w:rsidRDefault="008C6266" w:rsidP="00675F76">
      <w:pPr>
        <w:jc w:val="both"/>
      </w:pPr>
    </w:p>
    <w:p w14:paraId="7B8A041B" w14:textId="077CD973" w:rsidR="008C6266" w:rsidRDefault="008C6266" w:rsidP="00675F76">
      <w:pPr>
        <w:jc w:val="both"/>
      </w:pPr>
      <w:r>
        <w:t>Chromium Rendering System</w:t>
      </w:r>
    </w:p>
    <w:p w14:paraId="5521A9D3" w14:textId="5A8C24B5" w:rsidR="008C6266" w:rsidRDefault="008C6266" w:rsidP="00675F76">
      <w:pPr>
        <w:jc w:val="both"/>
      </w:pPr>
      <w:r>
        <w:t xml:space="preserve">Bezeichnet ein System, welches fähig ist, interaktives Rendering auf mehreren Clusters durchzuführen. </w:t>
      </w:r>
    </w:p>
    <w:p w14:paraId="77C27EDE" w14:textId="77777777" w:rsidR="008C6266" w:rsidRPr="008C6266" w:rsidRDefault="008C6266" w:rsidP="00675F76">
      <w:pPr>
        <w:jc w:val="both"/>
      </w:pPr>
    </w:p>
    <w:p w14:paraId="28FD28B4" w14:textId="77777777" w:rsidR="00156391" w:rsidRDefault="00156391" w:rsidP="00675F76">
      <w:pPr>
        <w:pStyle w:val="Index1"/>
        <w:jc w:val="both"/>
      </w:pPr>
      <w:r>
        <w:t>CPVR</w:t>
      </w:r>
      <w:r>
        <w:tab/>
        <w:t>3</w:t>
      </w:r>
    </w:p>
    <w:p w14:paraId="01F045C7" w14:textId="77777777" w:rsidR="007F3922" w:rsidRDefault="007F3922" w:rsidP="00675F76">
      <w:pPr>
        <w:jc w:val="both"/>
      </w:pPr>
    </w:p>
    <w:p w14:paraId="2C483CDF" w14:textId="36B52A36" w:rsidR="007F3922" w:rsidRDefault="007F3922" w:rsidP="00675F76">
      <w:pPr>
        <w:jc w:val="both"/>
      </w:pPr>
      <w:r>
        <w:t>computer perception and virtual reality</w:t>
      </w:r>
    </w:p>
    <w:p w14:paraId="6A540E00" w14:textId="58790231" w:rsidR="007F3922" w:rsidRDefault="007F3922" w:rsidP="00675F76">
      <w:pPr>
        <w:jc w:val="both"/>
      </w:pPr>
      <w:r>
        <w:t xml:space="preserve">Vertiefungsrichtung des Informatikstudiums an der BFH. </w:t>
      </w:r>
    </w:p>
    <w:p w14:paraId="79B19258" w14:textId="77777777" w:rsidR="007F3922" w:rsidRPr="007F3922" w:rsidRDefault="007F3922" w:rsidP="00675F76">
      <w:pPr>
        <w:jc w:val="both"/>
      </w:pPr>
    </w:p>
    <w:p w14:paraId="4ADEC9A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D</w:t>
      </w:r>
    </w:p>
    <w:p w14:paraId="5FEA5113" w14:textId="77777777" w:rsidR="00156391" w:rsidRDefault="00156391" w:rsidP="00675F76">
      <w:pPr>
        <w:pStyle w:val="Index1"/>
        <w:jc w:val="both"/>
      </w:pPr>
      <w:r w:rsidRPr="0018229F">
        <w:t>Dynamic Link Library</w:t>
      </w:r>
      <w:r>
        <w:tab/>
        <w:t>9</w:t>
      </w:r>
    </w:p>
    <w:p w14:paraId="006A2727" w14:textId="77777777" w:rsidR="007F3922" w:rsidRDefault="007F3922" w:rsidP="00675F76">
      <w:pPr>
        <w:jc w:val="both"/>
      </w:pPr>
    </w:p>
    <w:p w14:paraId="036CAD22" w14:textId="0860EE5F" w:rsidR="007F3922" w:rsidRDefault="007F3922" w:rsidP="00675F76">
      <w:pPr>
        <w:jc w:val="both"/>
      </w:pPr>
      <w:r>
        <w:t>Auch oft als DLL verwendet, enthält Programmcode, Daten und Ressourcen für eine Anwendung (EXE).</w:t>
      </w:r>
    </w:p>
    <w:p w14:paraId="7B3A9A09" w14:textId="77777777" w:rsidR="007F3922" w:rsidRPr="007F3922" w:rsidRDefault="007F3922" w:rsidP="00675F76">
      <w:pPr>
        <w:jc w:val="both"/>
      </w:pPr>
    </w:p>
    <w:p w14:paraId="3B351E18"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E</w:t>
      </w:r>
    </w:p>
    <w:p w14:paraId="7FD05089" w14:textId="77777777" w:rsidR="00156391" w:rsidRDefault="00156391" w:rsidP="00675F76">
      <w:pPr>
        <w:pStyle w:val="Index1"/>
        <w:jc w:val="both"/>
      </w:pPr>
      <w:r>
        <w:t>Equalizer</w:t>
      </w:r>
      <w:r>
        <w:tab/>
        <w:t>3</w:t>
      </w:r>
    </w:p>
    <w:p w14:paraId="63EF1E31" w14:textId="77777777" w:rsidR="007F3922" w:rsidRDefault="007F3922" w:rsidP="00675F76">
      <w:pPr>
        <w:jc w:val="both"/>
      </w:pPr>
    </w:p>
    <w:p w14:paraId="67661D7B" w14:textId="168991D5" w:rsidR="007F3922" w:rsidRDefault="007F3922" w:rsidP="00675F76">
      <w:pPr>
        <w:jc w:val="both"/>
      </w:pPr>
      <w:r>
        <w:t xml:space="preserve">Equalizergraphics </w:t>
      </w:r>
      <w:r w:rsidRPr="007F3922">
        <w:t>Parallel Rendering</w:t>
      </w:r>
    </w:p>
    <w:p w14:paraId="36AC5A9E" w14:textId="2029152F" w:rsidR="007F3922" w:rsidRDefault="007F3922" w:rsidP="00675F76">
      <w:pPr>
        <w:jc w:val="both"/>
      </w:pPr>
      <w:r>
        <w:t>Middleware-Software, um OpenGL basierende Software auf mehrere Nodes, Graphikkarten und Prozessoren zu verteilen.</w:t>
      </w:r>
    </w:p>
    <w:p w14:paraId="5385F629" w14:textId="77777777" w:rsidR="007F3922" w:rsidRPr="007F3922" w:rsidRDefault="007F3922" w:rsidP="00675F76">
      <w:pPr>
        <w:jc w:val="both"/>
      </w:pPr>
    </w:p>
    <w:p w14:paraId="75AEA575" w14:textId="77777777" w:rsidR="00156391" w:rsidRDefault="00156391" w:rsidP="00675F76">
      <w:pPr>
        <w:pStyle w:val="Index1"/>
        <w:jc w:val="both"/>
      </w:pPr>
      <w:r>
        <w:t>Eyes</w:t>
      </w:r>
      <w:r>
        <w:tab/>
        <w:t>5, 9</w:t>
      </w:r>
    </w:p>
    <w:p w14:paraId="631E7F51" w14:textId="77777777" w:rsidR="007F3922" w:rsidRDefault="007F3922" w:rsidP="00675F76">
      <w:pPr>
        <w:jc w:val="both"/>
      </w:pPr>
    </w:p>
    <w:p w14:paraId="24073F10" w14:textId="16DAC6E0" w:rsidR="007F3922" w:rsidRDefault="007F3922" w:rsidP="00675F76">
      <w:pPr>
        <w:jc w:val="both"/>
      </w:pPr>
      <w:r>
        <w:t>WorldViz Eyes</w:t>
      </w:r>
    </w:p>
    <w:p w14:paraId="2F16C044" w14:textId="620C2E81" w:rsidR="007F3922" w:rsidRPr="007F3922" w:rsidRDefault="007F3922" w:rsidP="00675F76">
      <w:pPr>
        <w:jc w:val="both"/>
      </w:pPr>
      <w:r>
        <w:lastRenderedPageBreak/>
        <w:t>Brillengestütztes Trackinggerät, welches mit Infrarot LEDs ausgerüstet ist.</w:t>
      </w:r>
    </w:p>
    <w:p w14:paraId="480E65ED"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F</w:t>
      </w:r>
    </w:p>
    <w:p w14:paraId="6B6908A4" w14:textId="77777777" w:rsidR="00156391" w:rsidRDefault="00156391" w:rsidP="00675F76">
      <w:pPr>
        <w:pStyle w:val="Index1"/>
        <w:jc w:val="both"/>
      </w:pPr>
      <w:r>
        <w:t>Frameworks</w:t>
      </w:r>
      <w:r>
        <w:tab/>
        <w:t>3</w:t>
      </w:r>
    </w:p>
    <w:p w14:paraId="56F86556" w14:textId="77777777" w:rsidR="00CE010C" w:rsidRDefault="00CE010C" w:rsidP="00675F76">
      <w:pPr>
        <w:jc w:val="both"/>
      </w:pPr>
    </w:p>
    <w:p w14:paraId="125479D9" w14:textId="5DECA4CC" w:rsidR="00CE010C" w:rsidRPr="00CE010C" w:rsidRDefault="00CE010C" w:rsidP="00675F76">
      <w:pPr>
        <w:jc w:val="both"/>
      </w:pPr>
      <w:r>
        <w:t xml:space="preserve">Rahmenstruktur, welches dem Programmierer wiederverwendbare Strukturen zur Verfügung stellt. </w:t>
      </w:r>
    </w:p>
    <w:p w14:paraId="377D69B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G</w:t>
      </w:r>
    </w:p>
    <w:p w14:paraId="614DB8A5" w14:textId="77777777" w:rsidR="00156391" w:rsidRDefault="00156391" w:rsidP="00675F76">
      <w:pPr>
        <w:pStyle w:val="Index1"/>
        <w:jc w:val="both"/>
      </w:pPr>
      <w:r>
        <w:t>Game Engine</w:t>
      </w:r>
      <w:r>
        <w:tab/>
        <w:t>3</w:t>
      </w:r>
    </w:p>
    <w:p w14:paraId="5A7B0A36" w14:textId="77777777" w:rsidR="00CE010C" w:rsidRDefault="00CE010C" w:rsidP="00675F76">
      <w:pPr>
        <w:jc w:val="both"/>
      </w:pPr>
    </w:p>
    <w:p w14:paraId="3D43AD3B" w14:textId="4FA9FF20" w:rsidR="00CE010C" w:rsidRDefault="00CE010C" w:rsidP="00675F76">
      <w:pPr>
        <w:jc w:val="both"/>
      </w:pPr>
      <w:r>
        <w:t>Spielengine</w:t>
      </w:r>
    </w:p>
    <w:p w14:paraId="685994AF" w14:textId="3EB2CC7E" w:rsidR="00CE010C" w:rsidRDefault="00CE010C" w:rsidP="00675F76">
      <w:pPr>
        <w:jc w:val="both"/>
      </w:pPr>
      <w:r>
        <w:t>Stellt ein spezielles Framework für Computerspiele zur Verfügung. Unterstützt meistens mehrere Plattformen, und verschiedene Funktionalitäten von Spielen (Physik, Graphik, Sound, Netzwerk, KI, etc)</w:t>
      </w:r>
      <w:r w:rsidR="007C6576">
        <w:t>.</w:t>
      </w:r>
    </w:p>
    <w:p w14:paraId="76CAB37C" w14:textId="77777777" w:rsidR="00CE010C" w:rsidRPr="00CE010C" w:rsidRDefault="00CE010C" w:rsidP="00675F76">
      <w:pPr>
        <w:jc w:val="both"/>
      </w:pPr>
    </w:p>
    <w:p w14:paraId="7DB174FE" w14:textId="77777777" w:rsidR="00156391" w:rsidRDefault="00156391" w:rsidP="00675F76">
      <w:pPr>
        <w:pStyle w:val="Index1"/>
        <w:jc w:val="both"/>
      </w:pPr>
      <w:r>
        <w:t>GPU</w:t>
      </w:r>
      <w:r>
        <w:tab/>
        <w:t>3</w:t>
      </w:r>
    </w:p>
    <w:p w14:paraId="1F1A8811" w14:textId="77777777" w:rsidR="00CE010C" w:rsidRDefault="00CE010C" w:rsidP="00675F76">
      <w:pPr>
        <w:jc w:val="both"/>
      </w:pPr>
    </w:p>
    <w:p w14:paraId="57E2B80F" w14:textId="5B66100C" w:rsidR="00CE010C" w:rsidRDefault="00CE010C" w:rsidP="00675F76">
      <w:pPr>
        <w:jc w:val="both"/>
      </w:pPr>
      <w:r>
        <w:t>graphical processing unit</w:t>
      </w:r>
    </w:p>
    <w:p w14:paraId="2FBC0705" w14:textId="6298C7DA" w:rsidR="00CE010C" w:rsidRPr="00CE010C" w:rsidRDefault="00CE010C" w:rsidP="00675F76">
      <w:pPr>
        <w:jc w:val="both"/>
      </w:pPr>
      <w:r>
        <w:t>Prozessor, der auf die Berechnung von Graphiken optimiert ist.</w:t>
      </w:r>
    </w:p>
    <w:p w14:paraId="1BE239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M</w:t>
      </w:r>
    </w:p>
    <w:p w14:paraId="50C1B588" w14:textId="77777777" w:rsidR="00156391" w:rsidRDefault="00156391" w:rsidP="00675F76">
      <w:pPr>
        <w:pStyle w:val="Index1"/>
        <w:jc w:val="both"/>
      </w:pPr>
      <w:r>
        <w:t>Matrix Switch</w:t>
      </w:r>
      <w:r>
        <w:tab/>
        <w:t>6, 7</w:t>
      </w:r>
    </w:p>
    <w:p w14:paraId="1A37DDE6" w14:textId="77777777" w:rsidR="00CE010C" w:rsidRDefault="00CE010C" w:rsidP="00675F76">
      <w:pPr>
        <w:jc w:val="both"/>
      </w:pPr>
    </w:p>
    <w:p w14:paraId="03A75160" w14:textId="4EB9D5D9" w:rsidR="00E26CE6" w:rsidRDefault="00E26CE6" w:rsidP="00675F76">
      <w:pPr>
        <w:jc w:val="both"/>
      </w:pPr>
      <w:r>
        <w:t>DVI Matrix Switch</w:t>
      </w:r>
    </w:p>
    <w:p w14:paraId="44E98C58" w14:textId="021F6114" w:rsidR="00E26CE6" w:rsidRDefault="00E26CE6" w:rsidP="00675F76">
      <w:pPr>
        <w:jc w:val="both"/>
      </w:pPr>
      <w:r>
        <w:t xml:space="preserve">Stellt ein Routing zur Verfügung von mehreren DVI Eingängen zu mehreren Displays. </w:t>
      </w:r>
    </w:p>
    <w:p w14:paraId="4A4DC36B" w14:textId="77777777" w:rsidR="00E26CE6" w:rsidRPr="00CE010C" w:rsidRDefault="00E26CE6" w:rsidP="00675F76">
      <w:pPr>
        <w:jc w:val="both"/>
      </w:pPr>
    </w:p>
    <w:p w14:paraId="325DFF52" w14:textId="77777777" w:rsidR="00156391" w:rsidRDefault="00156391" w:rsidP="00675F76">
      <w:pPr>
        <w:pStyle w:val="Index1"/>
        <w:jc w:val="both"/>
      </w:pPr>
      <w:r>
        <w:t>MiddleVR</w:t>
      </w:r>
      <w:r>
        <w:tab/>
        <w:t>3</w:t>
      </w:r>
    </w:p>
    <w:p w14:paraId="08DC003B" w14:textId="77777777" w:rsidR="00E26CE6" w:rsidRDefault="00E26CE6" w:rsidP="00675F76">
      <w:pPr>
        <w:jc w:val="both"/>
      </w:pPr>
    </w:p>
    <w:p w14:paraId="7B01813E" w14:textId="3066635B" w:rsidR="00E26CE6" w:rsidRDefault="00E26CE6" w:rsidP="00675F76">
      <w:pPr>
        <w:jc w:val="both"/>
      </w:pPr>
      <w:r>
        <w:t>middleVR for Unity</w:t>
      </w:r>
    </w:p>
    <w:p w14:paraId="03C825FF" w14:textId="33A2E622" w:rsidR="00E26CE6" w:rsidRDefault="00E26CE6" w:rsidP="00675F76">
      <w:pPr>
        <w:jc w:val="both"/>
      </w:pPr>
      <w:r>
        <w:t xml:space="preserve">Kommerzielle Applikation, welche die Erstellung von VR Anwendungen unterstützt. Verschiedene Soft- und Hardware werden unterstützt und verbindet sie untereinander. </w:t>
      </w:r>
    </w:p>
    <w:p w14:paraId="634A476C" w14:textId="77777777" w:rsidR="00E26CE6" w:rsidRPr="00E26CE6" w:rsidRDefault="00E26CE6" w:rsidP="00675F76">
      <w:pPr>
        <w:jc w:val="both"/>
      </w:pPr>
    </w:p>
    <w:p w14:paraId="5B18A941" w14:textId="4B1CFD4D" w:rsidR="00156391" w:rsidRDefault="00156391" w:rsidP="00675F76">
      <w:pPr>
        <w:pStyle w:val="Index1"/>
        <w:jc w:val="both"/>
      </w:pPr>
      <w:r>
        <w:t>Minimap</w:t>
      </w:r>
      <w:r>
        <w:tab/>
        <w:t>14, 1</w:t>
      </w:r>
      <w:r w:rsidR="005A22BA">
        <w:t>9</w:t>
      </w:r>
    </w:p>
    <w:p w14:paraId="0B636F69" w14:textId="77777777" w:rsidR="00E26CE6" w:rsidRDefault="00E26CE6" w:rsidP="00675F76">
      <w:pPr>
        <w:jc w:val="both"/>
      </w:pPr>
    </w:p>
    <w:p w14:paraId="00B5C672" w14:textId="5CE1D723" w:rsidR="00E26CE6" w:rsidRDefault="00E26CE6" w:rsidP="00675F76">
      <w:pPr>
        <w:jc w:val="both"/>
      </w:pPr>
      <w:r>
        <w:t>Miniatur-Map</w:t>
      </w:r>
    </w:p>
    <w:p w14:paraId="588AB8D6" w14:textId="66CDA0C3" w:rsidR="00E26CE6" w:rsidRDefault="00E26CE6" w:rsidP="00675F76">
      <w:pPr>
        <w:jc w:val="both"/>
      </w:pPr>
      <w:r>
        <w:t xml:space="preserve">Stellt einen Überblick über die Spielwelt dar. Abstrahiert und simplifiziert die Details, sodass nur wichtige Akteure (Spieler, Quests, Gelände) dargezeigt werden. </w:t>
      </w:r>
    </w:p>
    <w:p w14:paraId="799D3F0A" w14:textId="77777777" w:rsidR="00E26CE6" w:rsidRPr="00E26CE6" w:rsidRDefault="00E26CE6" w:rsidP="00675F76">
      <w:pPr>
        <w:jc w:val="both"/>
      </w:pPr>
    </w:p>
    <w:p w14:paraId="5C2212DB" w14:textId="77777777" w:rsidR="00156391" w:rsidRDefault="00156391" w:rsidP="00675F76">
      <w:pPr>
        <w:pStyle w:val="Index1"/>
        <w:jc w:val="both"/>
      </w:pPr>
      <w:r>
        <w:t>Mosaic</w:t>
      </w:r>
      <w:r>
        <w:tab/>
        <w:t>3</w:t>
      </w:r>
    </w:p>
    <w:p w14:paraId="2088598C" w14:textId="77777777" w:rsidR="00E26CE6" w:rsidRDefault="00E26CE6" w:rsidP="00675F76">
      <w:pPr>
        <w:jc w:val="both"/>
      </w:pPr>
    </w:p>
    <w:p w14:paraId="29E00D87" w14:textId="59BFEA87" w:rsidR="00E26CE6" w:rsidRDefault="00E26CE6" w:rsidP="00675F76">
      <w:pPr>
        <w:jc w:val="both"/>
      </w:pPr>
      <w:r>
        <w:t>Nvidia Mosaic</w:t>
      </w:r>
    </w:p>
    <w:p w14:paraId="1373BA54" w14:textId="212936AA" w:rsidR="00E26CE6" w:rsidRPr="00E26CE6" w:rsidRDefault="00E26CE6" w:rsidP="00675F76">
      <w:pPr>
        <w:jc w:val="both"/>
      </w:pPr>
      <w:r>
        <w:t xml:space="preserve">Die NVIDIA Mosaic Mehrbildschirm </w:t>
      </w:r>
      <w:r w:rsidRPr="00E26CE6">
        <w:t>Technologie dient zur einfachen Skalierung jeder Anwendung auf mehrere Bildschirme, und das ohne Softwareanpassungen oder Leistungseinbu</w:t>
      </w:r>
      <w:r>
        <w:t>ss</w:t>
      </w:r>
      <w:r w:rsidRPr="00E26CE6">
        <w:t>en.</w:t>
      </w:r>
    </w:p>
    <w:p w14:paraId="223A3925"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N</w:t>
      </w:r>
    </w:p>
    <w:p w14:paraId="2EAF1543" w14:textId="77777777" w:rsidR="00156391" w:rsidRDefault="00156391" w:rsidP="00675F76">
      <w:pPr>
        <w:pStyle w:val="Index1"/>
        <w:jc w:val="both"/>
      </w:pPr>
      <w:r>
        <w:t>Nvidia</w:t>
      </w:r>
      <w:r>
        <w:tab/>
        <w:t>4</w:t>
      </w:r>
    </w:p>
    <w:p w14:paraId="4522DDAA" w14:textId="77777777" w:rsidR="00E26CE6" w:rsidRDefault="00E26CE6" w:rsidP="00675F76">
      <w:pPr>
        <w:jc w:val="both"/>
      </w:pPr>
    </w:p>
    <w:p w14:paraId="659EAEA7" w14:textId="1988076D" w:rsidR="00E26CE6" w:rsidRDefault="00E26CE6" w:rsidP="00675F76">
      <w:pPr>
        <w:jc w:val="both"/>
      </w:pPr>
      <w:r>
        <w:t xml:space="preserve">Nvidia Corporation </w:t>
      </w:r>
    </w:p>
    <w:p w14:paraId="1291ADED" w14:textId="50350E13" w:rsidR="00E26CE6" w:rsidRDefault="00E26CE6" w:rsidP="00675F76">
      <w:pPr>
        <w:jc w:val="both"/>
      </w:pPr>
      <w:r>
        <w:t xml:space="preserve">Einer der weltweit grössten Hersteller von Chipsätzen und Graphikprozessoren. </w:t>
      </w:r>
    </w:p>
    <w:p w14:paraId="1E69D542" w14:textId="77777777" w:rsidR="00E26CE6" w:rsidRPr="00E26CE6" w:rsidRDefault="00E26CE6" w:rsidP="00675F76">
      <w:pPr>
        <w:jc w:val="both"/>
      </w:pPr>
    </w:p>
    <w:p w14:paraId="0DCF767F"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O</w:t>
      </w:r>
    </w:p>
    <w:p w14:paraId="6B01A0BA" w14:textId="77777777" w:rsidR="00156391" w:rsidRDefault="00156391" w:rsidP="00675F76">
      <w:pPr>
        <w:pStyle w:val="Index1"/>
        <w:jc w:val="both"/>
      </w:pPr>
      <w:r>
        <w:t>OpenGL</w:t>
      </w:r>
      <w:r>
        <w:tab/>
        <w:t>3</w:t>
      </w:r>
    </w:p>
    <w:p w14:paraId="4081CDED" w14:textId="77777777" w:rsidR="00903C80" w:rsidRDefault="00903C80" w:rsidP="00675F76">
      <w:pPr>
        <w:jc w:val="both"/>
      </w:pPr>
    </w:p>
    <w:p w14:paraId="1580561F" w14:textId="5130133E" w:rsidR="00903C80" w:rsidRDefault="00903C80" w:rsidP="00675F76">
      <w:pPr>
        <w:jc w:val="both"/>
      </w:pPr>
      <w:r>
        <w:t>Open Graphics Library</w:t>
      </w:r>
    </w:p>
    <w:p w14:paraId="5298F65C" w14:textId="4CFE02D7" w:rsidR="00903C80" w:rsidRDefault="00903C80" w:rsidP="00675F76">
      <w:pPr>
        <w:jc w:val="both"/>
      </w:pPr>
      <w:r>
        <w:t xml:space="preserve">Plattform- und </w:t>
      </w:r>
      <w:r w:rsidR="00D833F5">
        <w:t>Programmiersprachen</w:t>
      </w:r>
      <w:r>
        <w:t xml:space="preserve"> unabhängige Programmierschnittstelle von 2D und 3D Computeranwendungen. </w:t>
      </w:r>
    </w:p>
    <w:p w14:paraId="4EC5CE18" w14:textId="77777777" w:rsidR="00903C80" w:rsidRPr="00903C80" w:rsidRDefault="00903C80" w:rsidP="00675F76">
      <w:pPr>
        <w:jc w:val="both"/>
      </w:pPr>
    </w:p>
    <w:p w14:paraId="3880016C" w14:textId="77777777" w:rsidR="00156391" w:rsidRDefault="00156391" w:rsidP="00675F76">
      <w:pPr>
        <w:pStyle w:val="Index1"/>
        <w:jc w:val="both"/>
      </w:pPr>
      <w:r>
        <w:t>OpenSceneGraph</w:t>
      </w:r>
      <w:r>
        <w:tab/>
        <w:t>3</w:t>
      </w:r>
    </w:p>
    <w:p w14:paraId="47BFC773" w14:textId="77777777" w:rsidR="00D833F5" w:rsidRDefault="00D833F5" w:rsidP="00675F76">
      <w:pPr>
        <w:jc w:val="both"/>
      </w:pPr>
    </w:p>
    <w:p w14:paraId="23535C59" w14:textId="6C5BC314" w:rsidR="00D833F5" w:rsidRDefault="00D833F5" w:rsidP="00675F76">
      <w:pPr>
        <w:jc w:val="both"/>
      </w:pPr>
      <w:r>
        <w:t>Open Source Toolkit für Graphikanwendungen</w:t>
      </w:r>
      <w:r w:rsidR="007C6576">
        <w:t>.</w:t>
      </w:r>
    </w:p>
    <w:p w14:paraId="771F89C2" w14:textId="77777777" w:rsidR="00D833F5" w:rsidRPr="00D833F5" w:rsidRDefault="00D833F5" w:rsidP="00675F76">
      <w:pPr>
        <w:jc w:val="both"/>
      </w:pPr>
    </w:p>
    <w:p w14:paraId="21C35DD5" w14:textId="77777777" w:rsidR="00156391" w:rsidRDefault="00156391" w:rsidP="00675F76">
      <w:pPr>
        <w:pStyle w:val="Index1"/>
        <w:jc w:val="both"/>
      </w:pPr>
      <w:r>
        <w:t>OS X</w:t>
      </w:r>
      <w:r>
        <w:tab/>
        <w:t>4</w:t>
      </w:r>
    </w:p>
    <w:p w14:paraId="3DA72FAE" w14:textId="77777777" w:rsidR="00D833F5" w:rsidRDefault="00D833F5" w:rsidP="00675F76">
      <w:pPr>
        <w:jc w:val="both"/>
      </w:pPr>
    </w:p>
    <w:p w14:paraId="51DD0D76" w14:textId="285A4D3F" w:rsidR="00D833F5" w:rsidRDefault="00D833F5" w:rsidP="00675F76">
      <w:pPr>
        <w:jc w:val="both"/>
      </w:pPr>
      <w:r>
        <w:t>Mac OS X</w:t>
      </w:r>
    </w:p>
    <w:p w14:paraId="2B523A83" w14:textId="028C726A" w:rsidR="00D833F5" w:rsidRPr="00D833F5" w:rsidRDefault="00D833F5" w:rsidP="00675F76">
      <w:pPr>
        <w:jc w:val="both"/>
      </w:pPr>
      <w:r>
        <w:t>Kommerzielles Betriebssystem von Apple Computers Inc.</w:t>
      </w:r>
    </w:p>
    <w:p w14:paraId="5EF386C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P</w:t>
      </w:r>
    </w:p>
    <w:p w14:paraId="3F8738D2" w14:textId="77777777" w:rsidR="00156391" w:rsidRDefault="00156391" w:rsidP="00675F76">
      <w:pPr>
        <w:pStyle w:val="Index1"/>
        <w:jc w:val="both"/>
      </w:pPr>
      <w:r>
        <w:t>PPT Studio 2013</w:t>
      </w:r>
      <w:r>
        <w:tab/>
        <w:t>5</w:t>
      </w:r>
    </w:p>
    <w:p w14:paraId="610E0C1F" w14:textId="77777777" w:rsidR="00D833F5" w:rsidRDefault="00D833F5" w:rsidP="00675F76">
      <w:pPr>
        <w:jc w:val="both"/>
      </w:pPr>
    </w:p>
    <w:p w14:paraId="72F3E344" w14:textId="0C7FB563" w:rsidR="00D833F5" w:rsidRDefault="00D833F5" w:rsidP="00675F76">
      <w:pPr>
        <w:jc w:val="both"/>
      </w:pPr>
      <w:r>
        <w:t>Software von WorldViz welche die Installation im CAVE der BFH softwareseitig unterstützt (bietet Kalibrierungseinstellungen, VRPN Output und vieles mehr an).</w:t>
      </w:r>
    </w:p>
    <w:p w14:paraId="11E154D2" w14:textId="77777777" w:rsidR="00D833F5" w:rsidRPr="00D833F5" w:rsidRDefault="00D833F5" w:rsidP="00675F76">
      <w:pPr>
        <w:jc w:val="both"/>
      </w:pPr>
    </w:p>
    <w:p w14:paraId="419B9BAB"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U</w:t>
      </w:r>
    </w:p>
    <w:p w14:paraId="09AFBEA0" w14:textId="2C96BE5B" w:rsidR="00156391" w:rsidRDefault="00156391" w:rsidP="00675F76">
      <w:pPr>
        <w:pStyle w:val="Index1"/>
        <w:jc w:val="both"/>
      </w:pPr>
      <w:r>
        <w:t>Unity</w:t>
      </w:r>
      <w:r>
        <w:tab/>
        <w:t>1, 2, 3, 4, 6, 8, 9, 10, 11, 12, 13, 14, 16, 1</w:t>
      </w:r>
      <w:r w:rsidR="001F70BC">
        <w:t>9</w:t>
      </w:r>
    </w:p>
    <w:p w14:paraId="1A5E5A2E" w14:textId="77777777" w:rsidR="00D833F5" w:rsidRDefault="00D833F5" w:rsidP="00675F76">
      <w:pPr>
        <w:jc w:val="both"/>
      </w:pPr>
    </w:p>
    <w:p w14:paraId="5BE449A2" w14:textId="25D33771" w:rsidR="00D833F5" w:rsidRDefault="00D833F5" w:rsidP="00675F76">
      <w:pPr>
        <w:jc w:val="both"/>
      </w:pPr>
      <w:r>
        <w:t>Unity Game Engine</w:t>
      </w:r>
    </w:p>
    <w:p w14:paraId="5FE9C263" w14:textId="4EFFBC5D" w:rsidR="00D833F5" w:rsidRDefault="00D833F5" w:rsidP="00675F76">
      <w:pPr>
        <w:jc w:val="both"/>
      </w:pPr>
      <w:r>
        <w:t xml:space="preserve">Unity ist eine Laufzeit- und Entwicklungsumgebung für Spiele und Simulationen. </w:t>
      </w:r>
    </w:p>
    <w:p w14:paraId="30B64791" w14:textId="77777777" w:rsidR="00D833F5" w:rsidRPr="00D833F5" w:rsidRDefault="00D833F5" w:rsidP="00675F76">
      <w:pPr>
        <w:jc w:val="both"/>
      </w:pPr>
    </w:p>
    <w:p w14:paraId="3630A8E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V</w:t>
      </w:r>
    </w:p>
    <w:p w14:paraId="03CBDF1D" w14:textId="77777777" w:rsidR="00156391" w:rsidRDefault="00156391" w:rsidP="00675F76">
      <w:pPr>
        <w:pStyle w:val="Index1"/>
        <w:jc w:val="both"/>
      </w:pPr>
      <w:r>
        <w:t>VRPN</w:t>
      </w:r>
      <w:r>
        <w:tab/>
        <w:t>2, 5, 8, 9, 10, 16</w:t>
      </w:r>
    </w:p>
    <w:p w14:paraId="43EA13FA" w14:textId="77777777" w:rsidR="00D833F5" w:rsidRDefault="00D833F5" w:rsidP="00675F76">
      <w:pPr>
        <w:jc w:val="both"/>
      </w:pPr>
    </w:p>
    <w:p w14:paraId="060D2FA5" w14:textId="7293C910" w:rsidR="00D833F5" w:rsidRDefault="00D833F5" w:rsidP="00675F76">
      <w:pPr>
        <w:jc w:val="both"/>
      </w:pPr>
      <w:r w:rsidRPr="00D833F5">
        <w:t>Virtual Reality Peripheral Network</w:t>
      </w:r>
    </w:p>
    <w:p w14:paraId="2A955942" w14:textId="23085CD8" w:rsidR="00D833F5" w:rsidRPr="00D833F5" w:rsidRDefault="00D833F5" w:rsidP="00675F76">
      <w:pPr>
        <w:jc w:val="both"/>
      </w:pPr>
      <w:r>
        <w:t xml:space="preserve">Stellt verschiedene Tools (Server, Client, Klassen und Protokolle) zur Verfügung, um ein transparentes Interface zwischen einer Applikation und physikalischen Geräten zu bieten. </w:t>
      </w:r>
    </w:p>
    <w:p w14:paraId="3F3B1C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W</w:t>
      </w:r>
    </w:p>
    <w:p w14:paraId="59BE409C" w14:textId="02D553A6" w:rsidR="00156391" w:rsidRDefault="00156391" w:rsidP="00675F76">
      <w:pPr>
        <w:pStyle w:val="Index1"/>
        <w:jc w:val="both"/>
      </w:pPr>
      <w:r>
        <w:t>Wand</w:t>
      </w:r>
      <w:r>
        <w:tab/>
        <w:t xml:space="preserve">2, 5, 6, 9, 10, 11, 13, </w:t>
      </w:r>
      <w:r w:rsidR="007928B7">
        <w:t>19</w:t>
      </w:r>
    </w:p>
    <w:p w14:paraId="12DE9A45" w14:textId="77777777" w:rsidR="00D833F5" w:rsidRDefault="00D833F5" w:rsidP="00675F76">
      <w:pPr>
        <w:jc w:val="both"/>
      </w:pPr>
    </w:p>
    <w:p w14:paraId="00D10DB4" w14:textId="1757D725" w:rsidR="00D833F5" w:rsidRDefault="00D833F5" w:rsidP="00675F76">
      <w:pPr>
        <w:jc w:val="both"/>
      </w:pPr>
      <w:r>
        <w:lastRenderedPageBreak/>
        <w:t>Einhändiger Controller, welcher über Infrarot LEDs verfügt, sowie mehrere Buttons und einen analogen Joystick</w:t>
      </w:r>
      <w:r w:rsidR="007C6576">
        <w:t>.</w:t>
      </w:r>
    </w:p>
    <w:p w14:paraId="6F07748D" w14:textId="77777777" w:rsidR="00D833F5" w:rsidRPr="00D833F5" w:rsidRDefault="00D833F5" w:rsidP="00675F76">
      <w:pPr>
        <w:jc w:val="both"/>
      </w:pPr>
    </w:p>
    <w:p w14:paraId="72C197A8" w14:textId="77777777" w:rsidR="00156391" w:rsidRDefault="00156391" w:rsidP="00675F76">
      <w:pPr>
        <w:pStyle w:val="Index1"/>
        <w:jc w:val="both"/>
      </w:pPr>
      <w:r>
        <w:t>Windows</w:t>
      </w:r>
      <w:r>
        <w:tab/>
        <w:t>4</w:t>
      </w:r>
    </w:p>
    <w:p w14:paraId="5E2D9311" w14:textId="77777777" w:rsidR="00811898" w:rsidRDefault="00811898" w:rsidP="00675F76">
      <w:pPr>
        <w:jc w:val="both"/>
      </w:pPr>
    </w:p>
    <w:p w14:paraId="156FCFDD" w14:textId="1D6830DD" w:rsidR="00811898" w:rsidRDefault="00811898" w:rsidP="00675F76">
      <w:pPr>
        <w:jc w:val="both"/>
      </w:pPr>
      <w:r>
        <w:t xml:space="preserve">Microsoft Windows </w:t>
      </w:r>
    </w:p>
    <w:p w14:paraId="7D861F35" w14:textId="66EA7329" w:rsidR="00811898" w:rsidRDefault="00811898" w:rsidP="00675F76">
      <w:pPr>
        <w:jc w:val="both"/>
      </w:pPr>
      <w:r>
        <w:lastRenderedPageBreak/>
        <w:t>Betriebssystem von Microsoft, aktuell in der Version 10.</w:t>
      </w:r>
    </w:p>
    <w:p w14:paraId="6D54BD2E" w14:textId="77777777" w:rsidR="00811898" w:rsidRPr="00811898" w:rsidRDefault="00811898" w:rsidP="00675F76">
      <w:pPr>
        <w:jc w:val="both"/>
      </w:pPr>
    </w:p>
    <w:p w14:paraId="07E3F2F5" w14:textId="31D84BC7" w:rsidR="00156391" w:rsidRDefault="00156391" w:rsidP="00675F76">
      <w:pPr>
        <w:pStyle w:val="Index1"/>
        <w:jc w:val="both"/>
      </w:pPr>
      <w:r>
        <w:t>WorldViz</w:t>
      </w:r>
      <w:r>
        <w:tab/>
        <w:t>2, 4, 5, 6, 8, 9, 10, 1</w:t>
      </w:r>
      <w:r w:rsidR="007928B7">
        <w:t>9</w:t>
      </w:r>
    </w:p>
    <w:p w14:paraId="4B50EA00" w14:textId="77777777" w:rsidR="00811898" w:rsidRDefault="00811898" w:rsidP="00675F76">
      <w:pPr>
        <w:jc w:val="both"/>
      </w:pPr>
    </w:p>
    <w:p w14:paraId="7A2DD05F" w14:textId="58ADD7BA" w:rsidR="00811898" w:rsidRDefault="00811898" w:rsidP="00675F76">
      <w:pPr>
        <w:jc w:val="both"/>
      </w:pPr>
      <w:r>
        <w:t xml:space="preserve">Kommerzielle Firma welche komplette Systeme mit Infrarotkameras und Software anbietet. </w:t>
      </w:r>
    </w:p>
    <w:p w14:paraId="4A9FCC90" w14:textId="77777777" w:rsidR="00811898" w:rsidRPr="00811898" w:rsidRDefault="00811898" w:rsidP="00811898"/>
    <w:p w14:paraId="38B0A0F2" w14:textId="77777777" w:rsidR="00156391" w:rsidRDefault="00156391" w:rsidP="00E90A42">
      <w:pPr>
        <w:rPr>
          <w:noProof/>
        </w:rPr>
        <w:sectPr w:rsidR="00156391" w:rsidSect="00156391">
          <w:type w:val="continuous"/>
          <w:pgSz w:w="11906" w:h="16838" w:code="9"/>
          <w:pgMar w:top="1758" w:right="1004" w:bottom="680" w:left="1435" w:header="709" w:footer="510" w:gutter="0"/>
          <w:cols w:num="2" w:space="720"/>
          <w:docGrid w:linePitch="360"/>
        </w:sectPr>
      </w:pPr>
    </w:p>
    <w:p w14:paraId="6FD517DA" w14:textId="47CEE20C" w:rsidR="00E90A42" w:rsidRDefault="00156391" w:rsidP="00E90A42">
      <w:r>
        <w:lastRenderedPageBreak/>
        <w:fldChar w:fldCharType="end"/>
      </w:r>
    </w:p>
    <w:p w14:paraId="50AD2E29" w14:textId="77777777" w:rsidR="00811898" w:rsidRPr="00E90A42" w:rsidRDefault="00811898" w:rsidP="00E90A42"/>
    <w:sectPr w:rsidR="00811898" w:rsidRPr="00E90A42" w:rsidSect="00156391">
      <w:type w:val="continuous"/>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61C50C" w14:textId="77777777" w:rsidR="00D7296A" w:rsidRDefault="00D7296A" w:rsidP="006312E0">
      <w:pPr>
        <w:spacing w:line="240" w:lineRule="auto"/>
      </w:pPr>
      <w:r>
        <w:separator/>
      </w:r>
    </w:p>
  </w:endnote>
  <w:endnote w:type="continuationSeparator" w:id="0">
    <w:p w14:paraId="53C6E224" w14:textId="77777777" w:rsidR="00D7296A" w:rsidRDefault="00D7296A"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9B33F" w14:textId="77777777" w:rsidR="00B075BF" w:rsidRDefault="00B075B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7573" w14:textId="77777777" w:rsidR="00B075BF" w:rsidRPr="00052655" w:rsidRDefault="00B075BF"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05569" w14:textId="77777777" w:rsidR="00B075BF" w:rsidRPr="003B1648" w:rsidRDefault="00B075BF"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800282">
                            <w:rPr>
                              <w:noProof/>
                              <w:sz w:val="16"/>
                              <w:szCs w:val="16"/>
                            </w:rPr>
                            <w:t>21</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951CF"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5FE05569" w14:textId="77777777" w:rsidR="00B075BF" w:rsidRPr="003B1648" w:rsidRDefault="00B075BF"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800282">
                      <w:rPr>
                        <w:noProof/>
                        <w:sz w:val="16"/>
                        <w:szCs w:val="16"/>
                      </w:rPr>
                      <w:t>21</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A402" w14:textId="77777777" w:rsidR="00B075BF" w:rsidRDefault="00B075B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C2998" w14:textId="77777777" w:rsidR="00D7296A" w:rsidRDefault="00D7296A" w:rsidP="006312E0">
      <w:pPr>
        <w:spacing w:line="240" w:lineRule="auto"/>
      </w:pPr>
    </w:p>
  </w:footnote>
  <w:footnote w:type="continuationSeparator" w:id="0">
    <w:p w14:paraId="51555FE1" w14:textId="77777777" w:rsidR="00D7296A" w:rsidRDefault="00D7296A" w:rsidP="006312E0">
      <w:pPr>
        <w:spacing w:line="240" w:lineRule="auto"/>
      </w:pPr>
      <w:r>
        <w:continuationSeparator/>
      </w:r>
    </w:p>
  </w:footnote>
  <w:footnote w:id="1">
    <w:p w14:paraId="3DD8D047" w14:textId="1FB11176" w:rsidR="00B075BF" w:rsidRPr="00251427" w:rsidRDefault="00B075BF">
      <w:pPr>
        <w:pStyle w:val="Funotentext"/>
        <w:rPr>
          <w:lang w:val="en-US"/>
        </w:rPr>
      </w:pPr>
      <w:r>
        <w:rPr>
          <w:rStyle w:val="Funotenzeichen"/>
        </w:rPr>
        <w:footnoteRef/>
      </w:r>
      <w:r w:rsidRPr="00251427">
        <w:rPr>
          <w:lang w:val="en-US"/>
        </w:rPr>
        <w:t xml:space="preserve"> CVPR - </w:t>
      </w:r>
      <w:hyperlink r:id="rId1" w:history="1">
        <w:r w:rsidRPr="00251427">
          <w:rPr>
            <w:rStyle w:val="Hyperlink"/>
            <w:lang w:val="en-US"/>
          </w:rPr>
          <w:t>https://www.cpvrlab.ti.bfh.ch/</w:t>
        </w:r>
      </w:hyperlink>
      <w:r w:rsidRPr="00251427">
        <w:rPr>
          <w:lang w:val="en-US"/>
        </w:rPr>
        <w:t xml:space="preserve"> </w:t>
      </w:r>
    </w:p>
  </w:footnote>
  <w:footnote w:id="2">
    <w:p w14:paraId="7A75828A" w14:textId="325862B0" w:rsidR="00B075BF" w:rsidRPr="00251427" w:rsidRDefault="00B075BF">
      <w:pPr>
        <w:pStyle w:val="Funotentext"/>
        <w:rPr>
          <w:lang w:val="en-US"/>
        </w:rPr>
      </w:pPr>
      <w:r>
        <w:rPr>
          <w:rStyle w:val="Funotenzeichen"/>
        </w:rPr>
        <w:footnoteRef/>
      </w:r>
      <w:r w:rsidRPr="00251427">
        <w:rPr>
          <w:lang w:val="en-US"/>
        </w:rPr>
        <w:t xml:space="preserve"> CAVE</w:t>
      </w:r>
      <w:r>
        <w:rPr>
          <w:lang w:val="en-US"/>
        </w:rPr>
        <w:fldChar w:fldCharType="begin"/>
      </w:r>
      <w:r w:rsidRPr="00675F76">
        <w:rPr>
          <w:lang w:val="fr-CH"/>
        </w:rPr>
        <w:instrText xml:space="preserve"> XE "CAVE" </w:instrText>
      </w:r>
      <w:r>
        <w:rPr>
          <w:lang w:val="en-US"/>
        </w:rPr>
        <w:fldChar w:fldCharType="end"/>
      </w:r>
      <w:r w:rsidRPr="00251427">
        <w:rPr>
          <w:lang w:val="en-US"/>
        </w:rPr>
        <w:t xml:space="preserve"> - </w:t>
      </w:r>
      <w:hyperlink r:id="rId2" w:history="1">
        <w:r w:rsidRPr="00251427">
          <w:rPr>
            <w:rStyle w:val="Hyperlink"/>
            <w:lang w:val="en-US"/>
          </w:rPr>
          <w:t>https://de.wikipedia.org/wiki/Cave_Automatic_Virtual_Environment</w:t>
        </w:r>
      </w:hyperlink>
      <w:r w:rsidRPr="00251427">
        <w:rPr>
          <w:lang w:val="en-US"/>
        </w:rPr>
        <w:t xml:space="preserve"> </w:t>
      </w:r>
    </w:p>
  </w:footnote>
  <w:footnote w:id="3">
    <w:p w14:paraId="3AD9EBF5" w14:textId="24C6E2F5" w:rsidR="00B075BF" w:rsidRPr="00251427" w:rsidRDefault="00B075BF">
      <w:pPr>
        <w:pStyle w:val="Funotentext"/>
        <w:rPr>
          <w:lang w:val="en-US"/>
        </w:rPr>
      </w:pPr>
      <w:r>
        <w:rPr>
          <w:rStyle w:val="Funotenzeichen"/>
        </w:rPr>
        <w:footnoteRef/>
      </w:r>
      <w:r w:rsidRPr="00251427">
        <w:rPr>
          <w:lang w:val="en-US"/>
        </w:rPr>
        <w:t xml:space="preserve"> OpenGL</w:t>
      </w:r>
      <w:r>
        <w:rPr>
          <w:lang w:val="en-US"/>
        </w:rPr>
        <w:fldChar w:fldCharType="begin"/>
      </w:r>
      <w:r>
        <w:instrText xml:space="preserve"> XE "</w:instrText>
      </w:r>
      <w:r w:rsidRPr="00BE7A64">
        <w:instrText>OpenGL</w:instrText>
      </w:r>
      <w:r>
        <w:instrText xml:space="preserve">" </w:instrText>
      </w:r>
      <w:r>
        <w:rPr>
          <w:lang w:val="en-US"/>
        </w:rPr>
        <w:fldChar w:fldCharType="end"/>
      </w:r>
      <w:r w:rsidRPr="00251427">
        <w:rPr>
          <w:lang w:val="en-US"/>
        </w:rPr>
        <w:t xml:space="preserve"> - </w:t>
      </w:r>
      <w:hyperlink r:id="rId3" w:history="1">
        <w:r w:rsidRPr="00251427">
          <w:rPr>
            <w:rStyle w:val="Hyperlink"/>
            <w:lang w:val="en-US"/>
          </w:rPr>
          <w:t>https://www.opengl.org/</w:t>
        </w:r>
      </w:hyperlink>
      <w:r w:rsidRPr="00251427">
        <w:rPr>
          <w:lang w:val="en-US"/>
        </w:rPr>
        <w:t xml:space="preserve"> </w:t>
      </w:r>
    </w:p>
  </w:footnote>
  <w:footnote w:id="4">
    <w:p w14:paraId="037AAA53" w14:textId="735CF8D0" w:rsidR="00B075BF" w:rsidRPr="00251427" w:rsidRDefault="00B075BF">
      <w:pPr>
        <w:pStyle w:val="Funotentext"/>
        <w:rPr>
          <w:lang w:val="en-US"/>
        </w:rPr>
      </w:pPr>
      <w:r>
        <w:rPr>
          <w:rStyle w:val="Funotenzeichen"/>
        </w:rPr>
        <w:footnoteRef/>
      </w:r>
      <w:r w:rsidRPr="00251427">
        <w:rPr>
          <w:lang w:val="en-US"/>
        </w:rPr>
        <w:t xml:space="preserve"> OpenSceneGraph</w:t>
      </w:r>
      <w:r>
        <w:rPr>
          <w:lang w:val="en-US"/>
        </w:rPr>
        <w:fldChar w:fldCharType="begin"/>
      </w:r>
      <w:r>
        <w:instrText xml:space="preserve"> XE "</w:instrText>
      </w:r>
      <w:r w:rsidRPr="00FC2687">
        <w:instrText>OpenSceneGraph</w:instrText>
      </w:r>
      <w:r>
        <w:instrText xml:space="preserve">" </w:instrText>
      </w:r>
      <w:r>
        <w:rPr>
          <w:lang w:val="en-US"/>
        </w:rPr>
        <w:fldChar w:fldCharType="end"/>
      </w:r>
      <w:r w:rsidRPr="00251427">
        <w:rPr>
          <w:lang w:val="en-US"/>
        </w:rPr>
        <w:t xml:space="preserve"> - </w:t>
      </w:r>
      <w:hyperlink r:id="rId4" w:history="1">
        <w:r w:rsidRPr="00251427">
          <w:rPr>
            <w:rStyle w:val="Hyperlink"/>
            <w:lang w:val="en-US"/>
          </w:rPr>
          <w:t>http://www.openscenegraph.org/</w:t>
        </w:r>
      </w:hyperlink>
      <w:r w:rsidRPr="00251427">
        <w:rPr>
          <w:lang w:val="en-US"/>
        </w:rPr>
        <w:t xml:space="preserve"> </w:t>
      </w:r>
    </w:p>
  </w:footnote>
  <w:footnote w:id="5">
    <w:p w14:paraId="519AA266" w14:textId="3454FAA6" w:rsidR="00B075BF" w:rsidRPr="00251427" w:rsidRDefault="00B075BF" w:rsidP="00AC49DE">
      <w:pPr>
        <w:pStyle w:val="Funotentext"/>
        <w:rPr>
          <w:lang w:val="en-US"/>
        </w:rPr>
      </w:pPr>
      <w:r>
        <w:rPr>
          <w:rStyle w:val="Funotenzeichen"/>
        </w:rPr>
        <w:footnoteRef/>
      </w:r>
      <w:r w:rsidRPr="00251427">
        <w:rPr>
          <w:lang w:val="en-US"/>
        </w:rPr>
        <w:t xml:space="preserve"> Equalizer - </w:t>
      </w:r>
      <w:hyperlink r:id="rId5" w:history="1">
        <w:r w:rsidRPr="00251427">
          <w:rPr>
            <w:rStyle w:val="Hyperlink"/>
            <w:lang w:val="en-US"/>
          </w:rPr>
          <w:t>http://www.equalizergraphics.com/</w:t>
        </w:r>
      </w:hyperlink>
      <w:r w:rsidRPr="00251427">
        <w:rPr>
          <w:lang w:val="en-US"/>
        </w:rPr>
        <w:t xml:space="preserve"> </w:t>
      </w:r>
    </w:p>
  </w:footnote>
  <w:footnote w:id="6">
    <w:p w14:paraId="66DEC4F4" w14:textId="66B03A49" w:rsidR="00B075BF" w:rsidRPr="00251427" w:rsidRDefault="00B075BF">
      <w:pPr>
        <w:pStyle w:val="Funotentext"/>
        <w:rPr>
          <w:lang w:val="en-US"/>
        </w:rPr>
      </w:pPr>
      <w:r>
        <w:rPr>
          <w:rStyle w:val="Funotenzeichen"/>
        </w:rPr>
        <w:footnoteRef/>
      </w:r>
      <w:r w:rsidRPr="00251427">
        <w:rPr>
          <w:lang w:val="en-US"/>
        </w:rPr>
        <w:t xml:space="preserve"> Chromium - </w:t>
      </w:r>
      <w:hyperlink r:id="rId6" w:history="1">
        <w:r w:rsidRPr="00251427">
          <w:rPr>
            <w:rStyle w:val="Hyperlink"/>
            <w:lang w:val="en-US"/>
          </w:rPr>
          <w:t>http://chromium.sourceforge.net/doc/index.html</w:t>
        </w:r>
      </w:hyperlink>
      <w:r w:rsidRPr="00251427">
        <w:rPr>
          <w:lang w:val="en-US"/>
        </w:rPr>
        <w:t xml:space="preserve"> </w:t>
      </w:r>
    </w:p>
  </w:footnote>
  <w:footnote w:id="7">
    <w:p w14:paraId="7F59501B" w14:textId="36A411F0" w:rsidR="00B075BF" w:rsidRPr="00251427" w:rsidRDefault="00B075BF">
      <w:pPr>
        <w:pStyle w:val="Funotentext"/>
        <w:rPr>
          <w:lang w:val="en-US"/>
        </w:rPr>
      </w:pPr>
      <w:r>
        <w:rPr>
          <w:rStyle w:val="Funotenzeichen"/>
        </w:rPr>
        <w:footnoteRef/>
      </w:r>
      <w:r w:rsidRPr="00251427">
        <w:rPr>
          <w:lang w:val="en-US"/>
        </w:rPr>
        <w:t xml:space="preserve"> Unity</w:t>
      </w:r>
      <w:r>
        <w:rPr>
          <w:lang w:val="en-US"/>
        </w:rPr>
        <w:fldChar w:fldCharType="begin"/>
      </w:r>
      <w:r w:rsidRPr="00675F76">
        <w:rPr>
          <w:lang w:val="fr-CH"/>
        </w:rPr>
        <w:instrText xml:space="preserve"> XE "Unity" </w:instrText>
      </w:r>
      <w:r>
        <w:rPr>
          <w:lang w:val="en-US"/>
        </w:rPr>
        <w:fldChar w:fldCharType="end"/>
      </w:r>
      <w:r w:rsidRPr="00251427">
        <w:rPr>
          <w:lang w:val="en-US"/>
        </w:rPr>
        <w:t xml:space="preserve"> - </w:t>
      </w:r>
      <w:hyperlink r:id="rId7" w:history="1">
        <w:r w:rsidRPr="00251427">
          <w:rPr>
            <w:rStyle w:val="Hyperlink"/>
            <w:lang w:val="en-US"/>
          </w:rPr>
          <w:t>https://unity3d.com/</w:t>
        </w:r>
      </w:hyperlink>
      <w:r w:rsidRPr="00251427">
        <w:rPr>
          <w:lang w:val="en-US"/>
        </w:rPr>
        <w:t xml:space="preserve"> </w:t>
      </w:r>
    </w:p>
  </w:footnote>
  <w:footnote w:id="8">
    <w:p w14:paraId="676BB8E3" w14:textId="2677E768" w:rsidR="00B075BF" w:rsidRPr="00251427" w:rsidRDefault="00B075BF">
      <w:pPr>
        <w:pStyle w:val="Funotentext"/>
        <w:rPr>
          <w:lang w:val="en-US"/>
        </w:rPr>
      </w:pPr>
      <w:r>
        <w:rPr>
          <w:rStyle w:val="Funotenzeichen"/>
        </w:rPr>
        <w:footnoteRef/>
      </w:r>
      <w:r w:rsidRPr="00251427">
        <w:rPr>
          <w:lang w:val="en-US"/>
        </w:rPr>
        <w:t xml:space="preserve"> Nvidia Mosaic - </w:t>
      </w:r>
      <w:hyperlink r:id="rId8" w:history="1">
        <w:r w:rsidRPr="00251427">
          <w:rPr>
            <w:rStyle w:val="Hyperlink"/>
            <w:lang w:val="en-US"/>
          </w:rPr>
          <w:t>http://www.nvidia.com/object/nvidia-mosaic-technology.html</w:t>
        </w:r>
      </w:hyperlink>
      <w:r w:rsidRPr="00251427">
        <w:rPr>
          <w:lang w:val="en-US"/>
        </w:rPr>
        <w:t xml:space="preserve"> </w:t>
      </w:r>
    </w:p>
  </w:footnote>
  <w:footnote w:id="9">
    <w:p w14:paraId="6E3AAEA7" w14:textId="5AAC35E1" w:rsidR="00B075BF" w:rsidRDefault="00B075BF">
      <w:pPr>
        <w:pStyle w:val="Funotentext"/>
      </w:pPr>
      <w:r>
        <w:rPr>
          <w:rStyle w:val="Funotenzeichen"/>
        </w:rPr>
        <w:footnoteRef/>
      </w:r>
      <w:r>
        <w:t xml:space="preserve"> Eyes</w:t>
      </w:r>
      <w:r>
        <w:fldChar w:fldCharType="begin"/>
      </w:r>
      <w:r>
        <w:instrText xml:space="preserve"> XE "</w:instrText>
      </w:r>
      <w:r w:rsidRPr="00731989">
        <w:instrText>Eyes</w:instrText>
      </w:r>
      <w:r>
        <w:instrText xml:space="preserve">" </w:instrText>
      </w:r>
      <w:r>
        <w:fldChar w:fldCharType="end"/>
      </w:r>
      <w:r>
        <w:t xml:space="preserve"> und Wand</w:t>
      </w:r>
      <w:r>
        <w:fldChar w:fldCharType="begin"/>
      </w:r>
      <w:r>
        <w:instrText xml:space="preserve"> XE "</w:instrText>
      </w:r>
      <w:r w:rsidRPr="00942787">
        <w:instrText>Wand</w:instrText>
      </w:r>
      <w:r>
        <w:instrText xml:space="preserve">" </w:instrText>
      </w:r>
      <w:r>
        <w:fldChar w:fldCharType="end"/>
      </w:r>
      <w:r>
        <w:t xml:space="preserve"> - </w:t>
      </w:r>
      <w:hyperlink r:id="rId9" w:history="1">
        <w:r w:rsidRPr="00530C11">
          <w:rPr>
            <w:rStyle w:val="Hyperlink"/>
          </w:rPr>
          <w:t>http://www.worldviz.com/products/ppt/wand-and-eyes</w:t>
        </w:r>
      </w:hyperlink>
      <w:r>
        <w:t xml:space="preserve"> </w:t>
      </w:r>
    </w:p>
  </w:footnote>
  <w:footnote w:id="10">
    <w:p w14:paraId="130B51F8" w14:textId="2544CCDF" w:rsidR="00B075BF" w:rsidRPr="00251427" w:rsidRDefault="00B075BF">
      <w:pPr>
        <w:pStyle w:val="Funotentext"/>
        <w:rPr>
          <w:lang w:val="en-US"/>
        </w:rPr>
      </w:pPr>
      <w:r>
        <w:rPr>
          <w:rStyle w:val="Funotenzeichen"/>
        </w:rPr>
        <w:footnoteRef/>
      </w:r>
      <w:r w:rsidRPr="00251427">
        <w:rPr>
          <w:lang w:val="en-US"/>
        </w:rPr>
        <w:t xml:space="preserve"> WorldViz</w:t>
      </w:r>
      <w:r>
        <w:rPr>
          <w:lang w:val="en-US"/>
        </w:rPr>
        <w:fldChar w:fldCharType="begin"/>
      </w:r>
      <w:r>
        <w:instrText xml:space="preserve"> XE "</w:instrText>
      </w:r>
      <w:r w:rsidRPr="00DB6D65">
        <w:instrText>WorldViz</w:instrText>
      </w:r>
      <w:r>
        <w:instrText xml:space="preserve">" </w:instrText>
      </w:r>
      <w:r>
        <w:rPr>
          <w:lang w:val="en-US"/>
        </w:rPr>
        <w:fldChar w:fldCharType="end"/>
      </w:r>
      <w:r w:rsidRPr="00251427">
        <w:rPr>
          <w:lang w:val="en-US"/>
        </w:rPr>
        <w:t xml:space="preserve"> - </w:t>
      </w:r>
      <w:hyperlink r:id="rId10" w:history="1">
        <w:r w:rsidRPr="00251427">
          <w:rPr>
            <w:rStyle w:val="Hyperlink"/>
            <w:lang w:val="en-US"/>
          </w:rPr>
          <w:t>http://www.worldviz.com/</w:t>
        </w:r>
      </w:hyperlink>
      <w:r w:rsidRPr="00251427">
        <w:rPr>
          <w:lang w:val="en-US"/>
        </w:rPr>
        <w:t xml:space="preserve"> </w:t>
      </w:r>
    </w:p>
  </w:footnote>
  <w:footnote w:id="11">
    <w:p w14:paraId="4CB1843B" w14:textId="131B512D" w:rsidR="00B075BF" w:rsidRPr="00675F76" w:rsidRDefault="00B075BF">
      <w:pPr>
        <w:pStyle w:val="Funotentext"/>
        <w:rPr>
          <w:lang w:val="fr-CH"/>
        </w:rPr>
      </w:pPr>
      <w:r>
        <w:rPr>
          <w:rStyle w:val="Funotenzeichen"/>
        </w:rPr>
        <w:footnoteRef/>
      </w:r>
      <w:r w:rsidRPr="00675F76">
        <w:rPr>
          <w:lang w:val="fr-CH"/>
        </w:rPr>
        <w:t xml:space="preserve"> VRPN</w:t>
      </w:r>
      <w:r>
        <w:fldChar w:fldCharType="begin"/>
      </w:r>
      <w:r w:rsidRPr="00675F76">
        <w:rPr>
          <w:lang w:val="fr-CH"/>
        </w:rPr>
        <w:instrText xml:space="preserve"> XE "VRPN" </w:instrText>
      </w:r>
      <w:r>
        <w:fldChar w:fldCharType="end"/>
      </w:r>
      <w:r w:rsidRPr="00675F76">
        <w:rPr>
          <w:lang w:val="fr-CH"/>
        </w:rPr>
        <w:t xml:space="preserve"> - </w:t>
      </w:r>
      <w:hyperlink r:id="rId11" w:history="1">
        <w:r w:rsidRPr="00675F76">
          <w:rPr>
            <w:rStyle w:val="Hyperlink"/>
            <w:lang w:val="fr-CH"/>
          </w:rPr>
          <w:t>https://en.wikipedia.org/wiki/VRPN</w:t>
        </w:r>
      </w:hyperlink>
      <w:r w:rsidRPr="00675F76">
        <w:rPr>
          <w:lang w:val="fr-CH"/>
        </w:rPr>
        <w:t xml:space="preserve"> </w:t>
      </w:r>
    </w:p>
  </w:footnote>
  <w:footnote w:id="12">
    <w:p w14:paraId="456A0C99" w14:textId="3114657C" w:rsidR="00B075BF" w:rsidRPr="00251427" w:rsidRDefault="00B075BF">
      <w:pPr>
        <w:pStyle w:val="Funotentext"/>
        <w:rPr>
          <w:lang w:val="en-US"/>
        </w:rPr>
      </w:pPr>
      <w:r>
        <w:rPr>
          <w:rStyle w:val="Funotenzeichen"/>
        </w:rPr>
        <w:footnoteRef/>
      </w:r>
      <w:r w:rsidRPr="00251427">
        <w:rPr>
          <w:lang w:val="en-US"/>
        </w:rPr>
        <w:t xml:space="preserve"> DLL - </w:t>
      </w:r>
      <w:hyperlink r:id="rId12" w:history="1">
        <w:r w:rsidRPr="00251427">
          <w:rPr>
            <w:rStyle w:val="Hyperlink"/>
            <w:lang w:val="en-US"/>
          </w:rPr>
          <w:t>https://en.wikipedia.org/wiki/Dynamic-link_library</w:t>
        </w:r>
      </w:hyperlink>
      <w:r w:rsidRPr="00251427">
        <w:rPr>
          <w:lang w:val="en-US"/>
        </w:rPr>
        <w:t xml:space="preserve"> </w:t>
      </w:r>
    </w:p>
  </w:footnote>
  <w:footnote w:id="13">
    <w:p w14:paraId="033706D8" w14:textId="7EDDDFFE" w:rsidR="00B075BF" w:rsidRPr="00251427" w:rsidRDefault="00B075BF">
      <w:pPr>
        <w:pStyle w:val="Funotentext"/>
        <w:rPr>
          <w:lang w:val="en-US"/>
        </w:rPr>
      </w:pPr>
      <w:r>
        <w:rPr>
          <w:rStyle w:val="Funotenzeichen"/>
        </w:rPr>
        <w:footnoteRef/>
      </w:r>
      <w:r w:rsidRPr="00251427">
        <w:rPr>
          <w:lang w:val="en-US"/>
        </w:rPr>
        <w:t xml:space="preserve"> API - </w:t>
      </w:r>
      <w:hyperlink r:id="rId13" w:history="1">
        <w:r w:rsidRPr="00251427">
          <w:rPr>
            <w:rStyle w:val="Hyperlink"/>
            <w:lang w:val="en-US"/>
          </w:rPr>
          <w:t>https://en.wikipedia.org/wiki/Application_programming_interface</w:t>
        </w:r>
      </w:hyperlink>
      <w:r w:rsidRPr="00251427">
        <w:rPr>
          <w:lang w:val="en-US"/>
        </w:rPr>
        <w:t xml:space="preserve"> </w:t>
      </w:r>
    </w:p>
  </w:footnote>
  <w:footnote w:id="14">
    <w:p w14:paraId="1C2EEA56" w14:textId="3E4E2CDF" w:rsidR="00B075BF" w:rsidRPr="00251427" w:rsidRDefault="00B075BF">
      <w:pPr>
        <w:pStyle w:val="Funotentext"/>
        <w:rPr>
          <w:lang w:val="en-US"/>
        </w:rPr>
      </w:pPr>
      <w:r>
        <w:rPr>
          <w:rStyle w:val="Funotenzeichen"/>
        </w:rPr>
        <w:footnoteRef/>
      </w:r>
      <w:r w:rsidRPr="00251427">
        <w:rPr>
          <w:lang w:val="en-US"/>
        </w:rPr>
        <w:t xml:space="preserve"> 6DoF</w:t>
      </w:r>
      <w:r>
        <w:rPr>
          <w:lang w:val="en-US"/>
        </w:rPr>
        <w:fldChar w:fldCharType="begin"/>
      </w:r>
      <w:r>
        <w:instrText xml:space="preserve"> XE "</w:instrText>
      </w:r>
      <w:r w:rsidRPr="00B50F98">
        <w:instrText>6DoF</w:instrText>
      </w:r>
      <w:r>
        <w:instrText xml:space="preserve">" </w:instrText>
      </w:r>
      <w:r>
        <w:rPr>
          <w:lang w:val="en-US"/>
        </w:rPr>
        <w:fldChar w:fldCharType="end"/>
      </w:r>
      <w:r w:rsidRPr="00251427">
        <w:rPr>
          <w:lang w:val="en-US"/>
        </w:rPr>
        <w:t xml:space="preserve"> - </w:t>
      </w:r>
      <w:hyperlink r:id="rId14" w:history="1">
        <w:r w:rsidRPr="00251427">
          <w:rPr>
            <w:rStyle w:val="Hyperlink"/>
            <w:lang w:val="en-US"/>
          </w:rPr>
          <w:t>https://en.wikipedia.org/wiki/Six_degrees_of_freedom</w:t>
        </w:r>
      </w:hyperlink>
      <w:r w:rsidRPr="00251427">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A49BE" w14:textId="77777777" w:rsidR="00B075BF" w:rsidRDefault="00B075B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DFB70" w14:textId="77777777" w:rsidR="00B075BF" w:rsidRPr="001F1B9C" w:rsidRDefault="00B075BF" w:rsidP="001F1B9C">
    <w:pPr>
      <w:pStyle w:val="Kopfzeile"/>
    </w:pPr>
    <w:r>
      <w:rPr>
        <w:noProof/>
        <w:lang w:eastAsia="de-CH"/>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8E32" w14:textId="77777777" w:rsidR="00B075BF" w:rsidRDefault="00B075BF" w:rsidP="004F7B96">
    <w:pPr>
      <w:pStyle w:val="Kopfzeile"/>
      <w:spacing w:after="1900"/>
    </w:pPr>
    <w:r>
      <w:rPr>
        <w:noProof/>
        <w:lang w:eastAsia="de-CH"/>
      </w:rPr>
      <w:drawing>
        <wp:anchor distT="0" distB="0" distL="114300" distR="114300" simplePos="0" relativeHeight="251660288"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4144"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4612091"/>
    <w:multiLevelType w:val="hybridMultilevel"/>
    <w:tmpl w:val="B2469E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25674AB"/>
    <w:multiLevelType w:val="hybridMultilevel"/>
    <w:tmpl w:val="89864AE0"/>
    <w:lvl w:ilvl="0" w:tplc="88721372">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250856CE"/>
    <w:multiLevelType w:val="hybridMultilevel"/>
    <w:tmpl w:val="8F02A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15:restartNumberingAfterBreak="0">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7"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15:restartNumberingAfterBreak="0">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2"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5"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51C0711C"/>
    <w:multiLevelType w:val="hybridMultilevel"/>
    <w:tmpl w:val="BD7CD576"/>
    <w:lvl w:ilvl="0" w:tplc="88721372">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15:restartNumberingAfterBreak="0">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9"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0"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AE459A0"/>
    <w:multiLevelType w:val="hybridMultilevel"/>
    <w:tmpl w:val="3BFCB788"/>
    <w:lvl w:ilvl="0" w:tplc="88721372">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5"/>
  </w:num>
  <w:num w:numId="13">
    <w:abstractNumId w:val="13"/>
  </w:num>
  <w:num w:numId="14">
    <w:abstractNumId w:val="25"/>
  </w:num>
  <w:num w:numId="15">
    <w:abstractNumId w:val="24"/>
  </w:num>
  <w:num w:numId="16">
    <w:abstractNumId w:val="17"/>
  </w:num>
  <w:num w:numId="17">
    <w:abstractNumId w:val="11"/>
  </w:num>
  <w:num w:numId="18">
    <w:abstractNumId w:val="40"/>
  </w:num>
  <w:num w:numId="19">
    <w:abstractNumId w:val="30"/>
  </w:num>
  <w:num w:numId="20">
    <w:abstractNumId w:val="42"/>
  </w:num>
  <w:num w:numId="21">
    <w:abstractNumId w:val="48"/>
  </w:num>
  <w:num w:numId="22">
    <w:abstractNumId w:val="19"/>
  </w:num>
  <w:num w:numId="23">
    <w:abstractNumId w:val="36"/>
  </w:num>
  <w:num w:numId="24">
    <w:abstractNumId w:val="34"/>
  </w:num>
  <w:num w:numId="25">
    <w:abstractNumId w:val="20"/>
  </w:num>
  <w:num w:numId="26">
    <w:abstractNumId w:val="31"/>
  </w:num>
  <w:num w:numId="27">
    <w:abstractNumId w:val="27"/>
  </w:num>
  <w:num w:numId="28">
    <w:abstractNumId w:val="39"/>
  </w:num>
  <w:num w:numId="29">
    <w:abstractNumId w:val="32"/>
  </w:num>
  <w:num w:numId="30">
    <w:abstractNumId w:val="14"/>
  </w:num>
  <w:num w:numId="31">
    <w:abstractNumId w:val="47"/>
  </w:num>
  <w:num w:numId="32">
    <w:abstractNumId w:val="12"/>
  </w:num>
  <w:num w:numId="33">
    <w:abstractNumId w:val="43"/>
  </w:num>
  <w:num w:numId="34">
    <w:abstractNumId w:val="21"/>
  </w:num>
  <w:num w:numId="35">
    <w:abstractNumId w:val="44"/>
  </w:num>
  <w:num w:numId="36">
    <w:abstractNumId w:val="16"/>
  </w:num>
  <w:num w:numId="37">
    <w:abstractNumId w:val="28"/>
  </w:num>
  <w:num w:numId="38">
    <w:abstractNumId w:val="38"/>
  </w:num>
  <w:num w:numId="39">
    <w:abstractNumId w:val="26"/>
  </w:num>
  <w:num w:numId="40">
    <w:abstractNumId w:val="33"/>
  </w:num>
  <w:num w:numId="41">
    <w:abstractNumId w:val="29"/>
  </w:num>
  <w:num w:numId="42">
    <w:abstractNumId w:val="41"/>
  </w:num>
  <w:num w:numId="43">
    <w:abstractNumId w:val="45"/>
  </w:num>
  <w:num w:numId="44">
    <w:abstractNumId w:val="18"/>
  </w:num>
  <w:num w:numId="45">
    <w:abstractNumId w:val="10"/>
  </w:num>
  <w:num w:numId="46">
    <w:abstractNumId w:val="23"/>
  </w:num>
  <w:num w:numId="47">
    <w:abstractNumId w:val="46"/>
  </w:num>
  <w:num w:numId="48">
    <w:abstractNumId w:val="22"/>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3082C"/>
    <w:rsid w:val="00035727"/>
    <w:rsid w:val="00052655"/>
    <w:rsid w:val="00053AF6"/>
    <w:rsid w:val="00054433"/>
    <w:rsid w:val="00062EAA"/>
    <w:rsid w:val="000703DE"/>
    <w:rsid w:val="00095C44"/>
    <w:rsid w:val="000A7BE4"/>
    <w:rsid w:val="000B45A6"/>
    <w:rsid w:val="000C3DBE"/>
    <w:rsid w:val="000D703D"/>
    <w:rsid w:val="000E29F5"/>
    <w:rsid w:val="000E3E12"/>
    <w:rsid w:val="000F013A"/>
    <w:rsid w:val="000F3789"/>
    <w:rsid w:val="00100186"/>
    <w:rsid w:val="0011217D"/>
    <w:rsid w:val="00112357"/>
    <w:rsid w:val="001201E2"/>
    <w:rsid w:val="001215C7"/>
    <w:rsid w:val="001251DA"/>
    <w:rsid w:val="00133DF1"/>
    <w:rsid w:val="00142D0F"/>
    <w:rsid w:val="001466EF"/>
    <w:rsid w:val="0015023D"/>
    <w:rsid w:val="00156391"/>
    <w:rsid w:val="0017039B"/>
    <w:rsid w:val="00170D9E"/>
    <w:rsid w:val="00172166"/>
    <w:rsid w:val="00176DF1"/>
    <w:rsid w:val="00184CBA"/>
    <w:rsid w:val="00194DAA"/>
    <w:rsid w:val="001A267A"/>
    <w:rsid w:val="001A69E8"/>
    <w:rsid w:val="001A75C2"/>
    <w:rsid w:val="001B0F1A"/>
    <w:rsid w:val="001B765C"/>
    <w:rsid w:val="001C479D"/>
    <w:rsid w:val="001C4B4E"/>
    <w:rsid w:val="001D6606"/>
    <w:rsid w:val="001E0286"/>
    <w:rsid w:val="001E59BC"/>
    <w:rsid w:val="001F0F2A"/>
    <w:rsid w:val="001F1B9C"/>
    <w:rsid w:val="001F46D7"/>
    <w:rsid w:val="001F47E5"/>
    <w:rsid w:val="001F70BC"/>
    <w:rsid w:val="0021211B"/>
    <w:rsid w:val="00220F0E"/>
    <w:rsid w:val="00227737"/>
    <w:rsid w:val="0023117D"/>
    <w:rsid w:val="002342A9"/>
    <w:rsid w:val="00235DD6"/>
    <w:rsid w:val="0024025F"/>
    <w:rsid w:val="002502B0"/>
    <w:rsid w:val="00250867"/>
    <w:rsid w:val="00251427"/>
    <w:rsid w:val="00253FAA"/>
    <w:rsid w:val="00262C2E"/>
    <w:rsid w:val="00272FC3"/>
    <w:rsid w:val="002834EE"/>
    <w:rsid w:val="00295482"/>
    <w:rsid w:val="00296E81"/>
    <w:rsid w:val="002A0932"/>
    <w:rsid w:val="002A7FE2"/>
    <w:rsid w:val="002B0043"/>
    <w:rsid w:val="002B0461"/>
    <w:rsid w:val="002E2E97"/>
    <w:rsid w:val="002E4F2E"/>
    <w:rsid w:val="002E6C41"/>
    <w:rsid w:val="003010C0"/>
    <w:rsid w:val="00314D27"/>
    <w:rsid w:val="0032295D"/>
    <w:rsid w:val="0033009B"/>
    <w:rsid w:val="003364B9"/>
    <w:rsid w:val="003633FF"/>
    <w:rsid w:val="003653F6"/>
    <w:rsid w:val="00371CC4"/>
    <w:rsid w:val="003726C2"/>
    <w:rsid w:val="00372D4C"/>
    <w:rsid w:val="00375A17"/>
    <w:rsid w:val="00380DCC"/>
    <w:rsid w:val="003838FC"/>
    <w:rsid w:val="00394588"/>
    <w:rsid w:val="00395379"/>
    <w:rsid w:val="003B029B"/>
    <w:rsid w:val="003B1648"/>
    <w:rsid w:val="003B43E8"/>
    <w:rsid w:val="003B66F4"/>
    <w:rsid w:val="003C02E3"/>
    <w:rsid w:val="003D0FB9"/>
    <w:rsid w:val="003D4775"/>
    <w:rsid w:val="003E06B6"/>
    <w:rsid w:val="003E14BF"/>
    <w:rsid w:val="003E7822"/>
    <w:rsid w:val="003F4449"/>
    <w:rsid w:val="004144A2"/>
    <w:rsid w:val="00416C9D"/>
    <w:rsid w:val="004202F9"/>
    <w:rsid w:val="0042274F"/>
    <w:rsid w:val="00450CD4"/>
    <w:rsid w:val="00462CB2"/>
    <w:rsid w:val="00465E49"/>
    <w:rsid w:val="00474ADD"/>
    <w:rsid w:val="00480E87"/>
    <w:rsid w:val="004822DD"/>
    <w:rsid w:val="00484BE4"/>
    <w:rsid w:val="004A236E"/>
    <w:rsid w:val="004A28AA"/>
    <w:rsid w:val="004B11AA"/>
    <w:rsid w:val="004C3B02"/>
    <w:rsid w:val="004C7099"/>
    <w:rsid w:val="004C7111"/>
    <w:rsid w:val="004D6C7D"/>
    <w:rsid w:val="004D7D20"/>
    <w:rsid w:val="004F0B7A"/>
    <w:rsid w:val="004F7B18"/>
    <w:rsid w:val="004F7B96"/>
    <w:rsid w:val="00503E95"/>
    <w:rsid w:val="005079FC"/>
    <w:rsid w:val="00511D21"/>
    <w:rsid w:val="00514AD5"/>
    <w:rsid w:val="00520CA3"/>
    <w:rsid w:val="00530949"/>
    <w:rsid w:val="0053118D"/>
    <w:rsid w:val="005479A4"/>
    <w:rsid w:val="00552732"/>
    <w:rsid w:val="005555A3"/>
    <w:rsid w:val="0055600E"/>
    <w:rsid w:val="00556E27"/>
    <w:rsid w:val="00576072"/>
    <w:rsid w:val="00581980"/>
    <w:rsid w:val="0058218B"/>
    <w:rsid w:val="0058350E"/>
    <w:rsid w:val="00583E9F"/>
    <w:rsid w:val="005A22BA"/>
    <w:rsid w:val="005B16B1"/>
    <w:rsid w:val="005B40F2"/>
    <w:rsid w:val="005B5FF7"/>
    <w:rsid w:val="005B7D4A"/>
    <w:rsid w:val="005C06F9"/>
    <w:rsid w:val="005D30B5"/>
    <w:rsid w:val="005E3C39"/>
    <w:rsid w:val="005F5DD2"/>
    <w:rsid w:val="005F7206"/>
    <w:rsid w:val="006142EC"/>
    <w:rsid w:val="00617613"/>
    <w:rsid w:val="0062287E"/>
    <w:rsid w:val="006254BF"/>
    <w:rsid w:val="00625504"/>
    <w:rsid w:val="00630349"/>
    <w:rsid w:val="006312CC"/>
    <w:rsid w:val="006312E0"/>
    <w:rsid w:val="006373C4"/>
    <w:rsid w:val="00645E0B"/>
    <w:rsid w:val="00651CCA"/>
    <w:rsid w:val="0065257C"/>
    <w:rsid w:val="006542BD"/>
    <w:rsid w:val="00657856"/>
    <w:rsid w:val="00660AAC"/>
    <w:rsid w:val="00662A6E"/>
    <w:rsid w:val="006636D5"/>
    <w:rsid w:val="006706DF"/>
    <w:rsid w:val="00675F76"/>
    <w:rsid w:val="00683799"/>
    <w:rsid w:val="00686C51"/>
    <w:rsid w:val="0069632F"/>
    <w:rsid w:val="006A1432"/>
    <w:rsid w:val="006B0C5B"/>
    <w:rsid w:val="006B2B08"/>
    <w:rsid w:val="006D6738"/>
    <w:rsid w:val="006E0739"/>
    <w:rsid w:val="006E1A17"/>
    <w:rsid w:val="006E46AC"/>
    <w:rsid w:val="006F69E0"/>
    <w:rsid w:val="006F7567"/>
    <w:rsid w:val="007050ED"/>
    <w:rsid w:val="00720853"/>
    <w:rsid w:val="00720FE3"/>
    <w:rsid w:val="0072765C"/>
    <w:rsid w:val="00730698"/>
    <w:rsid w:val="00741A1E"/>
    <w:rsid w:val="00761683"/>
    <w:rsid w:val="00763E0B"/>
    <w:rsid w:val="0076650E"/>
    <w:rsid w:val="007928B7"/>
    <w:rsid w:val="00796682"/>
    <w:rsid w:val="007B4AC6"/>
    <w:rsid w:val="007B54A1"/>
    <w:rsid w:val="007B67E5"/>
    <w:rsid w:val="007C6576"/>
    <w:rsid w:val="007D6F67"/>
    <w:rsid w:val="007E6849"/>
    <w:rsid w:val="007E7B0A"/>
    <w:rsid w:val="007F3831"/>
    <w:rsid w:val="007F3922"/>
    <w:rsid w:val="00800282"/>
    <w:rsid w:val="00800BF2"/>
    <w:rsid w:val="008017C4"/>
    <w:rsid w:val="00804FC1"/>
    <w:rsid w:val="00811898"/>
    <w:rsid w:val="0082517D"/>
    <w:rsid w:val="008378C1"/>
    <w:rsid w:val="00840889"/>
    <w:rsid w:val="00851A1B"/>
    <w:rsid w:val="00855F25"/>
    <w:rsid w:val="00863C44"/>
    <w:rsid w:val="00871EEF"/>
    <w:rsid w:val="0087260E"/>
    <w:rsid w:val="00874B98"/>
    <w:rsid w:val="00875643"/>
    <w:rsid w:val="00882A3B"/>
    <w:rsid w:val="008832CD"/>
    <w:rsid w:val="00885781"/>
    <w:rsid w:val="0089157E"/>
    <w:rsid w:val="008B6910"/>
    <w:rsid w:val="008C0FF5"/>
    <w:rsid w:val="008C6266"/>
    <w:rsid w:val="008D2938"/>
    <w:rsid w:val="008D3A9F"/>
    <w:rsid w:val="008D61F6"/>
    <w:rsid w:val="00901AFC"/>
    <w:rsid w:val="00903C80"/>
    <w:rsid w:val="009161C4"/>
    <w:rsid w:val="00931EA9"/>
    <w:rsid w:val="00932C5C"/>
    <w:rsid w:val="00935DE3"/>
    <w:rsid w:val="009478DB"/>
    <w:rsid w:val="009546FD"/>
    <w:rsid w:val="00955AFA"/>
    <w:rsid w:val="009577BF"/>
    <w:rsid w:val="00985A1E"/>
    <w:rsid w:val="00985FFE"/>
    <w:rsid w:val="009979FD"/>
    <w:rsid w:val="009A36C1"/>
    <w:rsid w:val="009B0030"/>
    <w:rsid w:val="009B18B4"/>
    <w:rsid w:val="009B23AD"/>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6680"/>
    <w:rsid w:val="00A258F3"/>
    <w:rsid w:val="00A30170"/>
    <w:rsid w:val="00A368BB"/>
    <w:rsid w:val="00A373F2"/>
    <w:rsid w:val="00A40AC3"/>
    <w:rsid w:val="00A54C2F"/>
    <w:rsid w:val="00A56999"/>
    <w:rsid w:val="00A60BFC"/>
    <w:rsid w:val="00A65413"/>
    <w:rsid w:val="00A82729"/>
    <w:rsid w:val="00AA10D7"/>
    <w:rsid w:val="00AA1CBF"/>
    <w:rsid w:val="00AA638C"/>
    <w:rsid w:val="00AB0A3C"/>
    <w:rsid w:val="00AB2938"/>
    <w:rsid w:val="00AC49DE"/>
    <w:rsid w:val="00AD3C46"/>
    <w:rsid w:val="00AD6B44"/>
    <w:rsid w:val="00AE032B"/>
    <w:rsid w:val="00AF3E4F"/>
    <w:rsid w:val="00AF43B0"/>
    <w:rsid w:val="00AF78B9"/>
    <w:rsid w:val="00B001E3"/>
    <w:rsid w:val="00B06E09"/>
    <w:rsid w:val="00B075BF"/>
    <w:rsid w:val="00B1182A"/>
    <w:rsid w:val="00B1255C"/>
    <w:rsid w:val="00B1593E"/>
    <w:rsid w:val="00B25861"/>
    <w:rsid w:val="00B25A50"/>
    <w:rsid w:val="00B25DB1"/>
    <w:rsid w:val="00B4689D"/>
    <w:rsid w:val="00B5132D"/>
    <w:rsid w:val="00B642A4"/>
    <w:rsid w:val="00B664C3"/>
    <w:rsid w:val="00B77EDA"/>
    <w:rsid w:val="00B807BC"/>
    <w:rsid w:val="00B81287"/>
    <w:rsid w:val="00B87F79"/>
    <w:rsid w:val="00B92D30"/>
    <w:rsid w:val="00B92F01"/>
    <w:rsid w:val="00B94405"/>
    <w:rsid w:val="00B97C3D"/>
    <w:rsid w:val="00BA6D0E"/>
    <w:rsid w:val="00BB3CF3"/>
    <w:rsid w:val="00BB451F"/>
    <w:rsid w:val="00BC4827"/>
    <w:rsid w:val="00BC7639"/>
    <w:rsid w:val="00BD2F69"/>
    <w:rsid w:val="00BF2519"/>
    <w:rsid w:val="00BF2D5F"/>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010C"/>
    <w:rsid w:val="00CE29EB"/>
    <w:rsid w:val="00CF189A"/>
    <w:rsid w:val="00CF5D82"/>
    <w:rsid w:val="00CF618D"/>
    <w:rsid w:val="00D051AB"/>
    <w:rsid w:val="00D06051"/>
    <w:rsid w:val="00D13744"/>
    <w:rsid w:val="00D22D1B"/>
    <w:rsid w:val="00D337BD"/>
    <w:rsid w:val="00D37E22"/>
    <w:rsid w:val="00D65075"/>
    <w:rsid w:val="00D716DD"/>
    <w:rsid w:val="00D7292E"/>
    <w:rsid w:val="00D7296A"/>
    <w:rsid w:val="00D77EF2"/>
    <w:rsid w:val="00D833F5"/>
    <w:rsid w:val="00D976C4"/>
    <w:rsid w:val="00DA4F15"/>
    <w:rsid w:val="00DA68B5"/>
    <w:rsid w:val="00DB5071"/>
    <w:rsid w:val="00DB5509"/>
    <w:rsid w:val="00DB6621"/>
    <w:rsid w:val="00DC4D3A"/>
    <w:rsid w:val="00DD41BF"/>
    <w:rsid w:val="00DD63FB"/>
    <w:rsid w:val="00DE242C"/>
    <w:rsid w:val="00DF6AAA"/>
    <w:rsid w:val="00E009F7"/>
    <w:rsid w:val="00E00DA0"/>
    <w:rsid w:val="00E0101F"/>
    <w:rsid w:val="00E02DC0"/>
    <w:rsid w:val="00E071F2"/>
    <w:rsid w:val="00E07490"/>
    <w:rsid w:val="00E1170F"/>
    <w:rsid w:val="00E11FD8"/>
    <w:rsid w:val="00E14A93"/>
    <w:rsid w:val="00E26CE6"/>
    <w:rsid w:val="00E43329"/>
    <w:rsid w:val="00E47BA5"/>
    <w:rsid w:val="00E5032E"/>
    <w:rsid w:val="00E70227"/>
    <w:rsid w:val="00E777B0"/>
    <w:rsid w:val="00E90A42"/>
    <w:rsid w:val="00E92FC0"/>
    <w:rsid w:val="00E9787C"/>
    <w:rsid w:val="00EA2A9C"/>
    <w:rsid w:val="00EA46E4"/>
    <w:rsid w:val="00EB6472"/>
    <w:rsid w:val="00EC268E"/>
    <w:rsid w:val="00ED1C00"/>
    <w:rsid w:val="00ED1EF4"/>
    <w:rsid w:val="00ED5B7E"/>
    <w:rsid w:val="00ED6401"/>
    <w:rsid w:val="00EE2486"/>
    <w:rsid w:val="00EF141E"/>
    <w:rsid w:val="00EF4B39"/>
    <w:rsid w:val="00F036AC"/>
    <w:rsid w:val="00F11518"/>
    <w:rsid w:val="00F15A4E"/>
    <w:rsid w:val="00F22D83"/>
    <w:rsid w:val="00F23B47"/>
    <w:rsid w:val="00F33235"/>
    <w:rsid w:val="00F36316"/>
    <w:rsid w:val="00F60A34"/>
    <w:rsid w:val="00F623F2"/>
    <w:rsid w:val="00F75268"/>
    <w:rsid w:val="00F757C3"/>
    <w:rsid w:val="00F825B4"/>
    <w:rsid w:val="00F86DDF"/>
    <w:rsid w:val="00F97575"/>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15:docId w15:val="{96C126BA-5A20-4DA5-830A-F80FF4127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97002">
      <w:bodyDiv w:val="1"/>
      <w:marLeft w:val="0"/>
      <w:marRight w:val="0"/>
      <w:marTop w:val="0"/>
      <w:marBottom w:val="0"/>
      <w:divBdr>
        <w:top w:val="none" w:sz="0" w:space="0" w:color="auto"/>
        <w:left w:val="none" w:sz="0" w:space="0" w:color="auto"/>
        <w:bottom w:val="none" w:sz="0" w:space="0" w:color="auto"/>
        <w:right w:val="none" w:sz="0" w:space="0" w:color="auto"/>
      </w:divBdr>
    </w:div>
    <w:div w:id="1264654724">
      <w:bodyDiv w:val="1"/>
      <w:marLeft w:val="0"/>
      <w:marRight w:val="0"/>
      <w:marTop w:val="0"/>
      <w:marBottom w:val="0"/>
      <w:divBdr>
        <w:top w:val="none" w:sz="0" w:space="0" w:color="auto"/>
        <w:left w:val="none" w:sz="0" w:space="0" w:color="auto"/>
        <w:bottom w:val="none" w:sz="0" w:space="0" w:color="auto"/>
        <w:right w:val="none" w:sz="0" w:space="0" w:color="auto"/>
      </w:divBdr>
    </w:div>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mailto:urs.kuenzler@bfh.ch"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nvidia.de/object/nvidia-mosaic-technology-de.html" TargetMode="External"/><Relationship Id="rId25" Type="http://schemas.openxmlformats.org/officeDocument/2006/relationships/hyperlink" Target="mailto:julien.villiger@students.bfh.ch"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hyperlink" Target="https://pm.ti.bfh.ch/projects/unity-cave-thesis/issues/gant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daniel.inversini@students.bfh.ch" TargetMode="External"/><Relationship Id="rId5" Type="http://schemas.openxmlformats.org/officeDocument/2006/relationships/webSettings" Target="webSettings.xml"/><Relationship Id="rId15" Type="http://schemas.openxmlformats.org/officeDocument/2006/relationships/hyperlink" Target="https://de.wikipedia.org/wiki/Unity_(Spiel-Engine))" TargetMode="External"/><Relationship Id="rId23" Type="http://schemas.openxmlformats.org/officeDocument/2006/relationships/image" Target="media/image10.jp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hyperlink" Target="mailto:harald.studer@iss-ag.ch"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nvidia.com/object/nvidia-mosaic-technology.html" TargetMode="External"/><Relationship Id="rId13" Type="http://schemas.openxmlformats.org/officeDocument/2006/relationships/hyperlink" Target="https://en.wikipedia.org/wiki/Application_programming_interface" TargetMode="External"/><Relationship Id="rId3" Type="http://schemas.openxmlformats.org/officeDocument/2006/relationships/hyperlink" Target="https://www.opengl.org/" TargetMode="External"/><Relationship Id="rId7" Type="http://schemas.openxmlformats.org/officeDocument/2006/relationships/hyperlink" Target="https://unity3d.com/" TargetMode="External"/><Relationship Id="rId12" Type="http://schemas.openxmlformats.org/officeDocument/2006/relationships/hyperlink" Target="https://en.wikipedia.org/wiki/Dynamic-link_library" TargetMode="External"/><Relationship Id="rId2" Type="http://schemas.openxmlformats.org/officeDocument/2006/relationships/hyperlink" Target="https://de.wikipedia.org/wiki/Cave_Automatic_Virtual_Environment" TargetMode="External"/><Relationship Id="rId1" Type="http://schemas.openxmlformats.org/officeDocument/2006/relationships/hyperlink" Target="https://www.cpvrlab.ti.bfh.ch/" TargetMode="External"/><Relationship Id="rId6" Type="http://schemas.openxmlformats.org/officeDocument/2006/relationships/hyperlink" Target="http://chromium.sourceforge.net/doc/index.html" TargetMode="External"/><Relationship Id="rId11" Type="http://schemas.openxmlformats.org/officeDocument/2006/relationships/hyperlink" Target="https://en.wikipedia.org/wiki/VRPN" TargetMode="External"/><Relationship Id="rId5" Type="http://schemas.openxmlformats.org/officeDocument/2006/relationships/hyperlink" Target="http://www.equalizergraphics.com/" TargetMode="External"/><Relationship Id="rId10" Type="http://schemas.openxmlformats.org/officeDocument/2006/relationships/hyperlink" Target="http://www.worldviz.com/" TargetMode="External"/><Relationship Id="rId4" Type="http://schemas.openxmlformats.org/officeDocument/2006/relationships/hyperlink" Target="http://www.openscenegraph.org/" TargetMode="External"/><Relationship Id="rId9" Type="http://schemas.openxmlformats.org/officeDocument/2006/relationships/hyperlink" Target="http://www.worldviz.com/products/ppt/wand-and-eyes" TargetMode="External"/><Relationship Id="rId14" Type="http://schemas.openxmlformats.org/officeDocument/2006/relationships/hyperlink" Target="https://en.wikipedia.org/wiki/Six_degrees_of_freed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7A7A2-6D9E-4802-AFE7-E8B641DF7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21</Pages>
  <Words>4506</Words>
  <Characters>28393</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32834</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Inversini</dc:creator>
  <cp:lastModifiedBy>Daniel Inversini</cp:lastModifiedBy>
  <cp:revision>206</cp:revision>
  <cp:lastPrinted>2015-10-06T14:08:00Z</cp:lastPrinted>
  <dcterms:created xsi:type="dcterms:W3CDTF">2015-09-18T08:26:00Z</dcterms:created>
  <dcterms:modified xsi:type="dcterms:W3CDTF">2015-10-18T17:06:00Z</dcterms:modified>
</cp:coreProperties>
</file>