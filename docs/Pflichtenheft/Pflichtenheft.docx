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eastAsia="de-CH"/>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instrText xml:space="preserve"> XE "</w:instrText>
            </w:r>
            <w:r w:rsidR="00156391" w:rsidRPr="00C14555">
              <w:instrText>Unity</w:instrText>
            </w:r>
            <w:r w:rsidR="00156391">
              <w:instrText xml:space="preserve">" </w:instrText>
            </w:r>
            <w:r w:rsidR="00156391">
              <w:rPr>
                <w:lang w:val="en-US"/>
              </w:rPr>
              <w:fldChar w:fldCharType="end"/>
            </w:r>
            <w:r w:rsidRPr="00CD0C65">
              <w:rPr>
                <w:lang w:val="en-US"/>
              </w:rPr>
              <w:t xml:space="preserve"> 3D Server for CAVE</w:t>
            </w:r>
            <w:r w:rsidR="00DC4D3A">
              <w:rPr>
                <w:lang w:val="en-US"/>
              </w:rPr>
              <w:fldChar w:fldCharType="begin"/>
            </w:r>
            <w:r w:rsidR="00DC4D3A">
              <w:instrText xml:space="preserve"> XE "</w:instrText>
            </w:r>
            <w:r w:rsidR="00DC4D3A" w:rsidRPr="00047C56">
              <w:instrText>CAVE</w:instrText>
            </w:r>
            <w:r w:rsidR="00DC4D3A">
              <w:instrText xml:space="preser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6A358B09" w:rsidR="009F5BCC" w:rsidRPr="00133DF1" w:rsidRDefault="00EE2486" w:rsidP="00EE2486">
            <w:pPr>
              <w:rPr>
                <w:b/>
              </w:rPr>
            </w:pPr>
            <w:r>
              <w:rPr>
                <w:b/>
              </w:rPr>
              <w:t>V1.0</w:t>
            </w:r>
            <w:r w:rsidR="00474ADD" w:rsidRPr="00133DF1">
              <w:rPr>
                <w:b/>
              </w:rPr>
              <w:t xml:space="preserve">, </w:t>
            </w:r>
            <w:r>
              <w:rPr>
                <w:b/>
              </w:rPr>
              <w:t>06</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10"/>
          <w:headerReference w:type="default" r:id="rId11"/>
          <w:footerReference w:type="even"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bookmarkStart w:id="0" w:name="_GoBack"/>
    <w:bookmarkEnd w:id="0"/>
    <w:p w14:paraId="77A29DA9" w14:textId="77777777" w:rsidR="001E59BC"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910130" w:history="1">
        <w:r w:rsidR="001E59BC" w:rsidRPr="005B2CD5">
          <w:rPr>
            <w:rStyle w:val="Hyperlink"/>
            <w:noProof/>
          </w:rPr>
          <w:t>1</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Allgemeines</w:t>
        </w:r>
        <w:r w:rsidR="001E59BC">
          <w:rPr>
            <w:noProof/>
            <w:webHidden/>
          </w:rPr>
          <w:tab/>
        </w:r>
        <w:r w:rsidR="001E59BC">
          <w:rPr>
            <w:noProof/>
            <w:webHidden/>
          </w:rPr>
          <w:fldChar w:fldCharType="begin"/>
        </w:r>
        <w:r w:rsidR="001E59BC">
          <w:rPr>
            <w:noProof/>
            <w:webHidden/>
          </w:rPr>
          <w:instrText xml:space="preserve"> PAGEREF _Toc431910130 \h </w:instrText>
        </w:r>
        <w:r w:rsidR="001E59BC">
          <w:rPr>
            <w:noProof/>
            <w:webHidden/>
          </w:rPr>
        </w:r>
        <w:r w:rsidR="001E59BC">
          <w:rPr>
            <w:noProof/>
            <w:webHidden/>
          </w:rPr>
          <w:fldChar w:fldCharType="separate"/>
        </w:r>
        <w:r w:rsidR="00184CBA">
          <w:rPr>
            <w:noProof/>
            <w:webHidden/>
          </w:rPr>
          <w:t>3</w:t>
        </w:r>
        <w:r w:rsidR="001E59BC">
          <w:rPr>
            <w:noProof/>
            <w:webHidden/>
          </w:rPr>
          <w:fldChar w:fldCharType="end"/>
        </w:r>
      </w:hyperlink>
    </w:p>
    <w:p w14:paraId="34874C6A"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1" w:history="1">
        <w:r w:rsidRPr="005B2CD5">
          <w:rPr>
            <w:rStyle w:val="Hyperlink"/>
            <w:noProof/>
          </w:rPr>
          <w:t>1.1 Zweck dieses Dokumentes</w:t>
        </w:r>
        <w:r>
          <w:rPr>
            <w:noProof/>
            <w:webHidden/>
          </w:rPr>
          <w:tab/>
        </w:r>
        <w:r>
          <w:rPr>
            <w:noProof/>
            <w:webHidden/>
          </w:rPr>
          <w:fldChar w:fldCharType="begin"/>
        </w:r>
        <w:r>
          <w:rPr>
            <w:noProof/>
            <w:webHidden/>
          </w:rPr>
          <w:instrText xml:space="preserve"> PAGEREF _Toc431910131 \h </w:instrText>
        </w:r>
        <w:r>
          <w:rPr>
            <w:noProof/>
            <w:webHidden/>
          </w:rPr>
        </w:r>
        <w:r>
          <w:rPr>
            <w:noProof/>
            <w:webHidden/>
          </w:rPr>
          <w:fldChar w:fldCharType="separate"/>
        </w:r>
        <w:r w:rsidR="00184CBA">
          <w:rPr>
            <w:noProof/>
            <w:webHidden/>
          </w:rPr>
          <w:t>3</w:t>
        </w:r>
        <w:r>
          <w:rPr>
            <w:noProof/>
            <w:webHidden/>
          </w:rPr>
          <w:fldChar w:fldCharType="end"/>
        </w:r>
      </w:hyperlink>
    </w:p>
    <w:p w14:paraId="458B4743"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2" w:history="1">
        <w:r w:rsidRPr="005B2CD5">
          <w:rPr>
            <w:rStyle w:val="Hyperlink"/>
            <w:noProof/>
          </w:rPr>
          <w:t>1.2 Lesekreis</w:t>
        </w:r>
        <w:r>
          <w:rPr>
            <w:noProof/>
            <w:webHidden/>
          </w:rPr>
          <w:tab/>
        </w:r>
        <w:r>
          <w:rPr>
            <w:noProof/>
            <w:webHidden/>
          </w:rPr>
          <w:fldChar w:fldCharType="begin"/>
        </w:r>
        <w:r>
          <w:rPr>
            <w:noProof/>
            <w:webHidden/>
          </w:rPr>
          <w:instrText xml:space="preserve"> PAGEREF _Toc431910132 \h </w:instrText>
        </w:r>
        <w:r>
          <w:rPr>
            <w:noProof/>
            <w:webHidden/>
          </w:rPr>
        </w:r>
        <w:r>
          <w:rPr>
            <w:noProof/>
            <w:webHidden/>
          </w:rPr>
          <w:fldChar w:fldCharType="separate"/>
        </w:r>
        <w:r w:rsidR="00184CBA">
          <w:rPr>
            <w:noProof/>
            <w:webHidden/>
          </w:rPr>
          <w:t>3</w:t>
        </w:r>
        <w:r>
          <w:rPr>
            <w:noProof/>
            <w:webHidden/>
          </w:rPr>
          <w:fldChar w:fldCharType="end"/>
        </w:r>
      </w:hyperlink>
    </w:p>
    <w:p w14:paraId="0B39BD7E"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3" w:history="1">
        <w:r w:rsidRPr="005B2CD5">
          <w:rPr>
            <w:rStyle w:val="Hyperlink"/>
            <w:noProof/>
          </w:rPr>
          <w:t>1.3 Ausgangslage</w:t>
        </w:r>
        <w:r>
          <w:rPr>
            <w:noProof/>
            <w:webHidden/>
          </w:rPr>
          <w:tab/>
        </w:r>
        <w:r>
          <w:rPr>
            <w:noProof/>
            <w:webHidden/>
          </w:rPr>
          <w:fldChar w:fldCharType="begin"/>
        </w:r>
        <w:r>
          <w:rPr>
            <w:noProof/>
            <w:webHidden/>
          </w:rPr>
          <w:instrText xml:space="preserve"> PAGEREF _Toc431910133 \h </w:instrText>
        </w:r>
        <w:r>
          <w:rPr>
            <w:noProof/>
            <w:webHidden/>
          </w:rPr>
        </w:r>
        <w:r>
          <w:rPr>
            <w:noProof/>
            <w:webHidden/>
          </w:rPr>
          <w:fldChar w:fldCharType="separate"/>
        </w:r>
        <w:r w:rsidR="00184CBA">
          <w:rPr>
            <w:noProof/>
            <w:webHidden/>
          </w:rPr>
          <w:t>3</w:t>
        </w:r>
        <w:r>
          <w:rPr>
            <w:noProof/>
            <w:webHidden/>
          </w:rPr>
          <w:fldChar w:fldCharType="end"/>
        </w:r>
      </w:hyperlink>
    </w:p>
    <w:p w14:paraId="412750AF"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4" w:history="1">
        <w:r w:rsidRPr="005B2CD5">
          <w:rPr>
            <w:rStyle w:val="Hyperlink"/>
            <w:noProof/>
          </w:rPr>
          <w:t>1.4 Unity</w:t>
        </w:r>
        <w:r>
          <w:rPr>
            <w:noProof/>
            <w:webHidden/>
          </w:rPr>
          <w:tab/>
        </w:r>
        <w:r>
          <w:rPr>
            <w:noProof/>
            <w:webHidden/>
          </w:rPr>
          <w:fldChar w:fldCharType="begin"/>
        </w:r>
        <w:r>
          <w:rPr>
            <w:noProof/>
            <w:webHidden/>
          </w:rPr>
          <w:instrText xml:space="preserve"> PAGEREF _Toc431910134 \h </w:instrText>
        </w:r>
        <w:r>
          <w:rPr>
            <w:noProof/>
            <w:webHidden/>
          </w:rPr>
        </w:r>
        <w:r>
          <w:rPr>
            <w:noProof/>
            <w:webHidden/>
          </w:rPr>
          <w:fldChar w:fldCharType="separate"/>
        </w:r>
        <w:r w:rsidR="00184CBA">
          <w:rPr>
            <w:noProof/>
            <w:webHidden/>
          </w:rPr>
          <w:t>4</w:t>
        </w:r>
        <w:r>
          <w:rPr>
            <w:noProof/>
            <w:webHidden/>
          </w:rPr>
          <w:fldChar w:fldCharType="end"/>
        </w:r>
      </w:hyperlink>
    </w:p>
    <w:p w14:paraId="1C4F0F1C"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5" w:history="1">
        <w:r w:rsidRPr="005B2CD5">
          <w:rPr>
            <w:rStyle w:val="Hyperlink"/>
            <w:noProof/>
          </w:rPr>
          <w:t>1.5 Nvidia Mosaic</w:t>
        </w:r>
        <w:r>
          <w:rPr>
            <w:noProof/>
            <w:webHidden/>
          </w:rPr>
          <w:tab/>
        </w:r>
        <w:r>
          <w:rPr>
            <w:noProof/>
            <w:webHidden/>
          </w:rPr>
          <w:fldChar w:fldCharType="begin"/>
        </w:r>
        <w:r>
          <w:rPr>
            <w:noProof/>
            <w:webHidden/>
          </w:rPr>
          <w:instrText xml:space="preserve"> PAGEREF _Toc431910135 \h </w:instrText>
        </w:r>
        <w:r>
          <w:rPr>
            <w:noProof/>
            <w:webHidden/>
          </w:rPr>
        </w:r>
        <w:r>
          <w:rPr>
            <w:noProof/>
            <w:webHidden/>
          </w:rPr>
          <w:fldChar w:fldCharType="separate"/>
        </w:r>
        <w:r w:rsidR="00184CBA">
          <w:rPr>
            <w:noProof/>
            <w:webHidden/>
          </w:rPr>
          <w:t>4</w:t>
        </w:r>
        <w:r>
          <w:rPr>
            <w:noProof/>
            <w:webHidden/>
          </w:rPr>
          <w:fldChar w:fldCharType="end"/>
        </w:r>
      </w:hyperlink>
    </w:p>
    <w:p w14:paraId="20036E3B"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36" w:history="1">
        <w:r w:rsidRPr="005B2CD5">
          <w:rPr>
            <w:rStyle w:val="Hyperlink"/>
            <w:noProof/>
          </w:rPr>
          <w:t>1.6 Infrastruktur</w:t>
        </w:r>
        <w:r>
          <w:rPr>
            <w:noProof/>
            <w:webHidden/>
          </w:rPr>
          <w:tab/>
        </w:r>
        <w:r>
          <w:rPr>
            <w:noProof/>
            <w:webHidden/>
          </w:rPr>
          <w:fldChar w:fldCharType="begin"/>
        </w:r>
        <w:r>
          <w:rPr>
            <w:noProof/>
            <w:webHidden/>
          </w:rPr>
          <w:instrText xml:space="preserve"> PAGEREF _Toc431910136 \h </w:instrText>
        </w:r>
        <w:r>
          <w:rPr>
            <w:noProof/>
            <w:webHidden/>
          </w:rPr>
        </w:r>
        <w:r>
          <w:rPr>
            <w:noProof/>
            <w:webHidden/>
          </w:rPr>
          <w:fldChar w:fldCharType="separate"/>
        </w:r>
        <w:r w:rsidR="00184CBA">
          <w:rPr>
            <w:noProof/>
            <w:webHidden/>
          </w:rPr>
          <w:t>5</w:t>
        </w:r>
        <w:r>
          <w:rPr>
            <w:noProof/>
            <w:webHidden/>
          </w:rPr>
          <w:fldChar w:fldCharType="end"/>
        </w:r>
      </w:hyperlink>
    </w:p>
    <w:p w14:paraId="3EA884BB"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37" w:history="1">
        <w:r w:rsidRPr="005B2CD5">
          <w:rPr>
            <w:rStyle w:val="Hyperlink"/>
            <w:noProof/>
          </w:rPr>
          <w:t>1.6.1 Inputs und Tracking</w:t>
        </w:r>
        <w:r>
          <w:rPr>
            <w:noProof/>
            <w:webHidden/>
          </w:rPr>
          <w:tab/>
        </w:r>
        <w:r>
          <w:rPr>
            <w:noProof/>
            <w:webHidden/>
          </w:rPr>
          <w:fldChar w:fldCharType="begin"/>
        </w:r>
        <w:r>
          <w:rPr>
            <w:noProof/>
            <w:webHidden/>
          </w:rPr>
          <w:instrText xml:space="preserve"> PAGEREF _Toc431910137 \h </w:instrText>
        </w:r>
        <w:r>
          <w:rPr>
            <w:noProof/>
            <w:webHidden/>
          </w:rPr>
        </w:r>
        <w:r>
          <w:rPr>
            <w:noProof/>
            <w:webHidden/>
          </w:rPr>
          <w:fldChar w:fldCharType="separate"/>
        </w:r>
        <w:r w:rsidR="00184CBA">
          <w:rPr>
            <w:noProof/>
            <w:webHidden/>
          </w:rPr>
          <w:t>6</w:t>
        </w:r>
        <w:r>
          <w:rPr>
            <w:noProof/>
            <w:webHidden/>
          </w:rPr>
          <w:fldChar w:fldCharType="end"/>
        </w:r>
      </w:hyperlink>
    </w:p>
    <w:p w14:paraId="61F8D5B8"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38" w:history="1">
        <w:r w:rsidRPr="005B2CD5">
          <w:rPr>
            <w:rStyle w:val="Hyperlink"/>
            <w:noProof/>
          </w:rPr>
          <w:t>1.6.2 Rendering</w:t>
        </w:r>
        <w:r>
          <w:rPr>
            <w:noProof/>
            <w:webHidden/>
          </w:rPr>
          <w:tab/>
        </w:r>
        <w:r>
          <w:rPr>
            <w:noProof/>
            <w:webHidden/>
          </w:rPr>
          <w:fldChar w:fldCharType="begin"/>
        </w:r>
        <w:r>
          <w:rPr>
            <w:noProof/>
            <w:webHidden/>
          </w:rPr>
          <w:instrText xml:space="preserve"> PAGEREF _Toc431910138 \h </w:instrText>
        </w:r>
        <w:r>
          <w:rPr>
            <w:noProof/>
            <w:webHidden/>
          </w:rPr>
        </w:r>
        <w:r>
          <w:rPr>
            <w:noProof/>
            <w:webHidden/>
          </w:rPr>
          <w:fldChar w:fldCharType="separate"/>
        </w:r>
        <w:r w:rsidR="00184CBA">
          <w:rPr>
            <w:noProof/>
            <w:webHidden/>
          </w:rPr>
          <w:t>6</w:t>
        </w:r>
        <w:r>
          <w:rPr>
            <w:noProof/>
            <w:webHidden/>
          </w:rPr>
          <w:fldChar w:fldCharType="end"/>
        </w:r>
      </w:hyperlink>
    </w:p>
    <w:p w14:paraId="222BE13E"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39" w:history="1">
        <w:r w:rsidRPr="005B2CD5">
          <w:rPr>
            <w:rStyle w:val="Hyperlink"/>
            <w:noProof/>
          </w:rPr>
          <w:t>1.6.3 Darstellung im CAVE</w:t>
        </w:r>
        <w:r>
          <w:rPr>
            <w:noProof/>
            <w:webHidden/>
          </w:rPr>
          <w:tab/>
        </w:r>
        <w:r>
          <w:rPr>
            <w:noProof/>
            <w:webHidden/>
          </w:rPr>
          <w:fldChar w:fldCharType="begin"/>
        </w:r>
        <w:r>
          <w:rPr>
            <w:noProof/>
            <w:webHidden/>
          </w:rPr>
          <w:instrText xml:space="preserve"> PAGEREF _Toc431910139 \h </w:instrText>
        </w:r>
        <w:r>
          <w:rPr>
            <w:noProof/>
            <w:webHidden/>
          </w:rPr>
        </w:r>
        <w:r>
          <w:rPr>
            <w:noProof/>
            <w:webHidden/>
          </w:rPr>
          <w:fldChar w:fldCharType="separate"/>
        </w:r>
        <w:r w:rsidR="00184CBA">
          <w:rPr>
            <w:noProof/>
            <w:webHidden/>
          </w:rPr>
          <w:t>7</w:t>
        </w:r>
        <w:r>
          <w:rPr>
            <w:noProof/>
            <w:webHidden/>
          </w:rPr>
          <w:fldChar w:fldCharType="end"/>
        </w:r>
      </w:hyperlink>
    </w:p>
    <w:p w14:paraId="086CC27F"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40" w:history="1">
        <w:r w:rsidRPr="005B2CD5">
          <w:rPr>
            <w:rStyle w:val="Hyperlink"/>
            <w:noProof/>
          </w:rPr>
          <w:t>2</w:t>
        </w:r>
        <w:r>
          <w:rPr>
            <w:rFonts w:asciiTheme="minorHAnsi" w:eastAsiaTheme="minorEastAsia" w:hAnsiTheme="minorHAnsi" w:cstheme="minorBidi"/>
            <w:noProof/>
            <w:sz w:val="22"/>
            <w:szCs w:val="22"/>
            <w:lang w:val="de-CH" w:eastAsia="de-CH"/>
          </w:rPr>
          <w:tab/>
        </w:r>
        <w:r w:rsidRPr="005B2CD5">
          <w:rPr>
            <w:rStyle w:val="Hyperlink"/>
            <w:noProof/>
          </w:rPr>
          <w:t>Umfang und Ziele der Bachelor Thesis</w:t>
        </w:r>
        <w:r>
          <w:rPr>
            <w:noProof/>
            <w:webHidden/>
          </w:rPr>
          <w:tab/>
        </w:r>
        <w:r>
          <w:rPr>
            <w:noProof/>
            <w:webHidden/>
          </w:rPr>
          <w:fldChar w:fldCharType="begin"/>
        </w:r>
        <w:r>
          <w:rPr>
            <w:noProof/>
            <w:webHidden/>
          </w:rPr>
          <w:instrText xml:space="preserve"> PAGEREF _Toc431910140 \h </w:instrText>
        </w:r>
        <w:r>
          <w:rPr>
            <w:noProof/>
            <w:webHidden/>
          </w:rPr>
        </w:r>
        <w:r>
          <w:rPr>
            <w:noProof/>
            <w:webHidden/>
          </w:rPr>
          <w:fldChar w:fldCharType="separate"/>
        </w:r>
        <w:r w:rsidR="00184CBA">
          <w:rPr>
            <w:noProof/>
            <w:webHidden/>
          </w:rPr>
          <w:t>8</w:t>
        </w:r>
        <w:r>
          <w:rPr>
            <w:noProof/>
            <w:webHidden/>
          </w:rPr>
          <w:fldChar w:fldCharType="end"/>
        </w:r>
      </w:hyperlink>
    </w:p>
    <w:p w14:paraId="4F6E33BD"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1" w:history="1">
        <w:r w:rsidRPr="005B2CD5">
          <w:rPr>
            <w:rStyle w:val="Hyperlink"/>
            <w:noProof/>
          </w:rPr>
          <w:t>2.1 Abgrenzungen</w:t>
        </w:r>
        <w:r>
          <w:rPr>
            <w:noProof/>
            <w:webHidden/>
          </w:rPr>
          <w:tab/>
        </w:r>
        <w:r>
          <w:rPr>
            <w:noProof/>
            <w:webHidden/>
          </w:rPr>
          <w:fldChar w:fldCharType="begin"/>
        </w:r>
        <w:r>
          <w:rPr>
            <w:noProof/>
            <w:webHidden/>
          </w:rPr>
          <w:instrText xml:space="preserve"> PAGEREF _Toc431910141 \h </w:instrText>
        </w:r>
        <w:r>
          <w:rPr>
            <w:noProof/>
            <w:webHidden/>
          </w:rPr>
        </w:r>
        <w:r>
          <w:rPr>
            <w:noProof/>
            <w:webHidden/>
          </w:rPr>
          <w:fldChar w:fldCharType="separate"/>
        </w:r>
        <w:r w:rsidR="00184CBA">
          <w:rPr>
            <w:noProof/>
            <w:webHidden/>
          </w:rPr>
          <w:t>8</w:t>
        </w:r>
        <w:r>
          <w:rPr>
            <w:noProof/>
            <w:webHidden/>
          </w:rPr>
          <w:fldChar w:fldCharType="end"/>
        </w:r>
      </w:hyperlink>
    </w:p>
    <w:p w14:paraId="51C3BCF0"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42" w:history="1">
        <w:r w:rsidRPr="005B2CD5">
          <w:rPr>
            <w:rStyle w:val="Hyperlink"/>
            <w:noProof/>
          </w:rPr>
          <w:t>2.1.1 Technische Abgrenzungen</w:t>
        </w:r>
        <w:r>
          <w:rPr>
            <w:noProof/>
            <w:webHidden/>
          </w:rPr>
          <w:tab/>
        </w:r>
        <w:r>
          <w:rPr>
            <w:noProof/>
            <w:webHidden/>
          </w:rPr>
          <w:fldChar w:fldCharType="begin"/>
        </w:r>
        <w:r>
          <w:rPr>
            <w:noProof/>
            <w:webHidden/>
          </w:rPr>
          <w:instrText xml:space="preserve"> PAGEREF _Toc431910142 \h </w:instrText>
        </w:r>
        <w:r>
          <w:rPr>
            <w:noProof/>
            <w:webHidden/>
          </w:rPr>
        </w:r>
        <w:r>
          <w:rPr>
            <w:noProof/>
            <w:webHidden/>
          </w:rPr>
          <w:fldChar w:fldCharType="separate"/>
        </w:r>
        <w:r w:rsidR="00184CBA">
          <w:rPr>
            <w:noProof/>
            <w:webHidden/>
          </w:rPr>
          <w:t>8</w:t>
        </w:r>
        <w:r>
          <w:rPr>
            <w:noProof/>
            <w:webHidden/>
          </w:rPr>
          <w:fldChar w:fldCharType="end"/>
        </w:r>
      </w:hyperlink>
    </w:p>
    <w:p w14:paraId="5D3436E0"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43" w:history="1">
        <w:r w:rsidRPr="005B2CD5">
          <w:rPr>
            <w:rStyle w:val="Hyperlink"/>
            <w:noProof/>
          </w:rPr>
          <w:t>2.1.2 Weitere Abgrenzungen</w:t>
        </w:r>
        <w:r>
          <w:rPr>
            <w:noProof/>
            <w:webHidden/>
          </w:rPr>
          <w:tab/>
        </w:r>
        <w:r>
          <w:rPr>
            <w:noProof/>
            <w:webHidden/>
          </w:rPr>
          <w:fldChar w:fldCharType="begin"/>
        </w:r>
        <w:r>
          <w:rPr>
            <w:noProof/>
            <w:webHidden/>
          </w:rPr>
          <w:instrText xml:space="preserve"> PAGEREF _Toc431910143 \h </w:instrText>
        </w:r>
        <w:r>
          <w:rPr>
            <w:noProof/>
            <w:webHidden/>
          </w:rPr>
        </w:r>
        <w:r>
          <w:rPr>
            <w:noProof/>
            <w:webHidden/>
          </w:rPr>
          <w:fldChar w:fldCharType="separate"/>
        </w:r>
        <w:r w:rsidR="00184CBA">
          <w:rPr>
            <w:noProof/>
            <w:webHidden/>
          </w:rPr>
          <w:t>8</w:t>
        </w:r>
        <w:r>
          <w:rPr>
            <w:noProof/>
            <w:webHidden/>
          </w:rPr>
          <w:fldChar w:fldCharType="end"/>
        </w:r>
      </w:hyperlink>
    </w:p>
    <w:p w14:paraId="372A1A99"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4" w:history="1">
        <w:r w:rsidRPr="005B2CD5">
          <w:rPr>
            <w:rStyle w:val="Hyperlink"/>
            <w:noProof/>
          </w:rPr>
          <w:t>2.2 Voraussetzungen und Ressourcen</w:t>
        </w:r>
        <w:r>
          <w:rPr>
            <w:noProof/>
            <w:webHidden/>
          </w:rPr>
          <w:tab/>
        </w:r>
        <w:r>
          <w:rPr>
            <w:noProof/>
            <w:webHidden/>
          </w:rPr>
          <w:fldChar w:fldCharType="begin"/>
        </w:r>
        <w:r>
          <w:rPr>
            <w:noProof/>
            <w:webHidden/>
          </w:rPr>
          <w:instrText xml:space="preserve"> PAGEREF _Toc431910144 \h </w:instrText>
        </w:r>
        <w:r>
          <w:rPr>
            <w:noProof/>
            <w:webHidden/>
          </w:rPr>
        </w:r>
        <w:r>
          <w:rPr>
            <w:noProof/>
            <w:webHidden/>
          </w:rPr>
          <w:fldChar w:fldCharType="separate"/>
        </w:r>
        <w:r w:rsidR="00184CBA">
          <w:rPr>
            <w:noProof/>
            <w:webHidden/>
          </w:rPr>
          <w:t>8</w:t>
        </w:r>
        <w:r>
          <w:rPr>
            <w:noProof/>
            <w:webHidden/>
          </w:rPr>
          <w:fldChar w:fldCharType="end"/>
        </w:r>
      </w:hyperlink>
    </w:p>
    <w:p w14:paraId="654B36A6"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45" w:history="1">
        <w:r w:rsidRPr="005B2CD5">
          <w:rPr>
            <w:rStyle w:val="Hyperlink"/>
            <w:noProof/>
          </w:rPr>
          <w:t>3</w:t>
        </w:r>
        <w:r>
          <w:rPr>
            <w:rFonts w:asciiTheme="minorHAnsi" w:eastAsiaTheme="minorEastAsia" w:hAnsiTheme="minorHAnsi" w:cstheme="minorBidi"/>
            <w:noProof/>
            <w:sz w:val="22"/>
            <w:szCs w:val="22"/>
            <w:lang w:val="de-CH" w:eastAsia="de-CH"/>
          </w:rPr>
          <w:tab/>
        </w:r>
        <w:r w:rsidRPr="005B2CD5">
          <w:rPr>
            <w:rStyle w:val="Hyperlink"/>
            <w:noProof/>
          </w:rPr>
          <w:t>Funktionale Anforderungen</w:t>
        </w:r>
        <w:r>
          <w:rPr>
            <w:noProof/>
            <w:webHidden/>
          </w:rPr>
          <w:tab/>
        </w:r>
        <w:r>
          <w:rPr>
            <w:noProof/>
            <w:webHidden/>
          </w:rPr>
          <w:fldChar w:fldCharType="begin"/>
        </w:r>
        <w:r>
          <w:rPr>
            <w:noProof/>
            <w:webHidden/>
          </w:rPr>
          <w:instrText xml:space="preserve"> PAGEREF _Toc431910145 \h </w:instrText>
        </w:r>
        <w:r>
          <w:rPr>
            <w:noProof/>
            <w:webHidden/>
          </w:rPr>
        </w:r>
        <w:r>
          <w:rPr>
            <w:noProof/>
            <w:webHidden/>
          </w:rPr>
          <w:fldChar w:fldCharType="separate"/>
        </w:r>
        <w:r w:rsidR="00184CBA">
          <w:rPr>
            <w:noProof/>
            <w:webHidden/>
          </w:rPr>
          <w:t>9</w:t>
        </w:r>
        <w:r>
          <w:rPr>
            <w:noProof/>
            <w:webHidden/>
          </w:rPr>
          <w:fldChar w:fldCharType="end"/>
        </w:r>
      </w:hyperlink>
    </w:p>
    <w:p w14:paraId="117C5AB2"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6" w:history="1">
        <w:r w:rsidRPr="005B2CD5">
          <w:rPr>
            <w:rStyle w:val="Hyperlink"/>
            <w:noProof/>
          </w:rPr>
          <w:t>3.1 Adaption Unity Anwendung für den CAVE</w:t>
        </w:r>
        <w:r>
          <w:rPr>
            <w:noProof/>
            <w:webHidden/>
          </w:rPr>
          <w:tab/>
        </w:r>
        <w:r>
          <w:rPr>
            <w:noProof/>
            <w:webHidden/>
          </w:rPr>
          <w:fldChar w:fldCharType="begin"/>
        </w:r>
        <w:r>
          <w:rPr>
            <w:noProof/>
            <w:webHidden/>
          </w:rPr>
          <w:instrText xml:space="preserve"> PAGEREF _Toc431910146 \h </w:instrText>
        </w:r>
        <w:r>
          <w:rPr>
            <w:noProof/>
            <w:webHidden/>
          </w:rPr>
        </w:r>
        <w:r>
          <w:rPr>
            <w:noProof/>
            <w:webHidden/>
          </w:rPr>
          <w:fldChar w:fldCharType="separate"/>
        </w:r>
        <w:r w:rsidR="00184CBA">
          <w:rPr>
            <w:noProof/>
            <w:webHidden/>
          </w:rPr>
          <w:t>9</w:t>
        </w:r>
        <w:r>
          <w:rPr>
            <w:noProof/>
            <w:webHidden/>
          </w:rPr>
          <w:fldChar w:fldCharType="end"/>
        </w:r>
      </w:hyperlink>
    </w:p>
    <w:p w14:paraId="6AB010B7"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7" w:history="1">
        <w:r w:rsidRPr="005B2CD5">
          <w:rPr>
            <w:rStyle w:val="Hyperlink"/>
            <w:noProof/>
          </w:rPr>
          <w:t>3.2 VRPN Unterstützung</w:t>
        </w:r>
        <w:r>
          <w:rPr>
            <w:noProof/>
            <w:webHidden/>
          </w:rPr>
          <w:tab/>
        </w:r>
        <w:r>
          <w:rPr>
            <w:noProof/>
            <w:webHidden/>
          </w:rPr>
          <w:fldChar w:fldCharType="begin"/>
        </w:r>
        <w:r>
          <w:rPr>
            <w:noProof/>
            <w:webHidden/>
          </w:rPr>
          <w:instrText xml:space="preserve"> PAGEREF _Toc431910147 \h </w:instrText>
        </w:r>
        <w:r>
          <w:rPr>
            <w:noProof/>
            <w:webHidden/>
          </w:rPr>
        </w:r>
        <w:r>
          <w:rPr>
            <w:noProof/>
            <w:webHidden/>
          </w:rPr>
          <w:fldChar w:fldCharType="separate"/>
        </w:r>
        <w:r w:rsidR="00184CBA">
          <w:rPr>
            <w:noProof/>
            <w:webHidden/>
          </w:rPr>
          <w:t>9</w:t>
        </w:r>
        <w:r>
          <w:rPr>
            <w:noProof/>
            <w:webHidden/>
          </w:rPr>
          <w:fldChar w:fldCharType="end"/>
        </w:r>
      </w:hyperlink>
    </w:p>
    <w:p w14:paraId="7F7E2334"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8" w:history="1">
        <w:r w:rsidRPr="005B2CD5">
          <w:rPr>
            <w:rStyle w:val="Hyperlink"/>
            <w:noProof/>
          </w:rPr>
          <w:t>3.3 Kompatibilität</w:t>
        </w:r>
        <w:r>
          <w:rPr>
            <w:noProof/>
            <w:webHidden/>
          </w:rPr>
          <w:tab/>
        </w:r>
        <w:r>
          <w:rPr>
            <w:noProof/>
            <w:webHidden/>
          </w:rPr>
          <w:fldChar w:fldCharType="begin"/>
        </w:r>
        <w:r>
          <w:rPr>
            <w:noProof/>
            <w:webHidden/>
          </w:rPr>
          <w:instrText xml:space="preserve"> PAGEREF _Toc431910148 \h </w:instrText>
        </w:r>
        <w:r>
          <w:rPr>
            <w:noProof/>
            <w:webHidden/>
          </w:rPr>
        </w:r>
        <w:r>
          <w:rPr>
            <w:noProof/>
            <w:webHidden/>
          </w:rPr>
          <w:fldChar w:fldCharType="separate"/>
        </w:r>
        <w:r w:rsidR="00184CBA">
          <w:rPr>
            <w:noProof/>
            <w:webHidden/>
          </w:rPr>
          <w:t>9</w:t>
        </w:r>
        <w:r>
          <w:rPr>
            <w:noProof/>
            <w:webHidden/>
          </w:rPr>
          <w:fldChar w:fldCharType="end"/>
        </w:r>
      </w:hyperlink>
    </w:p>
    <w:p w14:paraId="25198338"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49" w:history="1">
        <w:r w:rsidRPr="005B2CD5">
          <w:rPr>
            <w:rStyle w:val="Hyperlink"/>
            <w:noProof/>
          </w:rPr>
          <w:t>3.4 WorldViz Tracking</w:t>
        </w:r>
        <w:r>
          <w:rPr>
            <w:noProof/>
            <w:webHidden/>
          </w:rPr>
          <w:tab/>
        </w:r>
        <w:r>
          <w:rPr>
            <w:noProof/>
            <w:webHidden/>
          </w:rPr>
          <w:fldChar w:fldCharType="begin"/>
        </w:r>
        <w:r>
          <w:rPr>
            <w:noProof/>
            <w:webHidden/>
          </w:rPr>
          <w:instrText xml:space="preserve"> PAGEREF _Toc431910149 \h </w:instrText>
        </w:r>
        <w:r>
          <w:rPr>
            <w:noProof/>
            <w:webHidden/>
          </w:rPr>
        </w:r>
        <w:r>
          <w:rPr>
            <w:noProof/>
            <w:webHidden/>
          </w:rPr>
          <w:fldChar w:fldCharType="separate"/>
        </w:r>
        <w:r w:rsidR="00184CBA">
          <w:rPr>
            <w:noProof/>
            <w:webHidden/>
          </w:rPr>
          <w:t>10</w:t>
        </w:r>
        <w:r>
          <w:rPr>
            <w:noProof/>
            <w:webHidden/>
          </w:rPr>
          <w:fldChar w:fldCharType="end"/>
        </w:r>
      </w:hyperlink>
    </w:p>
    <w:p w14:paraId="5ECBC299"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50" w:history="1">
        <w:r w:rsidRPr="005B2CD5">
          <w:rPr>
            <w:rStyle w:val="Hyperlink"/>
            <w:noProof/>
          </w:rPr>
          <w:t>3.4.1 Head Tracking</w:t>
        </w:r>
        <w:r>
          <w:rPr>
            <w:noProof/>
            <w:webHidden/>
          </w:rPr>
          <w:tab/>
        </w:r>
        <w:r>
          <w:rPr>
            <w:noProof/>
            <w:webHidden/>
          </w:rPr>
          <w:fldChar w:fldCharType="begin"/>
        </w:r>
        <w:r>
          <w:rPr>
            <w:noProof/>
            <w:webHidden/>
          </w:rPr>
          <w:instrText xml:space="preserve"> PAGEREF _Toc431910150 \h </w:instrText>
        </w:r>
        <w:r>
          <w:rPr>
            <w:noProof/>
            <w:webHidden/>
          </w:rPr>
        </w:r>
        <w:r>
          <w:rPr>
            <w:noProof/>
            <w:webHidden/>
          </w:rPr>
          <w:fldChar w:fldCharType="separate"/>
        </w:r>
        <w:r w:rsidR="00184CBA">
          <w:rPr>
            <w:noProof/>
            <w:webHidden/>
          </w:rPr>
          <w:t>10</w:t>
        </w:r>
        <w:r>
          <w:rPr>
            <w:noProof/>
            <w:webHidden/>
          </w:rPr>
          <w:fldChar w:fldCharType="end"/>
        </w:r>
      </w:hyperlink>
    </w:p>
    <w:p w14:paraId="49F55DD2"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51" w:history="1">
        <w:r w:rsidRPr="005B2CD5">
          <w:rPr>
            <w:rStyle w:val="Hyperlink"/>
            <w:noProof/>
          </w:rPr>
          <w:t>3.4.2 Wand Tracking</w:t>
        </w:r>
        <w:r>
          <w:rPr>
            <w:noProof/>
            <w:webHidden/>
          </w:rPr>
          <w:tab/>
        </w:r>
        <w:r>
          <w:rPr>
            <w:noProof/>
            <w:webHidden/>
          </w:rPr>
          <w:fldChar w:fldCharType="begin"/>
        </w:r>
        <w:r>
          <w:rPr>
            <w:noProof/>
            <w:webHidden/>
          </w:rPr>
          <w:instrText xml:space="preserve"> PAGEREF _Toc431910151 \h </w:instrText>
        </w:r>
        <w:r>
          <w:rPr>
            <w:noProof/>
            <w:webHidden/>
          </w:rPr>
        </w:r>
        <w:r>
          <w:rPr>
            <w:noProof/>
            <w:webHidden/>
          </w:rPr>
          <w:fldChar w:fldCharType="separate"/>
        </w:r>
        <w:r w:rsidR="00184CBA">
          <w:rPr>
            <w:noProof/>
            <w:webHidden/>
          </w:rPr>
          <w:t>10</w:t>
        </w:r>
        <w:r>
          <w:rPr>
            <w:noProof/>
            <w:webHidden/>
          </w:rPr>
          <w:fldChar w:fldCharType="end"/>
        </w:r>
      </w:hyperlink>
    </w:p>
    <w:p w14:paraId="651D0CE4"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2" w:history="1">
        <w:r w:rsidRPr="005B2CD5">
          <w:rPr>
            <w:rStyle w:val="Hyperlink"/>
            <w:noProof/>
          </w:rPr>
          <w:t>3.5 Einstellungsmöglichkeiten für 6DoF</w:t>
        </w:r>
        <w:r>
          <w:rPr>
            <w:noProof/>
            <w:webHidden/>
          </w:rPr>
          <w:tab/>
        </w:r>
        <w:r>
          <w:rPr>
            <w:noProof/>
            <w:webHidden/>
          </w:rPr>
          <w:fldChar w:fldCharType="begin"/>
        </w:r>
        <w:r>
          <w:rPr>
            <w:noProof/>
            <w:webHidden/>
          </w:rPr>
          <w:instrText xml:space="preserve"> PAGEREF _Toc431910152 \h </w:instrText>
        </w:r>
        <w:r>
          <w:rPr>
            <w:noProof/>
            <w:webHidden/>
          </w:rPr>
        </w:r>
        <w:r>
          <w:rPr>
            <w:noProof/>
            <w:webHidden/>
          </w:rPr>
          <w:fldChar w:fldCharType="separate"/>
        </w:r>
        <w:r w:rsidR="00184CBA">
          <w:rPr>
            <w:noProof/>
            <w:webHidden/>
          </w:rPr>
          <w:t>11</w:t>
        </w:r>
        <w:r>
          <w:rPr>
            <w:noProof/>
            <w:webHidden/>
          </w:rPr>
          <w:fldChar w:fldCharType="end"/>
        </w:r>
      </w:hyperlink>
    </w:p>
    <w:p w14:paraId="26846B3C"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3" w:history="1">
        <w:r w:rsidRPr="005B2CD5">
          <w:rPr>
            <w:rStyle w:val="Hyperlink"/>
            <w:noProof/>
          </w:rPr>
          <w:t>3.6 Setup</w:t>
        </w:r>
        <w:r>
          <w:rPr>
            <w:noProof/>
            <w:webHidden/>
          </w:rPr>
          <w:tab/>
        </w:r>
        <w:r>
          <w:rPr>
            <w:noProof/>
            <w:webHidden/>
          </w:rPr>
          <w:fldChar w:fldCharType="begin"/>
        </w:r>
        <w:r>
          <w:rPr>
            <w:noProof/>
            <w:webHidden/>
          </w:rPr>
          <w:instrText xml:space="preserve"> PAGEREF _Toc431910153 \h </w:instrText>
        </w:r>
        <w:r>
          <w:rPr>
            <w:noProof/>
            <w:webHidden/>
          </w:rPr>
        </w:r>
        <w:r>
          <w:rPr>
            <w:noProof/>
            <w:webHidden/>
          </w:rPr>
          <w:fldChar w:fldCharType="separate"/>
        </w:r>
        <w:r w:rsidR="00184CBA">
          <w:rPr>
            <w:noProof/>
            <w:webHidden/>
          </w:rPr>
          <w:t>11</w:t>
        </w:r>
        <w:r>
          <w:rPr>
            <w:noProof/>
            <w:webHidden/>
          </w:rPr>
          <w:fldChar w:fldCharType="end"/>
        </w:r>
      </w:hyperlink>
    </w:p>
    <w:p w14:paraId="41129F8F"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4" w:history="1">
        <w:r w:rsidRPr="005B2CD5">
          <w:rPr>
            <w:rStyle w:val="Hyperlink"/>
            <w:noProof/>
          </w:rPr>
          <w:t>3.7 Demoapplikation</w:t>
        </w:r>
        <w:r>
          <w:rPr>
            <w:noProof/>
            <w:webHidden/>
          </w:rPr>
          <w:tab/>
        </w:r>
        <w:r>
          <w:rPr>
            <w:noProof/>
            <w:webHidden/>
          </w:rPr>
          <w:fldChar w:fldCharType="begin"/>
        </w:r>
        <w:r>
          <w:rPr>
            <w:noProof/>
            <w:webHidden/>
          </w:rPr>
          <w:instrText xml:space="preserve"> PAGEREF _Toc431910154 \h </w:instrText>
        </w:r>
        <w:r>
          <w:rPr>
            <w:noProof/>
            <w:webHidden/>
          </w:rPr>
        </w:r>
        <w:r>
          <w:rPr>
            <w:noProof/>
            <w:webHidden/>
          </w:rPr>
          <w:fldChar w:fldCharType="separate"/>
        </w:r>
        <w:r w:rsidR="00184CBA">
          <w:rPr>
            <w:noProof/>
            <w:webHidden/>
          </w:rPr>
          <w:t>11</w:t>
        </w:r>
        <w:r>
          <w:rPr>
            <w:noProof/>
            <w:webHidden/>
          </w:rPr>
          <w:fldChar w:fldCharType="end"/>
        </w:r>
      </w:hyperlink>
    </w:p>
    <w:p w14:paraId="028004B9"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5" w:history="1">
        <w:r w:rsidRPr="005B2CD5">
          <w:rPr>
            <w:rStyle w:val="Hyperlink"/>
            <w:noProof/>
          </w:rPr>
          <w:t>3.8 Features</w:t>
        </w:r>
        <w:r>
          <w:rPr>
            <w:noProof/>
            <w:webHidden/>
          </w:rPr>
          <w:tab/>
        </w:r>
        <w:r>
          <w:rPr>
            <w:noProof/>
            <w:webHidden/>
          </w:rPr>
          <w:fldChar w:fldCharType="begin"/>
        </w:r>
        <w:r>
          <w:rPr>
            <w:noProof/>
            <w:webHidden/>
          </w:rPr>
          <w:instrText xml:space="preserve"> PAGEREF _Toc431910155 \h </w:instrText>
        </w:r>
        <w:r>
          <w:rPr>
            <w:noProof/>
            <w:webHidden/>
          </w:rPr>
        </w:r>
        <w:r>
          <w:rPr>
            <w:noProof/>
            <w:webHidden/>
          </w:rPr>
          <w:fldChar w:fldCharType="separate"/>
        </w:r>
        <w:r w:rsidR="00184CBA">
          <w:rPr>
            <w:noProof/>
            <w:webHidden/>
          </w:rPr>
          <w:t>13</w:t>
        </w:r>
        <w:r>
          <w:rPr>
            <w:noProof/>
            <w:webHidden/>
          </w:rPr>
          <w:fldChar w:fldCharType="end"/>
        </w:r>
      </w:hyperlink>
    </w:p>
    <w:p w14:paraId="0441E389"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56" w:history="1">
        <w:r w:rsidRPr="005B2CD5">
          <w:rPr>
            <w:rStyle w:val="Hyperlink"/>
            <w:noProof/>
          </w:rPr>
          <w:t>4</w:t>
        </w:r>
        <w:r>
          <w:rPr>
            <w:rFonts w:asciiTheme="minorHAnsi" w:eastAsiaTheme="minorEastAsia" w:hAnsiTheme="minorHAnsi" w:cstheme="minorBidi"/>
            <w:noProof/>
            <w:sz w:val="22"/>
            <w:szCs w:val="22"/>
            <w:lang w:val="de-CH" w:eastAsia="de-CH"/>
          </w:rPr>
          <w:tab/>
        </w:r>
        <w:r w:rsidRPr="005B2CD5">
          <w:rPr>
            <w:rStyle w:val="Hyperlink"/>
            <w:noProof/>
          </w:rPr>
          <w:t>Nicht funktionale Anforderungen</w:t>
        </w:r>
        <w:r>
          <w:rPr>
            <w:noProof/>
            <w:webHidden/>
          </w:rPr>
          <w:tab/>
        </w:r>
        <w:r>
          <w:rPr>
            <w:noProof/>
            <w:webHidden/>
          </w:rPr>
          <w:fldChar w:fldCharType="begin"/>
        </w:r>
        <w:r>
          <w:rPr>
            <w:noProof/>
            <w:webHidden/>
          </w:rPr>
          <w:instrText xml:space="preserve"> PAGEREF _Toc431910156 \h </w:instrText>
        </w:r>
        <w:r>
          <w:rPr>
            <w:noProof/>
            <w:webHidden/>
          </w:rPr>
        </w:r>
        <w:r>
          <w:rPr>
            <w:noProof/>
            <w:webHidden/>
          </w:rPr>
          <w:fldChar w:fldCharType="separate"/>
        </w:r>
        <w:r w:rsidR="00184CBA">
          <w:rPr>
            <w:noProof/>
            <w:webHidden/>
          </w:rPr>
          <w:t>13</w:t>
        </w:r>
        <w:r>
          <w:rPr>
            <w:noProof/>
            <w:webHidden/>
          </w:rPr>
          <w:fldChar w:fldCharType="end"/>
        </w:r>
      </w:hyperlink>
    </w:p>
    <w:p w14:paraId="6EC2A655"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7" w:history="1">
        <w:r w:rsidRPr="005B2CD5">
          <w:rPr>
            <w:rStyle w:val="Hyperlink"/>
            <w:noProof/>
          </w:rPr>
          <w:t>4.1 Wiederverwendbarkeit</w:t>
        </w:r>
        <w:r>
          <w:rPr>
            <w:noProof/>
            <w:webHidden/>
          </w:rPr>
          <w:tab/>
        </w:r>
        <w:r>
          <w:rPr>
            <w:noProof/>
            <w:webHidden/>
          </w:rPr>
          <w:fldChar w:fldCharType="begin"/>
        </w:r>
        <w:r>
          <w:rPr>
            <w:noProof/>
            <w:webHidden/>
          </w:rPr>
          <w:instrText xml:space="preserve"> PAGEREF _Toc431910157 \h </w:instrText>
        </w:r>
        <w:r>
          <w:rPr>
            <w:noProof/>
            <w:webHidden/>
          </w:rPr>
        </w:r>
        <w:r>
          <w:rPr>
            <w:noProof/>
            <w:webHidden/>
          </w:rPr>
          <w:fldChar w:fldCharType="separate"/>
        </w:r>
        <w:r w:rsidR="00184CBA">
          <w:rPr>
            <w:noProof/>
            <w:webHidden/>
          </w:rPr>
          <w:t>13</w:t>
        </w:r>
        <w:r>
          <w:rPr>
            <w:noProof/>
            <w:webHidden/>
          </w:rPr>
          <w:fldChar w:fldCharType="end"/>
        </w:r>
      </w:hyperlink>
    </w:p>
    <w:p w14:paraId="3C73F81E"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8" w:history="1">
        <w:r w:rsidRPr="005B2CD5">
          <w:rPr>
            <w:rStyle w:val="Hyperlink"/>
            <w:noProof/>
          </w:rPr>
          <w:t>4.2 Ergonomie</w:t>
        </w:r>
        <w:r>
          <w:rPr>
            <w:noProof/>
            <w:webHidden/>
          </w:rPr>
          <w:tab/>
        </w:r>
        <w:r>
          <w:rPr>
            <w:noProof/>
            <w:webHidden/>
          </w:rPr>
          <w:fldChar w:fldCharType="begin"/>
        </w:r>
        <w:r>
          <w:rPr>
            <w:noProof/>
            <w:webHidden/>
          </w:rPr>
          <w:instrText xml:space="preserve"> PAGEREF _Toc431910158 \h </w:instrText>
        </w:r>
        <w:r>
          <w:rPr>
            <w:noProof/>
            <w:webHidden/>
          </w:rPr>
        </w:r>
        <w:r>
          <w:rPr>
            <w:noProof/>
            <w:webHidden/>
          </w:rPr>
          <w:fldChar w:fldCharType="separate"/>
        </w:r>
        <w:r w:rsidR="00184CBA">
          <w:rPr>
            <w:noProof/>
            <w:webHidden/>
          </w:rPr>
          <w:t>13</w:t>
        </w:r>
        <w:r>
          <w:rPr>
            <w:noProof/>
            <w:webHidden/>
          </w:rPr>
          <w:fldChar w:fldCharType="end"/>
        </w:r>
      </w:hyperlink>
    </w:p>
    <w:p w14:paraId="48025B28"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59" w:history="1">
        <w:r w:rsidRPr="005B2CD5">
          <w:rPr>
            <w:rStyle w:val="Hyperlink"/>
            <w:noProof/>
          </w:rPr>
          <w:t>4.3 Skalierbarkeit sekundäre Kamera</w:t>
        </w:r>
        <w:r>
          <w:rPr>
            <w:noProof/>
            <w:webHidden/>
          </w:rPr>
          <w:tab/>
        </w:r>
        <w:r>
          <w:rPr>
            <w:noProof/>
            <w:webHidden/>
          </w:rPr>
          <w:fldChar w:fldCharType="begin"/>
        </w:r>
        <w:r>
          <w:rPr>
            <w:noProof/>
            <w:webHidden/>
          </w:rPr>
          <w:instrText xml:space="preserve"> PAGEREF _Toc431910159 \h </w:instrText>
        </w:r>
        <w:r>
          <w:rPr>
            <w:noProof/>
            <w:webHidden/>
          </w:rPr>
        </w:r>
        <w:r>
          <w:rPr>
            <w:noProof/>
            <w:webHidden/>
          </w:rPr>
          <w:fldChar w:fldCharType="separate"/>
        </w:r>
        <w:r w:rsidR="00184CBA">
          <w:rPr>
            <w:noProof/>
            <w:webHidden/>
          </w:rPr>
          <w:t>14</w:t>
        </w:r>
        <w:r>
          <w:rPr>
            <w:noProof/>
            <w:webHidden/>
          </w:rPr>
          <w:fldChar w:fldCharType="end"/>
        </w:r>
      </w:hyperlink>
    </w:p>
    <w:p w14:paraId="1D6FF995"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60" w:history="1">
        <w:r w:rsidRPr="005B2CD5">
          <w:rPr>
            <w:rStyle w:val="Hyperlink"/>
            <w:noProof/>
          </w:rPr>
          <w:t>5</w:t>
        </w:r>
        <w:r>
          <w:rPr>
            <w:rFonts w:asciiTheme="minorHAnsi" w:eastAsiaTheme="minorEastAsia" w:hAnsiTheme="minorHAnsi" w:cstheme="minorBidi"/>
            <w:noProof/>
            <w:sz w:val="22"/>
            <w:szCs w:val="22"/>
            <w:lang w:val="de-CH" w:eastAsia="de-CH"/>
          </w:rPr>
          <w:tab/>
        </w:r>
        <w:r w:rsidRPr="005B2CD5">
          <w:rPr>
            <w:rStyle w:val="Hyperlink"/>
            <w:noProof/>
          </w:rPr>
          <w:t>Testing</w:t>
        </w:r>
        <w:r>
          <w:rPr>
            <w:noProof/>
            <w:webHidden/>
          </w:rPr>
          <w:tab/>
        </w:r>
        <w:r>
          <w:rPr>
            <w:noProof/>
            <w:webHidden/>
          </w:rPr>
          <w:fldChar w:fldCharType="begin"/>
        </w:r>
        <w:r>
          <w:rPr>
            <w:noProof/>
            <w:webHidden/>
          </w:rPr>
          <w:instrText xml:space="preserve"> PAGEREF _Toc431910160 \h </w:instrText>
        </w:r>
        <w:r>
          <w:rPr>
            <w:noProof/>
            <w:webHidden/>
          </w:rPr>
        </w:r>
        <w:r>
          <w:rPr>
            <w:noProof/>
            <w:webHidden/>
          </w:rPr>
          <w:fldChar w:fldCharType="separate"/>
        </w:r>
        <w:r w:rsidR="00184CBA">
          <w:rPr>
            <w:noProof/>
            <w:webHidden/>
          </w:rPr>
          <w:t>14</w:t>
        </w:r>
        <w:r>
          <w:rPr>
            <w:noProof/>
            <w:webHidden/>
          </w:rPr>
          <w:fldChar w:fldCharType="end"/>
        </w:r>
      </w:hyperlink>
    </w:p>
    <w:p w14:paraId="6BC679C1"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61" w:history="1">
        <w:r w:rsidRPr="005B2CD5">
          <w:rPr>
            <w:rStyle w:val="Hyperlink"/>
            <w:noProof/>
          </w:rPr>
          <w:t>5.1 System Tests</w:t>
        </w:r>
        <w:r>
          <w:rPr>
            <w:noProof/>
            <w:webHidden/>
          </w:rPr>
          <w:tab/>
        </w:r>
        <w:r>
          <w:rPr>
            <w:noProof/>
            <w:webHidden/>
          </w:rPr>
          <w:fldChar w:fldCharType="begin"/>
        </w:r>
        <w:r>
          <w:rPr>
            <w:noProof/>
            <w:webHidden/>
          </w:rPr>
          <w:instrText xml:space="preserve"> PAGEREF _Toc431910161 \h </w:instrText>
        </w:r>
        <w:r>
          <w:rPr>
            <w:noProof/>
            <w:webHidden/>
          </w:rPr>
        </w:r>
        <w:r>
          <w:rPr>
            <w:noProof/>
            <w:webHidden/>
          </w:rPr>
          <w:fldChar w:fldCharType="separate"/>
        </w:r>
        <w:r w:rsidR="00184CBA">
          <w:rPr>
            <w:noProof/>
            <w:webHidden/>
          </w:rPr>
          <w:t>14</w:t>
        </w:r>
        <w:r>
          <w:rPr>
            <w:noProof/>
            <w:webHidden/>
          </w:rPr>
          <w:fldChar w:fldCharType="end"/>
        </w:r>
      </w:hyperlink>
    </w:p>
    <w:p w14:paraId="3839DCE5"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62" w:history="1">
        <w:r w:rsidRPr="005B2CD5">
          <w:rPr>
            <w:rStyle w:val="Hyperlink"/>
            <w:noProof/>
          </w:rPr>
          <w:t>5.2 Usability Tests</w:t>
        </w:r>
        <w:r>
          <w:rPr>
            <w:noProof/>
            <w:webHidden/>
          </w:rPr>
          <w:tab/>
        </w:r>
        <w:r>
          <w:rPr>
            <w:noProof/>
            <w:webHidden/>
          </w:rPr>
          <w:fldChar w:fldCharType="begin"/>
        </w:r>
        <w:r>
          <w:rPr>
            <w:noProof/>
            <w:webHidden/>
          </w:rPr>
          <w:instrText xml:space="preserve"> PAGEREF _Toc431910162 \h </w:instrText>
        </w:r>
        <w:r>
          <w:rPr>
            <w:noProof/>
            <w:webHidden/>
          </w:rPr>
        </w:r>
        <w:r>
          <w:rPr>
            <w:noProof/>
            <w:webHidden/>
          </w:rPr>
          <w:fldChar w:fldCharType="separate"/>
        </w:r>
        <w:r w:rsidR="00184CBA">
          <w:rPr>
            <w:noProof/>
            <w:webHidden/>
          </w:rPr>
          <w:t>14</w:t>
        </w:r>
        <w:r>
          <w:rPr>
            <w:noProof/>
            <w:webHidden/>
          </w:rPr>
          <w:fldChar w:fldCharType="end"/>
        </w:r>
      </w:hyperlink>
    </w:p>
    <w:p w14:paraId="1EDC19BB"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63" w:history="1">
        <w:r w:rsidRPr="005B2CD5">
          <w:rPr>
            <w:rStyle w:val="Hyperlink"/>
            <w:noProof/>
          </w:rPr>
          <w:t>5.3 Szenarien</w:t>
        </w:r>
        <w:r>
          <w:rPr>
            <w:noProof/>
            <w:webHidden/>
          </w:rPr>
          <w:tab/>
        </w:r>
        <w:r>
          <w:rPr>
            <w:noProof/>
            <w:webHidden/>
          </w:rPr>
          <w:fldChar w:fldCharType="begin"/>
        </w:r>
        <w:r>
          <w:rPr>
            <w:noProof/>
            <w:webHidden/>
          </w:rPr>
          <w:instrText xml:space="preserve"> PAGEREF _Toc431910163 \h </w:instrText>
        </w:r>
        <w:r>
          <w:rPr>
            <w:noProof/>
            <w:webHidden/>
          </w:rPr>
        </w:r>
        <w:r>
          <w:rPr>
            <w:noProof/>
            <w:webHidden/>
          </w:rPr>
          <w:fldChar w:fldCharType="separate"/>
        </w:r>
        <w:r w:rsidR="00184CBA">
          <w:rPr>
            <w:noProof/>
            <w:webHidden/>
          </w:rPr>
          <w:t>14</w:t>
        </w:r>
        <w:r>
          <w:rPr>
            <w:noProof/>
            <w:webHidden/>
          </w:rPr>
          <w:fldChar w:fldCharType="end"/>
        </w:r>
      </w:hyperlink>
    </w:p>
    <w:p w14:paraId="7CD3DAEB"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64" w:history="1">
        <w:r w:rsidRPr="005B2CD5">
          <w:rPr>
            <w:rStyle w:val="Hyperlink"/>
            <w:noProof/>
          </w:rPr>
          <w:t>6</w:t>
        </w:r>
        <w:r>
          <w:rPr>
            <w:rFonts w:asciiTheme="minorHAnsi" w:eastAsiaTheme="minorEastAsia" w:hAnsiTheme="minorHAnsi" w:cstheme="minorBidi"/>
            <w:noProof/>
            <w:sz w:val="22"/>
            <w:szCs w:val="22"/>
            <w:lang w:val="de-CH" w:eastAsia="de-CH"/>
          </w:rPr>
          <w:tab/>
        </w:r>
        <w:r w:rsidRPr="005B2CD5">
          <w:rPr>
            <w:rStyle w:val="Hyperlink"/>
            <w:noProof/>
          </w:rPr>
          <w:t>Administratives</w:t>
        </w:r>
        <w:r>
          <w:rPr>
            <w:noProof/>
            <w:webHidden/>
          </w:rPr>
          <w:tab/>
        </w:r>
        <w:r>
          <w:rPr>
            <w:noProof/>
            <w:webHidden/>
          </w:rPr>
          <w:fldChar w:fldCharType="begin"/>
        </w:r>
        <w:r>
          <w:rPr>
            <w:noProof/>
            <w:webHidden/>
          </w:rPr>
          <w:instrText xml:space="preserve"> PAGEREF _Toc431910164 \h </w:instrText>
        </w:r>
        <w:r>
          <w:rPr>
            <w:noProof/>
            <w:webHidden/>
          </w:rPr>
        </w:r>
        <w:r>
          <w:rPr>
            <w:noProof/>
            <w:webHidden/>
          </w:rPr>
          <w:fldChar w:fldCharType="separate"/>
        </w:r>
        <w:r w:rsidR="00184CBA">
          <w:rPr>
            <w:noProof/>
            <w:webHidden/>
          </w:rPr>
          <w:t>15</w:t>
        </w:r>
        <w:r>
          <w:rPr>
            <w:noProof/>
            <w:webHidden/>
          </w:rPr>
          <w:fldChar w:fldCharType="end"/>
        </w:r>
      </w:hyperlink>
    </w:p>
    <w:p w14:paraId="66826E38"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65" w:history="1">
        <w:r w:rsidRPr="005B2CD5">
          <w:rPr>
            <w:rStyle w:val="Hyperlink"/>
            <w:noProof/>
          </w:rPr>
          <w:t>6.1 Projektorganisation</w:t>
        </w:r>
        <w:r>
          <w:rPr>
            <w:noProof/>
            <w:webHidden/>
          </w:rPr>
          <w:tab/>
        </w:r>
        <w:r>
          <w:rPr>
            <w:noProof/>
            <w:webHidden/>
          </w:rPr>
          <w:fldChar w:fldCharType="begin"/>
        </w:r>
        <w:r>
          <w:rPr>
            <w:noProof/>
            <w:webHidden/>
          </w:rPr>
          <w:instrText xml:space="preserve"> PAGEREF _Toc431910165 \h </w:instrText>
        </w:r>
        <w:r>
          <w:rPr>
            <w:noProof/>
            <w:webHidden/>
          </w:rPr>
        </w:r>
        <w:r>
          <w:rPr>
            <w:noProof/>
            <w:webHidden/>
          </w:rPr>
          <w:fldChar w:fldCharType="separate"/>
        </w:r>
        <w:r w:rsidR="00184CBA">
          <w:rPr>
            <w:noProof/>
            <w:webHidden/>
          </w:rPr>
          <w:t>15</w:t>
        </w:r>
        <w:r>
          <w:rPr>
            <w:noProof/>
            <w:webHidden/>
          </w:rPr>
          <w:fldChar w:fldCharType="end"/>
        </w:r>
      </w:hyperlink>
    </w:p>
    <w:p w14:paraId="34CB3622"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66" w:history="1">
        <w:r w:rsidRPr="005B2CD5">
          <w:rPr>
            <w:rStyle w:val="Hyperlink"/>
            <w:noProof/>
          </w:rPr>
          <w:t>6.1.1 Projektteam</w:t>
        </w:r>
        <w:r>
          <w:rPr>
            <w:noProof/>
            <w:webHidden/>
          </w:rPr>
          <w:tab/>
        </w:r>
        <w:r>
          <w:rPr>
            <w:noProof/>
            <w:webHidden/>
          </w:rPr>
          <w:fldChar w:fldCharType="begin"/>
        </w:r>
        <w:r>
          <w:rPr>
            <w:noProof/>
            <w:webHidden/>
          </w:rPr>
          <w:instrText xml:space="preserve"> PAGEREF _Toc431910166 \h </w:instrText>
        </w:r>
        <w:r>
          <w:rPr>
            <w:noProof/>
            <w:webHidden/>
          </w:rPr>
        </w:r>
        <w:r>
          <w:rPr>
            <w:noProof/>
            <w:webHidden/>
          </w:rPr>
          <w:fldChar w:fldCharType="separate"/>
        </w:r>
        <w:r w:rsidR="00184CBA">
          <w:rPr>
            <w:noProof/>
            <w:webHidden/>
          </w:rPr>
          <w:t>15</w:t>
        </w:r>
        <w:r>
          <w:rPr>
            <w:noProof/>
            <w:webHidden/>
          </w:rPr>
          <w:fldChar w:fldCharType="end"/>
        </w:r>
      </w:hyperlink>
    </w:p>
    <w:p w14:paraId="72E87D61"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67" w:history="1">
        <w:r w:rsidRPr="005B2CD5">
          <w:rPr>
            <w:rStyle w:val="Hyperlink"/>
            <w:noProof/>
          </w:rPr>
          <w:t>6.1.2 Betreuer</w:t>
        </w:r>
        <w:r>
          <w:rPr>
            <w:noProof/>
            <w:webHidden/>
          </w:rPr>
          <w:tab/>
        </w:r>
        <w:r>
          <w:rPr>
            <w:noProof/>
            <w:webHidden/>
          </w:rPr>
          <w:fldChar w:fldCharType="begin"/>
        </w:r>
        <w:r>
          <w:rPr>
            <w:noProof/>
            <w:webHidden/>
          </w:rPr>
          <w:instrText xml:space="preserve"> PAGEREF _Toc431910167 \h </w:instrText>
        </w:r>
        <w:r>
          <w:rPr>
            <w:noProof/>
            <w:webHidden/>
          </w:rPr>
        </w:r>
        <w:r>
          <w:rPr>
            <w:noProof/>
            <w:webHidden/>
          </w:rPr>
          <w:fldChar w:fldCharType="separate"/>
        </w:r>
        <w:r w:rsidR="00184CBA">
          <w:rPr>
            <w:noProof/>
            <w:webHidden/>
          </w:rPr>
          <w:t>15</w:t>
        </w:r>
        <w:r>
          <w:rPr>
            <w:noProof/>
            <w:webHidden/>
          </w:rPr>
          <w:fldChar w:fldCharType="end"/>
        </w:r>
      </w:hyperlink>
    </w:p>
    <w:p w14:paraId="5C1EF9EF"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68" w:history="1">
        <w:r w:rsidRPr="005B2CD5">
          <w:rPr>
            <w:rStyle w:val="Hyperlink"/>
            <w:noProof/>
          </w:rPr>
          <w:t>6.1.3 Experte</w:t>
        </w:r>
        <w:r>
          <w:rPr>
            <w:noProof/>
            <w:webHidden/>
          </w:rPr>
          <w:tab/>
        </w:r>
        <w:r>
          <w:rPr>
            <w:noProof/>
            <w:webHidden/>
          </w:rPr>
          <w:fldChar w:fldCharType="begin"/>
        </w:r>
        <w:r>
          <w:rPr>
            <w:noProof/>
            <w:webHidden/>
          </w:rPr>
          <w:instrText xml:space="preserve"> PAGEREF _Toc431910168 \h </w:instrText>
        </w:r>
        <w:r>
          <w:rPr>
            <w:noProof/>
            <w:webHidden/>
          </w:rPr>
        </w:r>
        <w:r>
          <w:rPr>
            <w:noProof/>
            <w:webHidden/>
          </w:rPr>
          <w:fldChar w:fldCharType="separate"/>
        </w:r>
        <w:r w:rsidR="00184CBA">
          <w:rPr>
            <w:noProof/>
            <w:webHidden/>
          </w:rPr>
          <w:t>15</w:t>
        </w:r>
        <w:r>
          <w:rPr>
            <w:noProof/>
            <w:webHidden/>
          </w:rPr>
          <w:fldChar w:fldCharType="end"/>
        </w:r>
      </w:hyperlink>
    </w:p>
    <w:p w14:paraId="2B671DDE"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69" w:history="1">
        <w:r w:rsidRPr="005B2CD5">
          <w:rPr>
            <w:rStyle w:val="Hyperlink"/>
            <w:noProof/>
          </w:rPr>
          <w:t>6.2 Projektplan</w:t>
        </w:r>
        <w:r>
          <w:rPr>
            <w:noProof/>
            <w:webHidden/>
          </w:rPr>
          <w:tab/>
        </w:r>
        <w:r>
          <w:rPr>
            <w:noProof/>
            <w:webHidden/>
          </w:rPr>
          <w:fldChar w:fldCharType="begin"/>
        </w:r>
        <w:r>
          <w:rPr>
            <w:noProof/>
            <w:webHidden/>
          </w:rPr>
          <w:instrText xml:space="preserve"> PAGEREF _Toc431910169 \h </w:instrText>
        </w:r>
        <w:r>
          <w:rPr>
            <w:noProof/>
            <w:webHidden/>
          </w:rPr>
        </w:r>
        <w:r>
          <w:rPr>
            <w:noProof/>
            <w:webHidden/>
          </w:rPr>
          <w:fldChar w:fldCharType="separate"/>
        </w:r>
        <w:r w:rsidR="00184CBA">
          <w:rPr>
            <w:noProof/>
            <w:webHidden/>
          </w:rPr>
          <w:t>16</w:t>
        </w:r>
        <w:r>
          <w:rPr>
            <w:noProof/>
            <w:webHidden/>
          </w:rPr>
          <w:fldChar w:fldCharType="end"/>
        </w:r>
      </w:hyperlink>
    </w:p>
    <w:p w14:paraId="2DF19189"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70" w:history="1">
        <w:r w:rsidRPr="005B2CD5">
          <w:rPr>
            <w:rStyle w:val="Hyperlink"/>
            <w:noProof/>
          </w:rPr>
          <w:t>6.3 Projektsitzungen</w:t>
        </w:r>
        <w:r>
          <w:rPr>
            <w:noProof/>
            <w:webHidden/>
          </w:rPr>
          <w:tab/>
        </w:r>
        <w:r>
          <w:rPr>
            <w:noProof/>
            <w:webHidden/>
          </w:rPr>
          <w:fldChar w:fldCharType="begin"/>
        </w:r>
        <w:r>
          <w:rPr>
            <w:noProof/>
            <w:webHidden/>
          </w:rPr>
          <w:instrText xml:space="preserve"> PAGEREF _Toc431910170 \h </w:instrText>
        </w:r>
        <w:r>
          <w:rPr>
            <w:noProof/>
            <w:webHidden/>
          </w:rPr>
        </w:r>
        <w:r>
          <w:rPr>
            <w:noProof/>
            <w:webHidden/>
          </w:rPr>
          <w:fldChar w:fldCharType="separate"/>
        </w:r>
        <w:r w:rsidR="00184CBA">
          <w:rPr>
            <w:noProof/>
            <w:webHidden/>
          </w:rPr>
          <w:t>16</w:t>
        </w:r>
        <w:r>
          <w:rPr>
            <w:noProof/>
            <w:webHidden/>
          </w:rPr>
          <w:fldChar w:fldCharType="end"/>
        </w:r>
      </w:hyperlink>
    </w:p>
    <w:p w14:paraId="2768FDFA" w14:textId="77777777" w:rsidR="001E59BC" w:rsidRDefault="001E59BC">
      <w:pPr>
        <w:pStyle w:val="Verzeichnis2"/>
        <w:rPr>
          <w:rFonts w:asciiTheme="minorHAnsi" w:eastAsiaTheme="minorEastAsia" w:hAnsiTheme="minorHAnsi" w:cstheme="minorBidi"/>
          <w:noProof/>
          <w:sz w:val="22"/>
          <w:szCs w:val="22"/>
          <w:lang w:eastAsia="de-CH"/>
        </w:rPr>
      </w:pPr>
      <w:hyperlink w:anchor="_Toc431910171" w:history="1">
        <w:r w:rsidRPr="005B2CD5">
          <w:rPr>
            <w:rStyle w:val="Hyperlink"/>
            <w:noProof/>
          </w:rPr>
          <w:t>6.4 Meilensteine</w:t>
        </w:r>
        <w:r>
          <w:rPr>
            <w:noProof/>
            <w:webHidden/>
          </w:rPr>
          <w:tab/>
        </w:r>
        <w:r>
          <w:rPr>
            <w:noProof/>
            <w:webHidden/>
          </w:rPr>
          <w:fldChar w:fldCharType="begin"/>
        </w:r>
        <w:r>
          <w:rPr>
            <w:noProof/>
            <w:webHidden/>
          </w:rPr>
          <w:instrText xml:space="preserve"> PAGEREF _Toc431910171 \h </w:instrText>
        </w:r>
        <w:r>
          <w:rPr>
            <w:noProof/>
            <w:webHidden/>
          </w:rPr>
        </w:r>
        <w:r>
          <w:rPr>
            <w:noProof/>
            <w:webHidden/>
          </w:rPr>
          <w:fldChar w:fldCharType="separate"/>
        </w:r>
        <w:r w:rsidR="00184CBA">
          <w:rPr>
            <w:noProof/>
            <w:webHidden/>
          </w:rPr>
          <w:t>16</w:t>
        </w:r>
        <w:r>
          <w:rPr>
            <w:noProof/>
            <w:webHidden/>
          </w:rPr>
          <w:fldChar w:fldCharType="end"/>
        </w:r>
      </w:hyperlink>
    </w:p>
    <w:p w14:paraId="01E4250F"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72" w:history="1">
        <w:r w:rsidRPr="005B2CD5">
          <w:rPr>
            <w:rStyle w:val="Hyperlink"/>
            <w:noProof/>
          </w:rPr>
          <w:t>6.4.1 Prototyp Unity Plugin</w:t>
        </w:r>
        <w:r>
          <w:rPr>
            <w:noProof/>
            <w:webHidden/>
          </w:rPr>
          <w:tab/>
        </w:r>
        <w:r>
          <w:rPr>
            <w:noProof/>
            <w:webHidden/>
          </w:rPr>
          <w:fldChar w:fldCharType="begin"/>
        </w:r>
        <w:r>
          <w:rPr>
            <w:noProof/>
            <w:webHidden/>
          </w:rPr>
          <w:instrText xml:space="preserve"> PAGEREF _Toc431910172 \h </w:instrText>
        </w:r>
        <w:r>
          <w:rPr>
            <w:noProof/>
            <w:webHidden/>
          </w:rPr>
        </w:r>
        <w:r>
          <w:rPr>
            <w:noProof/>
            <w:webHidden/>
          </w:rPr>
          <w:fldChar w:fldCharType="separate"/>
        </w:r>
        <w:r w:rsidR="00184CBA">
          <w:rPr>
            <w:noProof/>
            <w:webHidden/>
          </w:rPr>
          <w:t>16</w:t>
        </w:r>
        <w:r>
          <w:rPr>
            <w:noProof/>
            <w:webHidden/>
          </w:rPr>
          <w:fldChar w:fldCharType="end"/>
        </w:r>
      </w:hyperlink>
    </w:p>
    <w:p w14:paraId="286E5DA2"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73" w:history="1">
        <w:r w:rsidRPr="005B2CD5">
          <w:rPr>
            <w:rStyle w:val="Hyperlink"/>
            <w:noProof/>
          </w:rPr>
          <w:t>6.4.2 Tracking</w:t>
        </w:r>
        <w:r>
          <w:rPr>
            <w:noProof/>
            <w:webHidden/>
          </w:rPr>
          <w:tab/>
        </w:r>
        <w:r>
          <w:rPr>
            <w:noProof/>
            <w:webHidden/>
          </w:rPr>
          <w:fldChar w:fldCharType="begin"/>
        </w:r>
        <w:r>
          <w:rPr>
            <w:noProof/>
            <w:webHidden/>
          </w:rPr>
          <w:instrText xml:space="preserve"> PAGEREF _Toc431910173 \h </w:instrText>
        </w:r>
        <w:r>
          <w:rPr>
            <w:noProof/>
            <w:webHidden/>
          </w:rPr>
        </w:r>
        <w:r>
          <w:rPr>
            <w:noProof/>
            <w:webHidden/>
          </w:rPr>
          <w:fldChar w:fldCharType="separate"/>
        </w:r>
        <w:r w:rsidR="00184CBA">
          <w:rPr>
            <w:noProof/>
            <w:webHidden/>
          </w:rPr>
          <w:t>16</w:t>
        </w:r>
        <w:r>
          <w:rPr>
            <w:noProof/>
            <w:webHidden/>
          </w:rPr>
          <w:fldChar w:fldCharType="end"/>
        </w:r>
      </w:hyperlink>
    </w:p>
    <w:p w14:paraId="2D0AD7A3"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74" w:history="1">
        <w:r w:rsidRPr="005B2CD5">
          <w:rPr>
            <w:rStyle w:val="Hyperlink"/>
            <w:noProof/>
          </w:rPr>
          <w:t>6.4.3 Unity Plugin / Handbuch / Dokumentation</w:t>
        </w:r>
        <w:r>
          <w:rPr>
            <w:noProof/>
            <w:webHidden/>
          </w:rPr>
          <w:tab/>
        </w:r>
        <w:r>
          <w:rPr>
            <w:noProof/>
            <w:webHidden/>
          </w:rPr>
          <w:fldChar w:fldCharType="begin"/>
        </w:r>
        <w:r>
          <w:rPr>
            <w:noProof/>
            <w:webHidden/>
          </w:rPr>
          <w:instrText xml:space="preserve"> PAGEREF _Toc431910174 \h </w:instrText>
        </w:r>
        <w:r>
          <w:rPr>
            <w:noProof/>
            <w:webHidden/>
          </w:rPr>
        </w:r>
        <w:r>
          <w:rPr>
            <w:noProof/>
            <w:webHidden/>
          </w:rPr>
          <w:fldChar w:fldCharType="separate"/>
        </w:r>
        <w:r w:rsidR="00184CBA">
          <w:rPr>
            <w:noProof/>
            <w:webHidden/>
          </w:rPr>
          <w:t>17</w:t>
        </w:r>
        <w:r>
          <w:rPr>
            <w:noProof/>
            <w:webHidden/>
          </w:rPr>
          <w:fldChar w:fldCharType="end"/>
        </w:r>
      </w:hyperlink>
    </w:p>
    <w:p w14:paraId="13FF5325" w14:textId="77777777" w:rsidR="001E59BC" w:rsidRDefault="001E59BC">
      <w:pPr>
        <w:pStyle w:val="Verzeichnis3"/>
        <w:tabs>
          <w:tab w:val="right" w:pos="9457"/>
        </w:tabs>
        <w:rPr>
          <w:rFonts w:asciiTheme="minorHAnsi" w:eastAsiaTheme="minorEastAsia" w:hAnsiTheme="minorHAnsi" w:cstheme="minorBidi"/>
          <w:noProof/>
          <w:sz w:val="22"/>
          <w:szCs w:val="22"/>
          <w:lang w:eastAsia="de-CH"/>
        </w:rPr>
      </w:pPr>
      <w:hyperlink w:anchor="_Toc431910175" w:history="1">
        <w:r w:rsidRPr="005B2CD5">
          <w:rPr>
            <w:rStyle w:val="Hyperlink"/>
            <w:noProof/>
          </w:rPr>
          <w:t>6.4.4 Präsentation</w:t>
        </w:r>
        <w:r>
          <w:rPr>
            <w:noProof/>
            <w:webHidden/>
          </w:rPr>
          <w:tab/>
        </w:r>
        <w:r>
          <w:rPr>
            <w:noProof/>
            <w:webHidden/>
          </w:rPr>
          <w:fldChar w:fldCharType="begin"/>
        </w:r>
        <w:r>
          <w:rPr>
            <w:noProof/>
            <w:webHidden/>
          </w:rPr>
          <w:instrText xml:space="preserve"> PAGEREF _Toc431910175 \h </w:instrText>
        </w:r>
        <w:r>
          <w:rPr>
            <w:noProof/>
            <w:webHidden/>
          </w:rPr>
        </w:r>
        <w:r>
          <w:rPr>
            <w:noProof/>
            <w:webHidden/>
          </w:rPr>
          <w:fldChar w:fldCharType="separate"/>
        </w:r>
        <w:r w:rsidR="00184CBA">
          <w:rPr>
            <w:noProof/>
            <w:webHidden/>
          </w:rPr>
          <w:t>17</w:t>
        </w:r>
        <w:r>
          <w:rPr>
            <w:noProof/>
            <w:webHidden/>
          </w:rPr>
          <w:fldChar w:fldCharType="end"/>
        </w:r>
      </w:hyperlink>
    </w:p>
    <w:p w14:paraId="45257E7E"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76" w:history="1">
        <w:r w:rsidRPr="005B2CD5">
          <w:rPr>
            <w:rStyle w:val="Hyperlink"/>
            <w:noProof/>
          </w:rPr>
          <w:t>7</w:t>
        </w:r>
        <w:r>
          <w:rPr>
            <w:rFonts w:asciiTheme="minorHAnsi" w:eastAsiaTheme="minorEastAsia" w:hAnsiTheme="minorHAnsi" w:cstheme="minorBidi"/>
            <w:noProof/>
            <w:sz w:val="22"/>
            <w:szCs w:val="22"/>
            <w:lang w:val="de-CH" w:eastAsia="de-CH"/>
          </w:rPr>
          <w:tab/>
        </w:r>
        <w:r w:rsidRPr="005B2CD5">
          <w:rPr>
            <w:rStyle w:val="Hyperlink"/>
            <w:noProof/>
          </w:rPr>
          <w:t>Versionskontrolle</w:t>
        </w:r>
        <w:r>
          <w:rPr>
            <w:noProof/>
            <w:webHidden/>
          </w:rPr>
          <w:tab/>
        </w:r>
        <w:r>
          <w:rPr>
            <w:noProof/>
            <w:webHidden/>
          </w:rPr>
          <w:fldChar w:fldCharType="begin"/>
        </w:r>
        <w:r>
          <w:rPr>
            <w:noProof/>
            <w:webHidden/>
          </w:rPr>
          <w:instrText xml:space="preserve"> PAGEREF _Toc431910176 \h </w:instrText>
        </w:r>
        <w:r>
          <w:rPr>
            <w:noProof/>
            <w:webHidden/>
          </w:rPr>
        </w:r>
        <w:r>
          <w:rPr>
            <w:noProof/>
            <w:webHidden/>
          </w:rPr>
          <w:fldChar w:fldCharType="separate"/>
        </w:r>
        <w:r w:rsidR="00184CBA">
          <w:rPr>
            <w:noProof/>
            <w:webHidden/>
          </w:rPr>
          <w:t>18</w:t>
        </w:r>
        <w:r>
          <w:rPr>
            <w:noProof/>
            <w:webHidden/>
          </w:rPr>
          <w:fldChar w:fldCharType="end"/>
        </w:r>
      </w:hyperlink>
    </w:p>
    <w:p w14:paraId="4A728FA0"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77" w:history="1">
        <w:r w:rsidRPr="005B2CD5">
          <w:rPr>
            <w:rStyle w:val="Hyperlink"/>
            <w:noProof/>
          </w:rPr>
          <w:t>8</w:t>
        </w:r>
        <w:r>
          <w:rPr>
            <w:rFonts w:asciiTheme="minorHAnsi" w:eastAsiaTheme="minorEastAsia" w:hAnsiTheme="minorHAnsi" w:cstheme="minorBidi"/>
            <w:noProof/>
            <w:sz w:val="22"/>
            <w:szCs w:val="22"/>
            <w:lang w:val="de-CH" w:eastAsia="de-CH"/>
          </w:rPr>
          <w:tab/>
        </w:r>
        <w:r w:rsidRPr="005B2CD5">
          <w:rPr>
            <w:rStyle w:val="Hyperlink"/>
            <w:noProof/>
          </w:rPr>
          <w:t>Abbildungs- und Tabellenverzeichnis</w:t>
        </w:r>
        <w:r>
          <w:rPr>
            <w:noProof/>
            <w:webHidden/>
          </w:rPr>
          <w:tab/>
        </w:r>
        <w:r>
          <w:rPr>
            <w:noProof/>
            <w:webHidden/>
          </w:rPr>
          <w:fldChar w:fldCharType="begin"/>
        </w:r>
        <w:r>
          <w:rPr>
            <w:noProof/>
            <w:webHidden/>
          </w:rPr>
          <w:instrText xml:space="preserve"> PAGEREF _Toc431910177 \h </w:instrText>
        </w:r>
        <w:r>
          <w:rPr>
            <w:noProof/>
            <w:webHidden/>
          </w:rPr>
        </w:r>
        <w:r>
          <w:rPr>
            <w:noProof/>
            <w:webHidden/>
          </w:rPr>
          <w:fldChar w:fldCharType="separate"/>
        </w:r>
        <w:r w:rsidR="00184CBA">
          <w:rPr>
            <w:noProof/>
            <w:webHidden/>
          </w:rPr>
          <w:t>19</w:t>
        </w:r>
        <w:r>
          <w:rPr>
            <w:noProof/>
            <w:webHidden/>
          </w:rPr>
          <w:fldChar w:fldCharType="end"/>
        </w:r>
      </w:hyperlink>
    </w:p>
    <w:p w14:paraId="27FCBD86" w14:textId="77777777" w:rsidR="001E59BC" w:rsidRDefault="001E59BC">
      <w:pPr>
        <w:pStyle w:val="Verzeichnis1"/>
        <w:rPr>
          <w:rFonts w:asciiTheme="minorHAnsi" w:eastAsiaTheme="minorEastAsia" w:hAnsiTheme="minorHAnsi" w:cstheme="minorBidi"/>
          <w:noProof/>
          <w:sz w:val="22"/>
          <w:szCs w:val="22"/>
          <w:lang w:val="de-CH" w:eastAsia="de-CH"/>
        </w:rPr>
      </w:pPr>
      <w:hyperlink w:anchor="_Toc431910178" w:history="1">
        <w:r w:rsidRPr="005B2CD5">
          <w:rPr>
            <w:rStyle w:val="Hyperlink"/>
            <w:noProof/>
          </w:rPr>
          <w:t>9</w:t>
        </w:r>
        <w:r>
          <w:rPr>
            <w:rFonts w:asciiTheme="minorHAnsi" w:eastAsiaTheme="minorEastAsia" w:hAnsiTheme="minorHAnsi" w:cstheme="minorBidi"/>
            <w:noProof/>
            <w:sz w:val="22"/>
            <w:szCs w:val="22"/>
            <w:lang w:val="de-CH" w:eastAsia="de-CH"/>
          </w:rPr>
          <w:tab/>
        </w:r>
        <w:r w:rsidRPr="005B2CD5">
          <w:rPr>
            <w:rStyle w:val="Hyperlink"/>
            <w:noProof/>
          </w:rPr>
          <w:t>Glossar</w:t>
        </w:r>
        <w:r>
          <w:rPr>
            <w:noProof/>
            <w:webHidden/>
          </w:rPr>
          <w:tab/>
        </w:r>
        <w:r>
          <w:rPr>
            <w:noProof/>
            <w:webHidden/>
          </w:rPr>
          <w:fldChar w:fldCharType="begin"/>
        </w:r>
        <w:r>
          <w:rPr>
            <w:noProof/>
            <w:webHidden/>
          </w:rPr>
          <w:instrText xml:space="preserve"> PAGEREF _Toc431910178 \h </w:instrText>
        </w:r>
        <w:r>
          <w:rPr>
            <w:noProof/>
            <w:webHidden/>
          </w:rPr>
        </w:r>
        <w:r>
          <w:rPr>
            <w:noProof/>
            <w:webHidden/>
          </w:rPr>
          <w:fldChar w:fldCharType="separate"/>
        </w:r>
        <w:r w:rsidR="00184CBA">
          <w:rPr>
            <w:noProof/>
            <w:webHidden/>
          </w:rPr>
          <w:t>19</w:t>
        </w:r>
        <w:r>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1" w:name="_Toc431910130"/>
      <w:r w:rsidR="006373C4" w:rsidRPr="00133DF1">
        <w:lastRenderedPageBreak/>
        <w:t>Allgemeines</w:t>
      </w:r>
      <w:bookmarkEnd w:id="1"/>
    </w:p>
    <w:p w14:paraId="6E8515EF" w14:textId="77777777" w:rsidR="00E0101F" w:rsidRPr="00133DF1" w:rsidRDefault="00E0101F" w:rsidP="00E0101F">
      <w:pPr>
        <w:pStyle w:val="berschrift2"/>
        <w:jc w:val="both"/>
      </w:pPr>
      <w:bookmarkStart w:id="2" w:name="_Toc414275590"/>
      <w:bookmarkStart w:id="3" w:name="_Toc431910131"/>
      <w:r w:rsidRPr="00133DF1">
        <w:t>Zweck dieses Dokumentes</w:t>
      </w:r>
      <w:bookmarkEnd w:id="2"/>
      <w:bookmarkEnd w:id="3"/>
    </w:p>
    <w:p w14:paraId="02A77182" w14:textId="2C1FAEF7" w:rsidR="00E0101F" w:rsidRPr="00133DF1" w:rsidRDefault="00E0101F" w:rsidP="00E0101F">
      <w:pPr>
        <w:jc w:val="both"/>
      </w:pPr>
      <w:r w:rsidRPr="00133DF1">
        <w:t xml:space="preserve">Mit diesem Pflichtenheft </w:t>
      </w:r>
      <w:proofErr w:type="gramStart"/>
      <w:r w:rsidR="00AC49DE">
        <w:t>wird</w:t>
      </w:r>
      <w:proofErr w:type="gramEnd"/>
      <w:r w:rsidRPr="00133DF1">
        <w:t xml:space="preserve"> der Rahmen, die Vo</w:t>
      </w:r>
      <w:r w:rsidR="00AC49DE">
        <w:t>rgehensweise und die Ziele der Bachelorthesis</w:t>
      </w:r>
      <w:r w:rsidRPr="00133DF1">
        <w:t xml:space="preserve"> d</w:t>
      </w:r>
      <w:r w:rsidRPr="00133DF1">
        <w:t>o</w:t>
      </w:r>
      <w:r w:rsidRPr="00133DF1">
        <w:t xml:space="preserve">kumentiert. </w:t>
      </w:r>
    </w:p>
    <w:p w14:paraId="6CBA291E" w14:textId="77777777" w:rsidR="00E0101F" w:rsidRPr="00133DF1" w:rsidRDefault="00E0101F" w:rsidP="00E0101F">
      <w:pPr>
        <w:pStyle w:val="berschrift2"/>
        <w:jc w:val="both"/>
      </w:pPr>
      <w:bookmarkStart w:id="4" w:name="_Toc414275591"/>
      <w:bookmarkStart w:id="5" w:name="_Toc431910132"/>
      <w:r w:rsidRPr="00133DF1">
        <w:t>Lesekreis</w:t>
      </w:r>
      <w:bookmarkEnd w:id="4"/>
      <w:bookmarkEnd w:id="5"/>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6" w:name="_Toc414275592"/>
      <w:bookmarkStart w:id="7" w:name="_Toc431910133"/>
      <w:r w:rsidRPr="00133DF1">
        <w:t>Ausgangslage</w:t>
      </w:r>
      <w:bookmarkEnd w:id="6"/>
      <w:bookmarkEnd w:id="7"/>
      <w:r w:rsidRPr="00133DF1">
        <w:t xml:space="preserve"> </w:t>
      </w:r>
    </w:p>
    <w:p w14:paraId="4C74F40A" w14:textId="2F1DFBF3" w:rsidR="00E0101F" w:rsidRPr="00133DF1" w:rsidRDefault="00E0101F" w:rsidP="00E0101F">
      <w:pPr>
        <w:jc w:val="both"/>
      </w:pPr>
      <w:r w:rsidRPr="00133DF1">
        <w:t xml:space="preserve">Das </w:t>
      </w:r>
      <w:proofErr w:type="spellStart"/>
      <w:r w:rsidRPr="00133DF1">
        <w:t>cpvrLab</w:t>
      </w:r>
      <w:proofErr w:type="spellEnd"/>
      <w:r w:rsidR="00DC4D3A">
        <w:fldChar w:fldCharType="begin"/>
      </w:r>
      <w:r w:rsidR="00DC4D3A">
        <w:instrText xml:space="preserve"> XE "</w:instrText>
      </w:r>
      <w:r w:rsidR="00DC4D3A" w:rsidRPr="005C5401">
        <w:instrText>cpvrLab</w:instrText>
      </w:r>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w:t>
      </w:r>
      <w:proofErr w:type="spellStart"/>
      <w:r w:rsidR="005B40F2" w:rsidRPr="00133DF1">
        <w:t>Automatic</w:t>
      </w:r>
      <w:proofErr w:type="spellEnd"/>
      <w:r w:rsidR="005B40F2" w:rsidRPr="00133DF1">
        <w:t xml:space="preserve"> Virtual Environment)</w:t>
      </w:r>
      <w:r w:rsidRPr="00133DF1">
        <w:t xml:space="preserve"> Installation mit dem virtuelle 3D-Welten in Echtgrösse über drei Projektionswände und eine Bodenprojektion erzeugt werden kö</w:t>
      </w:r>
      <w:r w:rsidRPr="00133DF1">
        <w:t>n</w:t>
      </w:r>
      <w:r w:rsidRPr="00133DF1">
        <w:t>nen. Alle Projektionsflächen werden dabei mit zwei Projektoren in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OpenSceneGraph</w:t>
      </w:r>
      <w:r w:rsidR="00DC4D3A">
        <w:fldChar w:fldCharType="begin"/>
      </w:r>
      <w:r w:rsidR="00DC4D3A">
        <w:instrText xml:space="preserve"> XE "</w:instrText>
      </w:r>
      <w:r w:rsidR="00DC4D3A" w:rsidRPr="00971A6B">
        <w:instrText>OpenSceneGraph</w:instrText>
      </w:r>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w:t>
      </w:r>
      <w:r w:rsidRPr="00133DF1">
        <w:t>n</w:t>
      </w:r>
      <w:r w:rsidRPr="00133DF1">
        <w:t>zusetzen, mit der die Entwicklungszyklen</w:t>
      </w:r>
      <w:r w:rsidR="001A69E8" w:rsidRPr="00133DF1">
        <w:t xml:space="preserve"> </w:t>
      </w:r>
      <w:r w:rsidRPr="00133DF1">
        <w:t>vereinfacht und verkürzt werden können. Unity</w:t>
      </w:r>
      <w:r w:rsidR="00DC4D3A">
        <w:fldChar w:fldCharType="begin"/>
      </w:r>
      <w:r w:rsidR="00DC4D3A">
        <w:instrText xml:space="preserve"> XE "</w:instrText>
      </w:r>
      <w:r w:rsidR="00DC4D3A" w:rsidRPr="00A229F5">
        <w:instrText>Unity</w:instrText>
      </w:r>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wie eine Integration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r w:rsidR="00DC4D3A">
        <w:instrText xml:space="preserve">" </w:instrText>
      </w:r>
      <w:r w:rsidR="00DC4D3A">
        <w:fldChar w:fldCharType="end"/>
      </w:r>
      <w:r w:rsidR="00AC49DE">
        <w:rPr>
          <w:rStyle w:val="Funotenzeichen"/>
        </w:rPr>
        <w:footnoteReference w:id="5"/>
      </w:r>
      <w:r w:rsidR="00AC49DE">
        <w:t>, Chr</w:t>
      </w:r>
      <w:r w:rsidR="00AC49DE">
        <w:t>o</w:t>
      </w:r>
      <w:r w:rsidR="00AC49DE">
        <w:t>mium</w:t>
      </w:r>
      <w:r w:rsidR="00DC4D3A">
        <w:fldChar w:fldCharType="begin"/>
      </w:r>
      <w:r w:rsidR="00DC4D3A">
        <w:instrText xml:space="preserve"> XE "</w:instrText>
      </w:r>
      <w:r w:rsidR="00DC4D3A" w:rsidRPr="00A21284">
        <w:instrText>Chromium</w:instrText>
      </w:r>
      <w:r w:rsidR="00DC4D3A">
        <w:instrText xml:space="preserve">" </w:instrText>
      </w:r>
      <w:r w:rsidR="00DC4D3A">
        <w:fldChar w:fldCharType="end"/>
      </w:r>
      <w:r w:rsidR="00AC49DE">
        <w:rPr>
          <w:rStyle w:val="Funotenzeichen"/>
        </w:rPr>
        <w:footnoteReference w:id="6"/>
      </w:r>
      <w:r w:rsidR="00AC49DE">
        <w:t xml:space="preserve">) und </w:t>
      </w:r>
      <w:r>
        <w:t>der Software MiddleVR</w:t>
      </w:r>
      <w:r w:rsidR="00DC4D3A">
        <w:fldChar w:fldCharType="begin"/>
      </w:r>
      <w:r w:rsidR="00DC4D3A">
        <w:instrText xml:space="preserve"> XE "</w:instrText>
      </w:r>
      <w:r w:rsidR="00DC4D3A" w:rsidRPr="00A01B01">
        <w:instrText>MiddleVR</w:instrText>
      </w:r>
      <w:r w:rsidR="00DC4D3A">
        <w:instrText xml:space="preserve">" </w:instrText>
      </w:r>
      <w:r w:rsidR="00DC4D3A">
        <w:fldChar w:fldCharType="end"/>
      </w:r>
      <w:r>
        <w:t>, die den Einsatz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w:t>
      </w:r>
      <w:proofErr w:type="spellStart"/>
      <w:r w:rsidR="00E5032E">
        <w:t>Plugins</w:t>
      </w:r>
      <w:proofErr w:type="spellEnd"/>
      <w:r w:rsidR="00E5032E">
        <w:t xml:space="preserve">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Ein Host / Mehrere GPUs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w:t>
      </w:r>
      <w:r w:rsidR="00DC4D3A">
        <w:fldChar w:fldCharType="begin"/>
      </w:r>
      <w:r w:rsidR="00DC4D3A">
        <w:instrText xml:space="preserve"> XE "</w:instrText>
      </w:r>
      <w:r w:rsidR="00DC4D3A" w:rsidRPr="00222A08">
        <w:instrText>Mosaic</w:instrText>
      </w:r>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Basierend auf Prototypen der verschiedenen Systeme und theoretischer Abklärungen konnte sich Var</w:t>
      </w:r>
      <w:r>
        <w:t>i</w:t>
      </w:r>
      <w:r>
        <w:t>ante 4 (Ein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8" w:name="_Toc431910134"/>
      <w:r w:rsidRPr="00133DF1">
        <w:t>Unity</w:t>
      </w:r>
      <w:bookmarkEnd w:id="8"/>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r w:rsidR="00DC4D3A">
        <w:instrText xml:space="preserve">" </w:instrText>
      </w:r>
      <w:r w:rsidR="00DC4D3A">
        <w:fldChar w:fldCharType="end"/>
      </w:r>
      <w:r w:rsidRPr="00133DF1">
        <w:t>. Zielplattformen sind neben PCs auch Spielkonsolen, mobile Geräte und Webbrowser.</w:t>
      </w:r>
    </w:p>
    <w:p w14:paraId="422649C4" w14:textId="36715D0E" w:rsidR="00CC4016" w:rsidRPr="00675F76" w:rsidRDefault="00CC4016" w:rsidP="00CC4016">
      <w:pPr>
        <w:jc w:val="both"/>
        <w:rPr>
          <w:sz w:val="16"/>
          <w:szCs w:val="16"/>
          <w:lang w:val="fr-CH"/>
        </w:rPr>
      </w:pPr>
      <w:r w:rsidRPr="00675F76">
        <w:rPr>
          <w:sz w:val="16"/>
          <w:szCs w:val="16"/>
          <w:lang w:val="fr-CH"/>
        </w:rPr>
        <w:t xml:space="preserve">(Quelle: </w:t>
      </w:r>
      <w:hyperlink r:id="rId16" w:history="1">
        <w:r w:rsidR="00371CC4" w:rsidRPr="00675F76">
          <w:rPr>
            <w:rStyle w:val="Hyperlink"/>
            <w:sz w:val="16"/>
            <w:szCs w:val="16"/>
            <w:lang w:val="fr-CH"/>
          </w:rPr>
          <w:t>https://de.wikipedia.org/wiki/Unity</w:t>
        </w:r>
        <w:r w:rsidR="00156391">
          <w:rPr>
            <w:rStyle w:val="Hyperlink"/>
            <w:sz w:val="16"/>
            <w:szCs w:val="16"/>
          </w:rPr>
          <w:fldChar w:fldCharType="begin"/>
        </w:r>
        <w:r w:rsidR="00156391" w:rsidRPr="00675F76">
          <w:rPr>
            <w:lang w:val="fr-CH"/>
          </w:rPr>
          <w:instrText xml:space="preserve"> XE "Unity" </w:instrText>
        </w:r>
        <w:r w:rsidR="00156391">
          <w:rPr>
            <w:rStyle w:val="Hyperlink"/>
            <w:sz w:val="16"/>
            <w:szCs w:val="16"/>
          </w:rPr>
          <w:fldChar w:fldCharType="end"/>
        </w:r>
        <w:proofErr w:type="gramStart"/>
        <w:r w:rsidR="00371CC4" w:rsidRPr="00675F76">
          <w:rPr>
            <w:rStyle w:val="Hyperlink"/>
            <w:sz w:val="16"/>
            <w:szCs w:val="16"/>
            <w:lang w:val="fr-CH"/>
          </w:rPr>
          <w:t>_(</w:t>
        </w:r>
        <w:proofErr w:type="gramEnd"/>
        <w:r w:rsidR="00371CC4" w:rsidRPr="00675F76">
          <w:rPr>
            <w:rStyle w:val="Hyperlink"/>
            <w:sz w:val="16"/>
            <w:szCs w:val="16"/>
            <w:lang w:val="fr-CH"/>
          </w:rPr>
          <w:t>Spiel-Engine))</w:t>
        </w:r>
      </w:hyperlink>
    </w:p>
    <w:p w14:paraId="0792F2C5" w14:textId="77777777" w:rsidR="00371CC4" w:rsidRDefault="00371CC4" w:rsidP="00371CC4">
      <w:pPr>
        <w:keepNext/>
        <w:jc w:val="center"/>
      </w:pPr>
      <w:r>
        <w:rPr>
          <w:noProof/>
          <w:sz w:val="16"/>
          <w:szCs w:val="16"/>
          <w:lang w:eastAsia="de-CH"/>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7">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9" w:name="_Toc431844044"/>
      <w:proofErr w:type="spellStart"/>
      <w:r>
        <w:t>Abbildung</w:t>
      </w:r>
      <w:proofErr w:type="spellEnd"/>
      <w:r>
        <w:t xml:space="preserve"> </w:t>
      </w:r>
      <w:r>
        <w:fldChar w:fldCharType="begin"/>
      </w:r>
      <w:r>
        <w:instrText xml:space="preserve"> SEQ Abbildung \* ARABIC </w:instrText>
      </w:r>
      <w:r>
        <w:fldChar w:fldCharType="separate"/>
      </w:r>
      <w:r w:rsidR="00184CBA">
        <w:rPr>
          <w:noProof/>
        </w:rPr>
        <w:t>1</w:t>
      </w:r>
      <w:r>
        <w:fldChar w:fldCharType="end"/>
      </w:r>
      <w:r>
        <w: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Editor, Engine</w:t>
      </w:r>
      <w:bookmarkEnd w:id="9"/>
    </w:p>
    <w:p w14:paraId="6C657708" w14:textId="54D8C1F4" w:rsidR="00DB6621" w:rsidRDefault="00DB6621" w:rsidP="00CC4016">
      <w:pPr>
        <w:pStyle w:val="berschrift2"/>
      </w:pPr>
      <w:bookmarkStart w:id="10" w:name="_Toc431910135"/>
      <w:r>
        <w:t>Nvidia Mosaic</w:t>
      </w:r>
      <w:bookmarkEnd w:id="10"/>
      <w:r>
        <w:t xml:space="preserve"> </w:t>
      </w:r>
    </w:p>
    <w:p w14:paraId="6A2B64B9" w14:textId="7C3E6CAC" w:rsidR="00DB6621" w:rsidRDefault="00DB6621" w:rsidP="00CF189A">
      <w:pPr>
        <w:jc w:val="both"/>
      </w:pPr>
      <w:r>
        <w:t>Mosaic ist eine Technologie von Nvidia</w:t>
      </w:r>
      <w:r w:rsidR="00DC4D3A">
        <w:fldChar w:fldCharType="begin"/>
      </w:r>
      <w:r w:rsidR="00DC4D3A">
        <w:instrText xml:space="preserve"> XE "</w:instrText>
      </w:r>
      <w:r w:rsidR="00DC4D3A" w:rsidRPr="00D53AA1">
        <w:instrText>Nvidia</w:instrText>
      </w:r>
      <w:r w:rsidR="00DC4D3A">
        <w:instrText xml:space="preserve">" </w:instrText>
      </w:r>
      <w:r w:rsidR="00DC4D3A">
        <w:fldChar w:fldCharType="end"/>
      </w:r>
      <w:r>
        <w:t>, um mehrere Graphikkarten über den Treiber zu verlinken und auf einem Desktop darzustellen. Windows wird ein einzelner Output vorgegaukelt, auch wenn ph</w:t>
      </w:r>
      <w:r>
        <w:t>y</w:t>
      </w:r>
      <w:r>
        <w:t>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„Die NVIDIA® Mosaic™ Mehrbildschirm-Technologie dient zur einfachen Skalierung jeder A</w:t>
      </w:r>
      <w:r w:rsidRPr="00DB6621">
        <w:t>n</w:t>
      </w:r>
      <w:r w:rsidRPr="00DB6621">
        <w:t>wendung auf mehrere Bildschirme, und das ohne Softwareanpassungen oder Leistungseinb</w:t>
      </w:r>
      <w:r w:rsidRPr="00DB6621">
        <w:t>u</w:t>
      </w:r>
      <w:r w:rsidRPr="00DB6621">
        <w:t>ßen. Durch die Mosaic Technologie werden Mehrbildschirm-Konfigurationen vom Betriebssy</w:t>
      </w:r>
      <w:r w:rsidRPr="00DB6621">
        <w:t>s</w:t>
      </w:r>
      <w:r w:rsidRPr="00DB6621">
        <w:t xml:space="preserve">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675F76" w:rsidRDefault="00DB6621" w:rsidP="001201E2">
      <w:pPr>
        <w:ind w:left="708"/>
        <w:rPr>
          <w:sz w:val="16"/>
          <w:szCs w:val="16"/>
          <w:lang w:val="fr-CH"/>
        </w:rPr>
      </w:pPr>
      <w:r w:rsidRPr="00675F76">
        <w:rPr>
          <w:sz w:val="16"/>
          <w:szCs w:val="16"/>
          <w:lang w:val="fr-CH"/>
        </w:rPr>
        <w:t xml:space="preserve">(Quelle: </w:t>
      </w:r>
      <w:hyperlink r:id="rId18" w:history="1">
        <w:r w:rsidRPr="00675F76">
          <w:rPr>
            <w:rStyle w:val="Hyperlink"/>
            <w:sz w:val="16"/>
            <w:szCs w:val="16"/>
            <w:lang w:val="fr-CH"/>
          </w:rPr>
          <w:t>http://www.nvidia.de/object/nvidia-mosaic-technology-de.html</w:t>
        </w:r>
      </w:hyperlink>
      <w:r w:rsidRPr="00675F76">
        <w:rPr>
          <w:sz w:val="16"/>
          <w:szCs w:val="16"/>
          <w:lang w:val="fr-CH"/>
        </w:rPr>
        <w:t>)</w:t>
      </w:r>
    </w:p>
    <w:p w14:paraId="3A06EC40" w14:textId="05F944EC" w:rsidR="00CC4016" w:rsidRPr="00133DF1" w:rsidRDefault="00CC4016" w:rsidP="00CC4016">
      <w:pPr>
        <w:pStyle w:val="berschrift2"/>
      </w:pPr>
      <w:bookmarkStart w:id="11" w:name="_Toc431910136"/>
      <w:r w:rsidRPr="00133DF1">
        <w:lastRenderedPageBreak/>
        <w:t>Infrastruktur</w:t>
      </w:r>
      <w:bookmarkEnd w:id="11"/>
    </w:p>
    <w:p w14:paraId="36A22885" w14:textId="54EF78DF" w:rsidR="00CC4016" w:rsidRPr="00133DF1" w:rsidRDefault="00D716DD" w:rsidP="00E0101F">
      <w:pPr>
        <w:jc w:val="both"/>
      </w:pPr>
      <w:r w:rsidRPr="00133DF1">
        <w:t xml:space="preserve">Nach Abschluss </w:t>
      </w:r>
      <w:proofErr w:type="gramStart"/>
      <w:r w:rsidRPr="00133DF1">
        <w:t>der Projekt</w:t>
      </w:r>
      <w:proofErr w:type="gramEnd"/>
      <w:r w:rsidR="00251427">
        <w:t xml:space="preserve"> </w:t>
      </w:r>
      <w:r w:rsidRPr="00133DF1">
        <w:t>2 Arbeit wurden basierend auf den gewonnenen Erkenntnissen und den gestellten Anforderungen die Infrastruktur überarbeitet und erweitert. Konkret beinhaltet das folge</w:t>
      </w:r>
      <w:r w:rsidRPr="00133DF1">
        <w:t>n</w:t>
      </w:r>
      <w:r w:rsidRPr="00133DF1">
        <w:t>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Ersetzen des Servers für das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eastAsia="de-CH"/>
        </w:rPr>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9">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3C6E9969" w:rsidR="00651CCA" w:rsidRPr="00133DF1" w:rsidRDefault="00651CCA" w:rsidP="00651CCA">
      <w:pPr>
        <w:pStyle w:val="Beschriftung"/>
        <w:jc w:val="both"/>
        <w:rPr>
          <w:lang w:val="de-CH"/>
        </w:rPr>
      </w:pPr>
      <w:bookmarkStart w:id="12" w:name="_Toc431844045"/>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184CBA">
        <w:rPr>
          <w:noProof/>
          <w:lang w:val="de-CH"/>
        </w:rPr>
        <w:t>2</w:t>
      </w:r>
      <w:r w:rsidRPr="00133DF1">
        <w:rPr>
          <w:lang w:val="de-CH"/>
        </w:rPr>
        <w:fldChar w:fldCharType="end"/>
      </w:r>
      <w:r w:rsidRPr="00133DF1">
        <w:rPr>
          <w:lang w:val="de-CH"/>
        </w:rPr>
        <w:t>: Infrastruktur CAVE</w:t>
      </w:r>
      <w:bookmarkEnd w:id="12"/>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3" w:name="_Toc431910137"/>
      <w:r>
        <w:lastRenderedPageBreak/>
        <w:t>Inputs und Tracking</w:t>
      </w:r>
      <w:bookmarkEnd w:id="13"/>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D976C4">
        <w:rPr>
          <w:rStyle w:val="Funotenzeichen"/>
        </w:rPr>
        <w:footnoteReference w:id="9"/>
      </w:r>
      <w:r w:rsidRPr="00133DF1">
        <w:t>) werden durch 10 Infrarotkameras</w:t>
      </w:r>
      <w:r w:rsidR="00BB3CF3">
        <w:t xml:space="preserv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eastAsia="de-CH"/>
        </w:rPr>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20">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Pr="00675F76" w:rsidRDefault="00DB6621" w:rsidP="00DB6621">
      <w:pPr>
        <w:pStyle w:val="Beschriftung"/>
        <w:jc w:val="center"/>
        <w:rPr>
          <w:lang w:val="de-CH"/>
        </w:rPr>
      </w:pPr>
      <w:bookmarkStart w:id="14" w:name="_Toc431844046"/>
      <w:r w:rsidRPr="00675F76">
        <w:rPr>
          <w:lang w:val="de-CH"/>
        </w:rPr>
        <w:t xml:space="preserve">Abbildung </w:t>
      </w:r>
      <w:r>
        <w:fldChar w:fldCharType="begin"/>
      </w:r>
      <w:r w:rsidRPr="00675F76">
        <w:rPr>
          <w:lang w:val="de-CH"/>
        </w:rPr>
        <w:instrText xml:space="preserve"> SEQ Abbildung \* ARABIC </w:instrText>
      </w:r>
      <w:r>
        <w:fldChar w:fldCharType="separate"/>
      </w:r>
      <w:r w:rsidR="00184CBA">
        <w:rPr>
          <w:noProof/>
          <w:lang w:val="de-CH"/>
        </w:rPr>
        <w:t>3</w:t>
      </w:r>
      <w:r>
        <w:fldChar w:fldCharType="end"/>
      </w:r>
      <w:r w:rsidRPr="00675F76">
        <w:rPr>
          <w:lang w:val="de-CH"/>
        </w:rPr>
        <w:t xml:space="preserve">: </w:t>
      </w:r>
      <w:proofErr w:type="spellStart"/>
      <w:r w:rsidRPr="00675F76">
        <w:rPr>
          <w:lang w:val="de-CH"/>
        </w:rPr>
        <w:t>WorldViz</w:t>
      </w:r>
      <w:proofErr w:type="spellEnd"/>
      <w:r w:rsidR="00DC4D3A">
        <w:fldChar w:fldCharType="begin"/>
      </w:r>
      <w:r w:rsidR="00DC4D3A" w:rsidRPr="00675F76">
        <w:rPr>
          <w:lang w:val="de-CH"/>
        </w:rPr>
        <w:instrText xml:space="preserve"> XE "WorldViz" </w:instrText>
      </w:r>
      <w:r w:rsidR="00DC4D3A">
        <w:fldChar w:fldCharType="end"/>
      </w:r>
      <w:r w:rsidRPr="00675F76">
        <w:rPr>
          <w:lang w:val="de-CH"/>
        </w:rPr>
        <w:t xml:space="preserve"> Wand</w:t>
      </w:r>
      <w:bookmarkEnd w:id="14"/>
      <w:r w:rsidR="00DC4D3A">
        <w:fldChar w:fldCharType="begin"/>
      </w:r>
      <w:r w:rsidR="00DC4D3A" w:rsidRPr="00675F76">
        <w:rPr>
          <w:lang w:val="de-CH"/>
        </w:rPr>
        <w:instrText xml:space="preserve"> XE "Wand"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w:t>
      </w:r>
      <w:r>
        <w:t>d</w:t>
      </w:r>
      <w:r>
        <w:t>mässige Inputs wie Maus und Tastatur.</w:t>
      </w:r>
      <w:r w:rsidR="00BB3CF3">
        <w:t xml:space="preserve"> Das Signal wird direkt an den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5" w:name="_Toc431910138"/>
      <w:r>
        <w:t>Rendering</w:t>
      </w:r>
      <w:bookmarkEnd w:id="15"/>
    </w:p>
    <w:p w14:paraId="1B458E27" w14:textId="20D8AD0E" w:rsidR="00372D4C" w:rsidRDefault="002A7FE2" w:rsidP="00FA3FCF">
      <w:pPr>
        <w:jc w:val="both"/>
      </w:pPr>
      <w:r>
        <w:t>Auf dem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Server läuft die Unity Applikation und die über das VPRN</w:t>
      </w:r>
      <w:r w:rsidRPr="002A7FE2">
        <w:t xml:space="preserve"> </w:t>
      </w:r>
      <w:r>
        <w:t>Protokoll gelieferten Inform</w:t>
      </w:r>
      <w:r>
        <w:t>a</w:t>
      </w:r>
      <w:r>
        <w:t xml:space="preserve">tionen bezüglich der Tracking Devices </w:t>
      </w:r>
      <w:r w:rsidR="005C06F9">
        <w:t>werden, mit Hilfe des e</w:t>
      </w:r>
      <w:r>
        <w:t xml:space="preserve">ntwickelten Unity </w:t>
      </w:r>
      <w:proofErr w:type="spellStart"/>
      <w:r>
        <w:t>Plugins</w:t>
      </w:r>
      <w:proofErr w:type="spellEnd"/>
      <w:r>
        <w:t xml:space="preserve">, interpretiert. </w:t>
      </w:r>
      <w:r w:rsidR="005C06F9">
        <w:t xml:space="preserve">Dank des Mosaic Treibers von Nvidia wird das Output-Signal, welches von der Unity Applikation </w:t>
      </w:r>
      <w:r w:rsidR="00B92D30">
        <w:t>ge</w:t>
      </w:r>
      <w:r w:rsidR="00B92D30">
        <w:t>r</w:t>
      </w:r>
      <w:r w:rsidR="00B92D30">
        <w:t>endert</w:t>
      </w:r>
      <w:r w:rsidR="005C06F9">
        <w:t xml:space="preserve"> wird, auf die 8 vorhandenen Grafikkarten Outputs verteilt und an den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6" w:name="_Toc431910139"/>
      <w:r>
        <w:t>Darstellung im CAVE</w:t>
      </w:r>
      <w:bookmarkEnd w:id="16"/>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w:t>
      </w:r>
      <w:r w:rsidR="005B16B1">
        <w:t>r</w:t>
      </w:r>
      <w:r w:rsidR="005B16B1">
        <w:t xml:space="preserve">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eastAsia="de-CH"/>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1">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7" w:name="_Toc431844047"/>
      <w:proofErr w:type="spellStart"/>
      <w:r>
        <w:t>Abbildung</w:t>
      </w:r>
      <w:proofErr w:type="spellEnd"/>
      <w:r>
        <w:t xml:space="preserve"> </w:t>
      </w:r>
      <w:r>
        <w:fldChar w:fldCharType="begin"/>
      </w:r>
      <w:r>
        <w:instrText xml:space="preserve"> SEQ Abbildung \* ARABIC </w:instrText>
      </w:r>
      <w:r>
        <w:fldChar w:fldCharType="separate"/>
      </w:r>
      <w:r w:rsidR="00184CBA">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8" w:name="_Toc414275593"/>
      <w:bookmarkEnd w:id="17"/>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9" w:name="_Toc431910140"/>
      <w:r w:rsidRPr="00133DF1">
        <w:lastRenderedPageBreak/>
        <w:t>Umfang</w:t>
      </w:r>
      <w:r w:rsidR="00935DE3" w:rsidRPr="00133DF1">
        <w:t xml:space="preserve"> und Ziele</w:t>
      </w:r>
      <w:r w:rsidRPr="00133DF1">
        <w:t xml:space="preserve"> der </w:t>
      </w:r>
      <w:bookmarkEnd w:id="18"/>
      <w:r w:rsidRPr="00133DF1">
        <w:t>Bachelor Thesis</w:t>
      </w:r>
      <w:bookmarkEnd w:id="19"/>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Unabhängiges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w:t>
      </w:r>
      <w:r w:rsidR="00F623F2" w:rsidRPr="00133DF1">
        <w:t>n</w:t>
      </w:r>
      <w:r w:rsidR="00F623F2" w:rsidRPr="00133DF1">
        <w:t>ders auf die Konfiguration des Nvidia-Mosaic Rücksicht genommen werden.</w:t>
      </w:r>
    </w:p>
    <w:p w14:paraId="32BD4E78" w14:textId="4E9BD00E" w:rsidR="002342A9" w:rsidRPr="00133DF1" w:rsidRDefault="00F623F2" w:rsidP="002342A9">
      <w:pPr>
        <w:pStyle w:val="Listenabsatz"/>
        <w:numPr>
          <w:ilvl w:val="0"/>
          <w:numId w:val="39"/>
        </w:numPr>
        <w:jc w:val="both"/>
      </w:pPr>
      <w:r w:rsidRPr="00133DF1">
        <w:t>Einbindung der bereits installierten Motion-Tracking Lösung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r w:rsidRPr="00133DF1">
        <w:t>Plugin)</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-Demoapplikation</w:t>
      </w:r>
      <w:r w:rsidR="000C3DBE">
        <w:t>en</w:t>
      </w:r>
      <w:r w:rsidRPr="00133DF1">
        <w:t>, welche die Fähigkeiten dieser Insta</w:t>
      </w:r>
      <w:r w:rsidRPr="00133DF1">
        <w:t>l</w:t>
      </w:r>
      <w:r w:rsidRPr="00133DF1">
        <w:t>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Erstellen eines Handbuchs sowie ein Tutorial für kommende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w:t>
      </w:r>
      <w:r w:rsidR="00156391">
        <w:rPr>
          <w:b/>
          <w:i/>
          <w:sz w:val="23"/>
        </w:rPr>
        <w:fldChar w:fldCharType="begin"/>
      </w:r>
      <w:r w:rsidR="00156391">
        <w:instrText xml:space="preserve"> XE "</w:instrText>
      </w:r>
      <w:r w:rsidR="00156391" w:rsidRPr="00C14555">
        <w:instrText>Unity</w:instrText>
      </w:r>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Die neue und bereits vorhandene Infrastruktur soll benutzerfreundlich und ansprechend in das Pr</w:t>
      </w:r>
      <w:r>
        <w:t>o</w:t>
      </w:r>
      <w:r>
        <w:t xml:space="preserve">jekt eingebunden werden. </w:t>
      </w:r>
    </w:p>
    <w:p w14:paraId="56E5BAA3" w14:textId="77777777" w:rsidR="00885781" w:rsidRPr="00133DF1" w:rsidRDefault="00885781" w:rsidP="00885781">
      <w:pPr>
        <w:pStyle w:val="berschrift2"/>
        <w:jc w:val="both"/>
      </w:pPr>
      <w:bookmarkStart w:id="20" w:name="_Toc414275595"/>
      <w:bookmarkStart w:id="21" w:name="_Toc431910141"/>
      <w:r w:rsidRPr="00133DF1">
        <w:t>Abgrenzungen</w:t>
      </w:r>
      <w:bookmarkEnd w:id="20"/>
      <w:bookmarkEnd w:id="21"/>
    </w:p>
    <w:p w14:paraId="4635E93D" w14:textId="77777777" w:rsidR="00885781" w:rsidRPr="00133DF1" w:rsidRDefault="00885781" w:rsidP="00885781">
      <w:pPr>
        <w:pStyle w:val="berschrift3"/>
        <w:jc w:val="both"/>
      </w:pPr>
      <w:bookmarkStart w:id="22" w:name="_Toc414275596"/>
      <w:bookmarkStart w:id="23" w:name="_Toc431910142"/>
      <w:r w:rsidRPr="00133DF1">
        <w:t>Technische Abgrenzungen</w:t>
      </w:r>
      <w:bookmarkEnd w:id="22"/>
      <w:bookmarkEnd w:id="23"/>
    </w:p>
    <w:p w14:paraId="1D41A3D3" w14:textId="2545065D" w:rsidR="00885781" w:rsidRPr="00133DF1" w:rsidRDefault="00CE29EB" w:rsidP="00CE29EB">
      <w:pPr>
        <w:jc w:val="both"/>
      </w:pPr>
      <w:r w:rsidRPr="00133DF1">
        <w:t>Um eine möglichst saubere, wartebare und moderne Applikation anbieten zu können, wird nach Mö</w:t>
      </w:r>
      <w:r w:rsidRPr="00133DF1">
        <w:t>g</w:t>
      </w:r>
      <w:r w:rsidRPr="00133DF1">
        <w:t>lichkeit</w:t>
      </w:r>
      <w:r w:rsidR="001251DA" w:rsidRPr="00133DF1">
        <w:t xml:space="preserve"> nur</w:t>
      </w:r>
      <w:r w:rsidRPr="00133DF1">
        <w:t xml:space="preserve"> auf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respektive C# gesetzt. Low-Level Implementationen in C, C++ (auch </w:t>
      </w:r>
      <w:proofErr w:type="spellStart"/>
      <w:r w:rsidRPr="00133DF1">
        <w:t>FreeGlut</w:t>
      </w:r>
      <w:proofErr w:type="spellEnd"/>
      <w:r w:rsidRPr="00133DF1">
        <w: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4" w:name="_Toc414275597"/>
      <w:bookmarkStart w:id="25" w:name="_Toc431910143"/>
      <w:r w:rsidRPr="00133DF1">
        <w:t>Weitere Abgrenzungen</w:t>
      </w:r>
      <w:bookmarkEnd w:id="24"/>
      <w:bookmarkEnd w:id="25"/>
    </w:p>
    <w:p w14:paraId="225D40CC" w14:textId="31E154B5"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w:t>
      </w:r>
      <w:r w:rsidRPr="00133DF1">
        <w:t>n</w:t>
      </w:r>
      <w:r w:rsidRPr="00133DF1">
        <w:t>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6" w:name="_Toc414275598"/>
      <w:bookmarkStart w:id="27" w:name="_Toc431910144"/>
      <w:r w:rsidRPr="00133DF1">
        <w:t>Voraussetzungen und Ressourcen</w:t>
      </w:r>
      <w:bookmarkEnd w:id="26"/>
      <w:bookmarkEnd w:id="27"/>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00885781" w:rsidRPr="00133DF1">
        <w:t>, wo sich die Installation des CAVEs befi</w:t>
      </w:r>
      <w:r w:rsidR="00885781" w:rsidRPr="00133DF1">
        <w:t>n</w:t>
      </w:r>
      <w:r w:rsidR="00885781" w:rsidRPr="00133DF1">
        <w:t xml:space="preserve">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8" w:name="_Toc431910145"/>
      <w:r w:rsidRPr="00133DF1">
        <w:lastRenderedPageBreak/>
        <w:t>Funktionale Anforderungen</w:t>
      </w:r>
      <w:bookmarkEnd w:id="28"/>
    </w:p>
    <w:p w14:paraId="3486BC9F" w14:textId="1BF1E72C" w:rsidR="00AA638C" w:rsidRPr="00133DF1" w:rsidRDefault="00AA638C" w:rsidP="00AA638C">
      <w:pPr>
        <w:pStyle w:val="berschrift2"/>
        <w:jc w:val="both"/>
      </w:pPr>
      <w:bookmarkStart w:id="29" w:name="_Toc414275616"/>
      <w:bookmarkStart w:id="30" w:name="_Toc431910146"/>
      <w:r w:rsidRPr="00133DF1">
        <w:t>Adaption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für den CAVE</w:t>
      </w:r>
      <w:bookmarkEnd w:id="29"/>
      <w:bookmarkEnd w:id="30"/>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Beliebige Spiele, Simulationen oder sonstige Anwendungen die mit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umgesetzt wurden, sollen so manipuliert werden, dass auf sämtlichen Leinwänden des CAVEs eine stereoskopische Projektion da</w:t>
      </w:r>
      <w:r w:rsidRPr="00133DF1">
        <w:t>r</w:t>
      </w:r>
      <w:r w:rsidRPr="00133DF1">
        <w:t>gestellt wird.</w:t>
      </w:r>
    </w:p>
    <w:p w14:paraId="7E2B7AF3" w14:textId="5C18CA8E" w:rsidR="00AF3E4F" w:rsidRDefault="00AF3E4F" w:rsidP="00AF3E4F">
      <w:pPr>
        <w:pStyle w:val="berschrift2"/>
      </w:pPr>
      <w:bookmarkStart w:id="31" w:name="_Toc431910147"/>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1"/>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Plugin ins</w:t>
      </w:r>
      <w:r w:rsidR="00251427">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251427">
        <w:t xml:space="preserve"> übertragen werden können</w:t>
      </w:r>
      <w:r>
        <w:t xml:space="preserve"> </w:t>
      </w:r>
      <w:r w:rsidR="00B77EDA">
        <w:t>(WorldViz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2" w:name="_Toc414275617"/>
      <w:bookmarkStart w:id="33" w:name="_Toc431910148"/>
      <w:r w:rsidRPr="00133DF1">
        <w:t>Kompatibilität</w:t>
      </w:r>
      <w:bookmarkEnd w:id="32"/>
      <w:bookmarkEnd w:id="33"/>
    </w:p>
    <w:p w14:paraId="3053F8C7" w14:textId="0AE0BC04" w:rsidR="00AA638C" w:rsidRPr="00133DF1" w:rsidRDefault="00AA638C" w:rsidP="00AA638C">
      <w:pPr>
        <w:jc w:val="both"/>
      </w:pPr>
      <w:r w:rsidRPr="00133DF1">
        <w:t>Sämtliche, quelloffene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w:t>
      </w:r>
      <w:r w:rsidRPr="00133DF1">
        <w:t>m</w:t>
      </w:r>
      <w:r w:rsidRPr="00133DF1">
        <w:t>patibel sein. Der Export der Unity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w:t>
      </w:r>
      <w:proofErr w:type="spellStart"/>
      <w:r w:rsidR="00ED1EF4" w:rsidRPr="006E1A17">
        <w:rPr>
          <w:b/>
        </w:rPr>
        <w:t>dll</w:t>
      </w:r>
      <w:proofErr w:type="spellEnd"/>
      <w:r w:rsidR="00ED1EF4" w:rsidRPr="006E1A17">
        <w:rPr>
          <w:b/>
        </w:rPr>
        <w:t>)</w:t>
      </w:r>
      <w:r w:rsidR="00F036AC">
        <w:rPr>
          <w:b/>
        </w:rPr>
        <w:br/>
      </w:r>
      <w:r w:rsidR="00AA638C" w:rsidRPr="00133DF1">
        <w:t xml:space="preserve">Unabhängig von </w:t>
      </w:r>
      <w:proofErr w:type="spellStart"/>
      <w:r w:rsidR="00AA638C" w:rsidRPr="00133DF1">
        <w:t>Managed</w:t>
      </w:r>
      <w:proofErr w:type="spellEnd"/>
      <w:r w:rsidR="00AA638C" w:rsidRPr="00133DF1">
        <w:t xml:space="preserve"> und Native </w:t>
      </w:r>
      <w:proofErr w:type="spellStart"/>
      <w:r w:rsidR="00AA638C" w:rsidRPr="00133DF1">
        <w:t>Plugins</w:t>
      </w:r>
      <w:proofErr w:type="spellEnd"/>
      <w:r w:rsidR="00AA638C" w:rsidRPr="00133DF1">
        <w:t>, können sämtliche Funktionen über eine kompilierte .</w:t>
      </w:r>
      <w:proofErr w:type="spellStart"/>
      <w:r w:rsidR="00AA638C" w:rsidRPr="00133DF1">
        <w:t>dll</w:t>
      </w:r>
      <w:proofErr w:type="spellEnd"/>
      <w:r w:rsidR="00AA638C" w:rsidRPr="00133DF1">
        <w:t xml:space="preserve"> erfolgen, die ins Projekt integriert werden muss. Diese Methode hätte den Vorteil, dass der Code nicht eingesehen und modifiziert werden kann. Code </w:t>
      </w:r>
      <w:proofErr w:type="spellStart"/>
      <w:r w:rsidR="00AA638C" w:rsidRPr="00133DF1">
        <w:t>Completion</w:t>
      </w:r>
      <w:proofErr w:type="spellEnd"/>
      <w:r w:rsidR="00AA638C" w:rsidRPr="00133DF1">
        <w:t xml:space="preserve"> wird dank der .</w:t>
      </w:r>
      <w:proofErr w:type="spellStart"/>
      <w:r w:rsidR="00AA638C" w:rsidRPr="00133DF1">
        <w:t>dll</w:t>
      </w:r>
      <w:proofErr w:type="spellEnd"/>
      <w:r w:rsidR="00AA638C" w:rsidRPr="00133DF1">
        <w:t xml:space="preserve"> gewäh</w:t>
      </w:r>
      <w:r w:rsidR="00AA638C" w:rsidRPr="00133DF1">
        <w:t>r</w:t>
      </w:r>
      <w:r w:rsidR="00AA638C" w:rsidRPr="00133DF1">
        <w:t>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4"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4"/>
      <w:r w:rsidR="00F036AC">
        <w:rPr>
          <w:b/>
        </w:rPr>
        <w:br/>
      </w:r>
      <w:r w:rsidRPr="00133DF1">
        <w:t>Um das Integrieren einer Library zu vereinfachen, kann im Asset Store ein Package angeboten werden, welches direkt an den vorgesehenen Ort kopiert und mit dem Projekt verknüpft wird. Das Package kann unter anderem eine .</w:t>
      </w:r>
      <w:proofErr w:type="spellStart"/>
      <w:r w:rsidRPr="00133DF1">
        <w:t>dll</w:t>
      </w:r>
      <w:proofErr w:type="spellEnd"/>
      <w:r w:rsidRPr="00133DF1">
        <w:t xml:space="preserve">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5" w:name="_Toc414275620"/>
      <w:r w:rsidRPr="006E1A17">
        <w:rPr>
          <w:b/>
        </w:rPr>
        <w:t>Source Code API</w:t>
      </w:r>
      <w:bookmarkEnd w:id="35"/>
      <w:r w:rsidR="00B4689D" w:rsidRPr="006E1A17">
        <w:rPr>
          <w:rStyle w:val="Funotenzeichen"/>
          <w:b/>
        </w:rPr>
        <w:footnoteReference w:id="13"/>
      </w:r>
      <w:r w:rsidR="00F036AC">
        <w:rPr>
          <w:b/>
        </w:rPr>
        <w:br/>
      </w:r>
      <w:r w:rsidRPr="00133DF1">
        <w:t>Die Schnittstelle kann über offenen Source Code erfolgen. Die entsprechenden Klassen werden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w:t>
      </w:r>
      <w:r>
        <w:t>n</w:t>
      </w:r>
      <w:r>
        <w:t>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3DDBDBB8"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r w:rsidR="001E59BC">
        <w:br/>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2E1D3FBB" w14:textId="77777777" w:rsidR="001E59BC" w:rsidRDefault="001E59BC" w:rsidP="001E59BC">
      <w:pPr>
        <w:jc w:val="both"/>
      </w:pP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6" w:name="_Toc431910149"/>
      <w:r w:rsidRPr="00133DF1">
        <w:t>WorldV</w:t>
      </w:r>
      <w:r w:rsidR="004C7111" w:rsidRPr="00133DF1">
        <w:t>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4C7111" w:rsidRPr="00133DF1">
        <w:t xml:space="preserve"> Tracking</w:t>
      </w:r>
      <w:bookmarkEnd w:id="36"/>
    </w:p>
    <w:p w14:paraId="022FD40A" w14:textId="3E851B20" w:rsidR="004F7B18" w:rsidRPr="00133DF1" w:rsidRDefault="004F7B18" w:rsidP="004F7B18">
      <w:pPr>
        <w:pStyle w:val="berschrift3"/>
      </w:pPr>
      <w:bookmarkStart w:id="37" w:name="_Toc431910150"/>
      <w:r w:rsidRPr="00133DF1">
        <w:t>Head Tracking</w:t>
      </w:r>
      <w:bookmarkEnd w:id="37"/>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9C3F6E" w:rsidRPr="00133DF1">
        <w:t xml:space="preserve"> und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w:t>
      </w:r>
      <w:r w:rsidR="00875643" w:rsidRPr="00133DF1">
        <w:t>f</w:t>
      </w:r>
      <w:r w:rsidR="00875643" w:rsidRPr="00133DF1">
        <w:t>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w:t>
      </w:r>
      <w:r w:rsidR="00EF141E" w:rsidRPr="00133DF1">
        <w:t>n</w:t>
      </w:r>
      <w:r w:rsidR="00EF141E" w:rsidRPr="00133DF1">
        <w:t>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 xml:space="preserve">Je nach Ausrichtung des Kopfes, bzw. des Head </w:t>
      </w:r>
      <w:proofErr w:type="spellStart"/>
      <w:r w:rsidR="0003082C" w:rsidRPr="00133DF1">
        <w:t>Trackings</w:t>
      </w:r>
      <w:proofErr w:type="spellEnd"/>
      <w:r w:rsidR="0003082C" w:rsidRPr="00133DF1">
        <w:t>,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8" w:name="_Toc431910151"/>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8"/>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Das Tracking dieses Gerätes bewirkt die </w:t>
      </w:r>
      <w:r w:rsidR="00A30170" w:rsidRPr="00133DF1">
        <w:t>Steu</w:t>
      </w:r>
      <w:r w:rsidR="00A30170" w:rsidRPr="00133DF1">
        <w:t>e</w:t>
      </w:r>
      <w:r w:rsidR="00A30170" w:rsidRPr="00133DF1">
        <w:t>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r w:rsidR="00062EAA" w:rsidRPr="00133DF1">
        <w:t xml:space="preserve"> und auf die Appl</w:t>
      </w:r>
      <w:r w:rsidR="00062EAA" w:rsidRPr="00133DF1">
        <w:t>i</w:t>
      </w:r>
      <w:r w:rsidR="00062EAA" w:rsidRPr="00133DF1">
        <w:t>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 xml:space="preserve">Die Rotation des </w:t>
      </w:r>
      <w:proofErr w:type="spellStart"/>
      <w:r w:rsidR="003E7822" w:rsidRPr="00133DF1">
        <w:t>Wands</w:t>
      </w:r>
      <w:proofErr w:type="spellEnd"/>
      <w:r w:rsidR="003E7822" w:rsidRPr="00133DF1">
        <w:t xml:space="preserve">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lastRenderedPageBreak/>
        <w:t>Buttons</w:t>
      </w:r>
      <w:r w:rsidR="003E7822" w:rsidRPr="00133DF1">
        <w:br/>
        <w:t xml:space="preserve">Die verschiedenen Buttons des </w:t>
      </w:r>
      <w:proofErr w:type="spellStart"/>
      <w:r w:rsidR="003E7822" w:rsidRPr="00133DF1">
        <w:t>Wands</w:t>
      </w:r>
      <w:proofErr w:type="spellEnd"/>
      <w:r w:rsidR="003E7822" w:rsidRPr="00133DF1">
        <w:t xml:space="preserve">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3E7822" w:rsidRPr="00133DF1">
        <w:t xml:space="preserve"> </w:t>
      </w:r>
      <w:proofErr w:type="spellStart"/>
      <w:r w:rsidR="003E7822" w:rsidRPr="00133DF1">
        <w:t>Plugins</w:t>
      </w:r>
      <w:proofErr w:type="spellEnd"/>
      <w:r w:rsidR="003E7822" w:rsidRPr="00133DF1">
        <w:t xml:space="preserve">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3FDA1E6A" w14:textId="7E280DBD" w:rsidR="00B5132D" w:rsidRDefault="001A69E8" w:rsidP="001201E2">
      <w:pPr>
        <w:pStyle w:val="Listenabsatz"/>
        <w:ind w:left="360"/>
        <w:jc w:val="both"/>
      </w:pPr>
      <w:r w:rsidRPr="00133DF1">
        <w:t>Da die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w:t>
      </w:r>
      <w:r w:rsidR="009C3F6E" w:rsidRPr="00133DF1">
        <w:t>n</w:t>
      </w:r>
      <w:r w:rsidR="009C3F6E" w:rsidRPr="00133DF1">
        <w:t xml:space="preserve">ten und verfolgbaren Objekte übermittelt, </w:t>
      </w:r>
      <w:r w:rsidRPr="00133DF1">
        <w:t xml:space="preserve">kann alternativ statt des Head </w:t>
      </w:r>
      <w:proofErr w:type="spellStart"/>
      <w:r w:rsidRPr="00133DF1">
        <w:t>Trackings</w:t>
      </w:r>
      <w:proofErr w:type="spellEnd"/>
      <w:r w:rsidRPr="00133DF1">
        <w:t xml:space="preserve"> auch die Pos</w:t>
      </w:r>
      <w:r w:rsidRPr="00133DF1">
        <w:t>i</w:t>
      </w:r>
      <w:r w:rsidRPr="00133DF1">
        <w:t xml:space="preserve">tion des </w:t>
      </w:r>
      <w:proofErr w:type="spellStart"/>
      <w:r w:rsidRPr="00133DF1">
        <w:t>Wand</w:t>
      </w:r>
      <w:r w:rsidR="009C3F6E" w:rsidRPr="00133DF1">
        <w:t>s</w:t>
      </w:r>
      <w:proofErr w:type="spellEnd"/>
      <w:r w:rsidR="009C3F6E" w:rsidRPr="00133DF1">
        <w:t xml:space="preserve"> verwendet wer</w:t>
      </w:r>
      <w:r w:rsidRPr="00133DF1">
        <w:t>den.</w:t>
      </w:r>
    </w:p>
    <w:p w14:paraId="2D1CA611" w14:textId="77777777" w:rsidR="001201E2" w:rsidRDefault="001201E2" w:rsidP="001201E2">
      <w:pPr>
        <w:jc w:val="both"/>
      </w:pPr>
    </w:p>
    <w:p w14:paraId="2A19C9B0" w14:textId="77777777" w:rsidR="001201E2" w:rsidRDefault="001201E2" w:rsidP="001201E2">
      <w:pPr>
        <w:jc w:val="both"/>
      </w:pPr>
    </w:p>
    <w:p w14:paraId="2758F440" w14:textId="77777777" w:rsidR="001201E2" w:rsidRDefault="001201E2" w:rsidP="001201E2">
      <w:pPr>
        <w:jc w:val="both"/>
      </w:pPr>
    </w:p>
    <w:p w14:paraId="1A9EF313" w14:textId="77777777" w:rsidR="001201E2" w:rsidRDefault="001201E2" w:rsidP="001201E2">
      <w:pPr>
        <w:jc w:val="both"/>
      </w:pPr>
    </w:p>
    <w:p w14:paraId="5EDFDFBD" w14:textId="77777777" w:rsidR="001201E2" w:rsidRDefault="001201E2" w:rsidP="001201E2">
      <w:pPr>
        <w:jc w:val="both"/>
      </w:pPr>
    </w:p>
    <w:p w14:paraId="60C08634" w14:textId="1B9E1EB4" w:rsidR="00B5132D" w:rsidRDefault="00B5132D" w:rsidP="00B5132D">
      <w:pPr>
        <w:pStyle w:val="berschrift2"/>
      </w:pPr>
      <w:bookmarkStart w:id="39" w:name="_Toc431910152"/>
      <w:r>
        <w:t>Einstellungsmöglichkeiten für 6DoF</w:t>
      </w:r>
      <w:bookmarkEnd w:id="39"/>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eastAsia="de-CH"/>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2">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40" w:name="_Toc431844048"/>
      <w:proofErr w:type="spellStart"/>
      <w:r>
        <w:t>Abbildung</w:t>
      </w:r>
      <w:proofErr w:type="spellEnd"/>
      <w:r>
        <w:t xml:space="preserve"> </w:t>
      </w:r>
      <w:r>
        <w:fldChar w:fldCharType="begin"/>
      </w:r>
      <w:r>
        <w:instrText xml:space="preserve"> SEQ Abbildung \* ARABIC </w:instrText>
      </w:r>
      <w:r>
        <w:fldChar w:fldCharType="separate"/>
      </w:r>
      <w:r w:rsidR="00184CBA">
        <w:rPr>
          <w:noProof/>
        </w:rPr>
        <w:t>5</w:t>
      </w:r>
      <w:r>
        <w:fldChar w:fldCharType="end"/>
      </w:r>
      <w:r>
        <w:t>: 6Dof</w:t>
      </w:r>
      <w:bookmarkEnd w:id="40"/>
    </w:p>
    <w:p w14:paraId="7F73C2AF" w14:textId="0D88ED91" w:rsidR="004C7111" w:rsidRPr="00133DF1" w:rsidRDefault="004C7111" w:rsidP="004C7111">
      <w:pPr>
        <w:pStyle w:val="berschrift2"/>
      </w:pPr>
      <w:bookmarkStart w:id="41" w:name="_Toc431910153"/>
      <w:r w:rsidRPr="00133DF1">
        <w:t>Setup</w:t>
      </w:r>
      <w:bookmarkEnd w:id="41"/>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863C44" w:rsidRPr="00133DF1">
        <w:t xml:space="preserve">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2" w:name="_Toc431910154"/>
      <w:r w:rsidRPr="00133DF1">
        <w:t>Demo</w:t>
      </w:r>
      <w:r w:rsidR="007B67E5" w:rsidRPr="00133DF1">
        <w:t>applikation</w:t>
      </w:r>
      <w:bookmarkEnd w:id="42"/>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t>Schiessbude</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AB0A3C" w:rsidRPr="00133DF1">
        <w:t xml:space="preserve"> </w:t>
      </w:r>
      <w:proofErr w:type="spellStart"/>
      <w:r w:rsidR="00AB0A3C" w:rsidRPr="00133DF1">
        <w:t>Plugins</w:t>
      </w:r>
      <w:proofErr w:type="spellEnd"/>
      <w:r w:rsidR="00AB0A3C" w:rsidRPr="00133DF1">
        <w:t xml:space="preserve"> veranschaulichen zu können.</w:t>
      </w:r>
    </w:p>
    <w:p w14:paraId="6D2A58C5" w14:textId="77777777" w:rsidR="00840889" w:rsidRPr="00133DF1" w:rsidRDefault="00840889" w:rsidP="00840889">
      <w:pPr>
        <w:pStyle w:val="Listenabsatz"/>
        <w:ind w:left="360"/>
        <w:jc w:val="both"/>
      </w:pPr>
    </w:p>
    <w:p w14:paraId="0C9C6FE9" w14:textId="351399B7" w:rsidR="00840889" w:rsidRPr="00133DF1" w:rsidRDefault="009478DB" w:rsidP="00840889">
      <w:pPr>
        <w:pStyle w:val="Listenabsatz"/>
        <w:ind w:left="360"/>
        <w:jc w:val="both"/>
      </w:pPr>
      <w:r w:rsidRPr="00133DF1">
        <w:lastRenderedPageBreak/>
        <w:t>Das Setting dieses Demospiels ist eine Schiessbude, wie sie auf einem Jahrmarkt anzutreffen ist. Die Galerien mit den abzuschiessenden Zielen verteilen sich jedoch rund um den Spieler</w:t>
      </w:r>
      <w:r w:rsidR="003633FF" w:rsidRPr="00133DF1">
        <w:t xml:space="preserve">. Mit Hilfe des Head </w:t>
      </w:r>
      <w:proofErr w:type="spellStart"/>
      <w:r w:rsidR="003633FF" w:rsidRPr="00133DF1">
        <w:t>Trackings</w:t>
      </w:r>
      <w:proofErr w:type="spellEnd"/>
      <w:r w:rsidR="003633FF" w:rsidRPr="00133DF1">
        <w:t xml:space="preserve"> kann sich der Spieler in der gesamten Szenerie umschauen, leichte Bewegu</w:t>
      </w:r>
      <w:r w:rsidR="003633FF" w:rsidRPr="00133DF1">
        <w:t>n</w:t>
      </w:r>
      <w:r w:rsidR="003633FF" w:rsidRPr="00133DF1">
        <w:t>gen ausführen und die abzuschiessenden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3633FF" w:rsidRPr="00133DF1">
        <w:t xml:space="preserve"> Device steuert das Luftgewehr, um die Zielscheiben anzuvisieren und mit Hilfe des Jo</w:t>
      </w:r>
      <w:r w:rsidR="003633FF" w:rsidRPr="00133DF1">
        <w:t>y</w:t>
      </w:r>
      <w:r w:rsidR="003633FF" w:rsidRPr="00133DF1">
        <w:t>sticks kann sich der Spieler in der Schiessbude frei bewegen und Drehungen ausführen.</w:t>
      </w:r>
      <w:r w:rsidR="001A75C2" w:rsidRPr="00133DF1">
        <w:t xml:space="preserve"> Die Bu</w:t>
      </w:r>
      <w:r w:rsidR="001A75C2" w:rsidRPr="00133DF1">
        <w:t>t</w:t>
      </w:r>
      <w:r w:rsidR="001A75C2" w:rsidRPr="00133DF1">
        <w:t xml:space="preserve">tons des </w:t>
      </w:r>
      <w:proofErr w:type="spellStart"/>
      <w:r w:rsidR="001A75C2" w:rsidRPr="00133DF1">
        <w:t>Wands</w:t>
      </w:r>
      <w:proofErr w:type="spellEnd"/>
      <w:r w:rsidR="001A75C2" w:rsidRPr="00133DF1">
        <w:t xml:space="preserve">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736D8A9" w:rsidR="00F22D83" w:rsidRPr="00133DF1" w:rsidRDefault="00F22D83" w:rsidP="00F22D83">
      <w:pPr>
        <w:pStyle w:val="Listenabsatz"/>
        <w:ind w:left="360"/>
        <w:jc w:val="both"/>
      </w:pPr>
      <w:r w:rsidRPr="00133DF1">
        <w:t>Es wird ein Operationssaal dargestellt, wo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7A05F9EB"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w:t>
      </w:r>
    </w:p>
    <w:p w14:paraId="4D26AA0E" w14:textId="23FBD043" w:rsidR="007B67E5" w:rsidRPr="000A7BE4" w:rsidRDefault="007B67E5" w:rsidP="000A7BE4">
      <w:pPr>
        <w:jc w:val="both"/>
        <w:rPr>
          <w:b/>
        </w:rPr>
      </w:pPr>
    </w:p>
    <w:p w14:paraId="4A162D4A" w14:textId="77777777" w:rsidR="00251427" w:rsidRPr="00251427" w:rsidRDefault="00BC4827" w:rsidP="00DC4D3A">
      <w:pPr>
        <w:pStyle w:val="Listenabsatz"/>
        <w:numPr>
          <w:ilvl w:val="0"/>
          <w:numId w:val="36"/>
        </w:numPr>
        <w:jc w:val="both"/>
      </w:pPr>
      <w:proofErr w:type="spellStart"/>
      <w:r w:rsidRPr="00251427">
        <w:rPr>
          <w:b/>
        </w:rPr>
        <w:t>D</w:t>
      </w:r>
      <w:r w:rsidR="00840889" w:rsidRPr="00251427">
        <w:rPr>
          <w:b/>
        </w:rPr>
        <w:t>emoapp</w:t>
      </w:r>
      <w:proofErr w:type="spellEnd"/>
      <w:r w:rsidR="00840889" w:rsidRPr="00251427">
        <w:rPr>
          <w:b/>
        </w:rPr>
        <w:t xml:space="preserve"> </w:t>
      </w:r>
      <w:r w:rsidR="00F22D83" w:rsidRPr="00251427">
        <w:rPr>
          <w:b/>
        </w:rPr>
        <w:t>Dri</w:t>
      </w:r>
      <w:r w:rsidRPr="00251427">
        <w:rPr>
          <w:b/>
        </w:rPr>
        <w:t>ttpartei</w:t>
      </w:r>
    </w:p>
    <w:p w14:paraId="77A0B916" w14:textId="29F1419E" w:rsidR="009478DB" w:rsidRPr="00133DF1" w:rsidRDefault="00A40AC3" w:rsidP="00251427">
      <w:pPr>
        <w:pStyle w:val="Listenabsatz"/>
        <w:ind w:left="360"/>
        <w:jc w:val="both"/>
      </w:pPr>
      <w:r>
        <w:t>Eine nicht</w:t>
      </w:r>
      <w:r w:rsidR="00BC4827" w:rsidRPr="00133DF1">
        <w:t xml:space="preserve"> spezifisch auf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Plugin massgeschneiderte Applikation wird ausgewählt, um die Wiederverwendbarkeit und Kompatibilität des erstellten Unity </w:t>
      </w:r>
      <w:proofErr w:type="spellStart"/>
      <w:r w:rsidR="00BC4827" w:rsidRPr="00133DF1">
        <w:t>Plugins</w:t>
      </w:r>
      <w:proofErr w:type="spellEnd"/>
      <w:r w:rsidR="00BC4827" w:rsidRPr="00133DF1">
        <w:t xml:space="preserve"> zu demonstrieren. Möglic</w:t>
      </w:r>
      <w:r w:rsidR="00BC4827" w:rsidRPr="00133DF1">
        <w:t>h</w:t>
      </w:r>
      <w:r w:rsidR="00BC4827" w:rsidRPr="00133DF1">
        <w:t>erweise können nicht alle Features, die das Plugin bieten würde, vom Spiel interpretiert werden, weil dies von der Spiellogik her nicht möglich ist.</w:t>
      </w:r>
    </w:p>
    <w:p w14:paraId="5E3F43AE" w14:textId="1786A8E0"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w:t>
      </w:r>
      <w:r w:rsidRPr="00133DF1">
        <w:t>u</w:t>
      </w:r>
      <w:r w:rsidRPr="00133DF1">
        <w:t>torenn</w:t>
      </w:r>
      <w:r w:rsidR="00EB6472" w:rsidRPr="00133DF1">
        <w:t>spiel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EB6472" w:rsidRPr="00133DF1">
        <w:t>. Alternativ finden</w:t>
      </w:r>
      <w:r w:rsidRPr="00133DF1">
        <w:t xml:space="preserve"> </w:t>
      </w:r>
      <w:r w:rsidR="00D051AB">
        <w:t>Demo</w:t>
      </w:r>
      <w:r w:rsidRPr="00133DF1">
        <w:t xml:space="preserve">-Apps aus dem </w:t>
      </w:r>
      <w:proofErr w:type="spellStart"/>
      <w:r w:rsidRPr="00133DF1">
        <w:t>Appstore</w:t>
      </w:r>
      <w:proofErr w:type="spellEnd"/>
      <w:r w:rsidR="003E06B6" w:rsidRPr="00133DF1">
        <w:t xml:space="preserve"> Verwend</w:t>
      </w:r>
      <w:r w:rsidR="00EB6472" w:rsidRPr="00133DF1">
        <w:t>ung.</w:t>
      </w: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3" w:name="_Toc431910155"/>
      <w:r>
        <w:lastRenderedPageBreak/>
        <w:t>Features</w:t>
      </w:r>
      <w:bookmarkEnd w:id="43"/>
    </w:p>
    <w:p w14:paraId="1837A8DB" w14:textId="75E46E74" w:rsidR="00A258F3" w:rsidRDefault="00A258F3" w:rsidP="00A258F3">
      <w:r>
        <w:t>Alle diese Applikationen stellen verschiedene Anforderungen an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Plugin. </w:t>
      </w:r>
      <w:r w:rsidR="00CB3FA4">
        <w:t>Die Apps wurden so gewählt, dass eine möglichst grosse Abdeckung der Features erfolgt.</w:t>
      </w:r>
      <w:r w:rsidR="00D051AB">
        <w:t xml:space="preserve"> Abhängig vom Projektfortschritt werden möglicherweise nicht alle </w:t>
      </w:r>
      <w:proofErr w:type="spellStart"/>
      <w:r w:rsidR="00D051AB">
        <w:t>Demoapps</w:t>
      </w:r>
      <w:proofErr w:type="spellEnd"/>
      <w:r w:rsidR="00D051AB">
        <w:t xml:space="preserve">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proofErr w:type="spellStart"/>
            <w:r w:rsidRPr="00BF2519">
              <w:rPr>
                <w:b/>
                <w:sz w:val="16"/>
                <w:szCs w:val="16"/>
              </w:rPr>
              <w:t>Demoapp</w:t>
            </w:r>
            <w:proofErr w:type="spellEnd"/>
            <w:r w:rsidRPr="00BF2519">
              <w:rPr>
                <w:b/>
                <w:sz w:val="16"/>
                <w:szCs w:val="16"/>
              </w:rPr>
              <w:t xml:space="preserve">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4" w:name="_Toc431844051"/>
      <w:r>
        <w:t xml:space="preserve">Tabelle </w:t>
      </w:r>
      <w:r>
        <w:fldChar w:fldCharType="begin"/>
      </w:r>
      <w:r>
        <w:instrText xml:space="preserve"> SEQ Tabelle \* ARABIC </w:instrText>
      </w:r>
      <w:r>
        <w:fldChar w:fldCharType="separate"/>
      </w:r>
      <w:r w:rsidR="00184CBA">
        <w:rPr>
          <w:noProof/>
        </w:rPr>
        <w:t>1</w:t>
      </w:r>
      <w:r>
        <w:fldChar w:fldCharType="end"/>
      </w:r>
      <w:r>
        <w:t xml:space="preserve">: </w:t>
      </w:r>
      <w:proofErr w:type="spellStart"/>
      <w:r>
        <w:t>Features</w:t>
      </w:r>
      <w:proofErr w:type="spellEnd"/>
      <w:r>
        <w:t xml:space="preserve"> </w:t>
      </w:r>
      <w:proofErr w:type="spellStart"/>
      <w:r>
        <w:t>Unitygames</w:t>
      </w:r>
      <w:bookmarkEnd w:id="44"/>
      <w:proofErr w:type="spellEnd"/>
    </w:p>
    <w:p w14:paraId="508C96AA" w14:textId="709F43BD" w:rsidR="007B54A1" w:rsidRDefault="007B54A1" w:rsidP="007B54A1">
      <w:pPr>
        <w:tabs>
          <w:tab w:val="left" w:pos="426"/>
        </w:tabs>
        <w:jc w:val="both"/>
      </w:pPr>
      <w:r>
        <w:t>X:</w:t>
      </w:r>
      <w:r>
        <w:tab/>
        <w:t>Vorhanden</w:t>
      </w:r>
    </w:p>
    <w:p w14:paraId="3C7CDBA3" w14:textId="535FC529" w:rsidR="007B54A1" w:rsidRPr="00133DF1" w:rsidRDefault="007B54A1" w:rsidP="007B54A1">
      <w:pPr>
        <w:tabs>
          <w:tab w:val="left" w:pos="426"/>
        </w:tabs>
        <w:jc w:val="both"/>
      </w:pPr>
      <w:r>
        <w:t>?:</w:t>
      </w:r>
      <w:r>
        <w:tab/>
        <w:t>Abhängig der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001414A5" w14:textId="77777777" w:rsidR="004C7111" w:rsidRPr="00133DF1" w:rsidRDefault="004C7111" w:rsidP="004C7111">
      <w:pPr>
        <w:pStyle w:val="berschrift1"/>
      </w:pPr>
      <w:bookmarkStart w:id="45" w:name="_Toc431910156"/>
      <w:r w:rsidRPr="00133DF1">
        <w:t>Nicht funktionale Anforderungen</w:t>
      </w:r>
      <w:bookmarkEnd w:id="45"/>
    </w:p>
    <w:p w14:paraId="5448A918" w14:textId="77777777" w:rsidR="004C7111" w:rsidRPr="00133DF1" w:rsidRDefault="008378C1" w:rsidP="004C7111">
      <w:pPr>
        <w:pStyle w:val="berschrift2"/>
      </w:pPr>
      <w:bookmarkStart w:id="46" w:name="_Toc431910157"/>
      <w:r w:rsidRPr="00133DF1">
        <w:t>Wiederverwendbarkeit</w:t>
      </w:r>
      <w:bookmarkEnd w:id="46"/>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w:t>
      </w:r>
      <w:r w:rsidRPr="00133DF1">
        <w:t>n</w:t>
      </w:r>
      <w:r w:rsidRPr="00133DF1">
        <w:t>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47" w:name="_Toc431910158"/>
      <w:r w:rsidRPr="00133DF1">
        <w:t>Ergonomie</w:t>
      </w:r>
      <w:bookmarkEnd w:id="47"/>
    </w:p>
    <w:p w14:paraId="5513A51A" w14:textId="69482884" w:rsidR="00DB6621" w:rsidRDefault="00657856" w:rsidP="00172166">
      <w:pPr>
        <w:jc w:val="both"/>
        <w:rPr>
          <w:szCs w:val="19"/>
        </w:rPr>
      </w:pPr>
      <w:r w:rsidRPr="00133DF1">
        <w:rPr>
          <w:szCs w:val="19"/>
        </w:rPr>
        <w:t>Im Rahmen eines kleinen Tutorials wird Schritt für Schritt erklärt, wie die eigene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8" w:name="_Toc431910159"/>
      <w:r>
        <w:lastRenderedPageBreak/>
        <w:t>Skalierbarkeit sekundäre Kamera</w:t>
      </w:r>
      <w:bookmarkEnd w:id="48"/>
    </w:p>
    <w:p w14:paraId="13C92EE5" w14:textId="4FEA50C1" w:rsidR="00E47BA5" w:rsidRDefault="00B77EDA" w:rsidP="00B77EDA">
      <w:pPr>
        <w:pStyle w:val="Textkrper"/>
        <w:jc w:val="both"/>
      </w:pPr>
      <w:r>
        <w:t xml:space="preserve">Ein Spiel kann eine sekundäre Kamera verwenden um beispielsweise eine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anzuzeigen. Die Projektion dieser </w:t>
      </w:r>
      <w:proofErr w:type="spellStart"/>
      <w:r>
        <w:t>Minimap</w:t>
      </w:r>
      <w:proofErr w:type="spellEnd"/>
      <w:r>
        <w:t xml:space="preserve"> sollte nicht 1:1 von einem 1-Bildschirm-Setting (</w:t>
      </w:r>
      <w:r w:rsidR="00251427">
        <w:t>f</w:t>
      </w:r>
      <w:r>
        <w:t xml:space="preserve">ix oben </w:t>
      </w:r>
      <w:r w:rsidR="00E90A42">
        <w:t>rechts</w:t>
      </w:r>
      <w:r w:rsidR="00E47BA5">
        <w:t>) übe</w:t>
      </w:r>
      <w:r w:rsidR="00E47BA5">
        <w:t>r</w:t>
      </w:r>
      <w:r w:rsidR="00E47BA5">
        <w:t>nommen werden</w:t>
      </w:r>
      <w:r>
        <w:t xml:space="preserve"> sondern flexibel </w:t>
      </w:r>
      <w:r w:rsidR="00E90A42">
        <w:t>sein. Sei dies</w:t>
      </w:r>
      <w:r>
        <w:t xml:space="preserve"> fix gepinnt an den Center Screen oder da</w:t>
      </w:r>
      <w:r w:rsidR="00251427">
        <w:t>s</w:t>
      </w:r>
      <w:r>
        <w:t>s eine ga</w:t>
      </w:r>
      <w:r>
        <w:t>n</w:t>
      </w:r>
      <w:r>
        <w:t xml:space="preserve">zer Screen für die </w:t>
      </w:r>
      <w:proofErr w:type="spellStart"/>
      <w:r>
        <w:t>Minimap</w:t>
      </w:r>
      <w:proofErr w:type="spellEnd"/>
      <w:r>
        <w:t xml:space="preserve"> übernommen wird.</w:t>
      </w:r>
    </w:p>
    <w:p w14:paraId="5892BA39" w14:textId="0FFEF80C" w:rsidR="00E47BA5" w:rsidRDefault="00E47BA5" w:rsidP="00B77EDA">
      <w:pPr>
        <w:pStyle w:val="Textkrper"/>
        <w:jc w:val="both"/>
      </w:pPr>
      <w:r>
        <w:t xml:space="preserve">Bei sehr spezifischen Kameraeinstellungen können </w:t>
      </w:r>
      <w:proofErr w:type="spellStart"/>
      <w:r>
        <w:t>Randcases</w:t>
      </w:r>
      <w:proofErr w:type="spellEnd"/>
      <w:r>
        <w:t xml:space="preserve"> auftreten, welche nicht adaptiert we</w:t>
      </w:r>
      <w:r>
        <w:t>r</w:t>
      </w:r>
      <w:r>
        <w:t>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eastAsia="de-CH"/>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3">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49" w:name="_Toc431844049"/>
      <w:proofErr w:type="spellStart"/>
      <w:r>
        <w:t>Abbildung</w:t>
      </w:r>
      <w:proofErr w:type="spellEnd"/>
      <w:r>
        <w:t xml:space="preserve"> </w:t>
      </w:r>
      <w:r>
        <w:fldChar w:fldCharType="begin"/>
      </w:r>
      <w:r>
        <w:instrText xml:space="preserve"> SEQ Abbildung \* ARABIC </w:instrText>
      </w:r>
      <w:r>
        <w:fldChar w:fldCharType="separate"/>
      </w:r>
      <w:r w:rsidR="00184CBA">
        <w:rPr>
          <w:noProof/>
        </w:rPr>
        <w:t>6</w:t>
      </w:r>
      <w:r>
        <w:fldChar w:fldCharType="end"/>
      </w:r>
      <w:r>
        <w:t xml:space="preserv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Game</w:t>
      </w:r>
      <w:bookmarkEnd w:id="49"/>
    </w:p>
    <w:p w14:paraId="6DB1C304" w14:textId="77777777" w:rsidR="00484BE4" w:rsidRPr="00133DF1" w:rsidRDefault="00484BE4" w:rsidP="00484BE4">
      <w:pPr>
        <w:pStyle w:val="berschrift1"/>
      </w:pPr>
      <w:bookmarkStart w:id="50" w:name="_Toc431910160"/>
      <w:proofErr w:type="spellStart"/>
      <w:r w:rsidRPr="00133DF1">
        <w:t>Testing</w:t>
      </w:r>
      <w:bookmarkEnd w:id="50"/>
      <w:proofErr w:type="spellEnd"/>
    </w:p>
    <w:p w14:paraId="3F34EA4D" w14:textId="7C512398" w:rsidR="00657856" w:rsidRPr="00133DF1" w:rsidRDefault="00E90A42" w:rsidP="00657856">
      <w:pPr>
        <w:pStyle w:val="berschrift2"/>
      </w:pPr>
      <w:bookmarkStart w:id="51" w:name="_Toc431910161"/>
      <w:r>
        <w:t>System T</w:t>
      </w:r>
      <w:r w:rsidR="00657856" w:rsidRPr="00133DF1">
        <w:t>ests</w:t>
      </w:r>
      <w:bookmarkEnd w:id="51"/>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 xml:space="preserve">Während der </w:t>
      </w:r>
      <w:proofErr w:type="spellStart"/>
      <w:r w:rsidRPr="00133DF1">
        <w:rPr>
          <w:sz w:val="19"/>
          <w:szCs w:val="19"/>
        </w:rPr>
        <w:t>Prototypingphase</w:t>
      </w:r>
      <w:proofErr w:type="spellEnd"/>
      <w:r w:rsidRPr="00133DF1">
        <w:rPr>
          <w:sz w:val="19"/>
          <w:szCs w:val="19"/>
        </w:rPr>
        <w:t xml:space="preserv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2" w:name="_Toc431910162"/>
      <w:r w:rsidRPr="00133DF1">
        <w:t>Usability Tests</w:t>
      </w:r>
      <w:bookmarkEnd w:id="52"/>
      <w:r w:rsidR="00657856" w:rsidRPr="00133DF1">
        <w:t xml:space="preserve"> </w:t>
      </w:r>
    </w:p>
    <w:p w14:paraId="579351DC" w14:textId="6234A305"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3" w:name="_Toc431910163"/>
      <w:r>
        <w:t>Szenarien</w:t>
      </w:r>
      <w:bookmarkEnd w:id="53"/>
    </w:p>
    <w:p w14:paraId="633DAAC8" w14:textId="46E80E1D" w:rsidR="00B77EDA" w:rsidRPr="00133DF1" w:rsidRDefault="00662A6E" w:rsidP="00172166">
      <w:pPr>
        <w:jc w:val="both"/>
      </w:pPr>
      <w:r>
        <w:t xml:space="preserve">Als Testszenarien </w:t>
      </w:r>
      <w:r w:rsidR="00AA1CBF">
        <w:t>kommen</w:t>
      </w:r>
      <w:r>
        <w:t xml:space="preserve"> sämtliche umgesetzten </w:t>
      </w:r>
      <w:proofErr w:type="spellStart"/>
      <w:r>
        <w:t>Demoapps</w:t>
      </w:r>
      <w:proofErr w:type="spellEnd"/>
      <w:r>
        <w:t xml:space="preserve">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4" w:name="_Toc431910164"/>
      <w:r w:rsidRPr="00133DF1">
        <w:lastRenderedPageBreak/>
        <w:t>Administratives</w:t>
      </w:r>
      <w:bookmarkEnd w:id="54"/>
    </w:p>
    <w:p w14:paraId="76CD1B32" w14:textId="77777777" w:rsidR="00484BE4" w:rsidRPr="00133DF1" w:rsidRDefault="00484BE4" w:rsidP="00484BE4">
      <w:pPr>
        <w:pStyle w:val="berschrift2"/>
        <w:jc w:val="both"/>
      </w:pPr>
      <w:bookmarkStart w:id="55" w:name="_Toc414275630"/>
      <w:bookmarkStart w:id="56" w:name="_Toc431910165"/>
      <w:r w:rsidRPr="00133DF1">
        <w:t>Projektorganisation</w:t>
      </w:r>
      <w:bookmarkEnd w:id="55"/>
      <w:bookmarkEnd w:id="56"/>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Default="00484BE4" w:rsidP="00484BE4">
      <w:pPr>
        <w:jc w:val="both"/>
      </w:pP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57" w:name="_Toc414275631"/>
      <w:bookmarkStart w:id="58" w:name="_Toc431910166"/>
      <w:r w:rsidRPr="00133DF1">
        <w:t>Projektteam</w:t>
      </w:r>
      <w:bookmarkEnd w:id="57"/>
      <w:bookmarkEnd w:id="58"/>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4"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5"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9" w:name="_Toc414275632"/>
      <w:bookmarkStart w:id="60" w:name="_Toc431910167"/>
      <w:r w:rsidRPr="00133DF1">
        <w:t>Betreuer</w:t>
      </w:r>
      <w:bookmarkEnd w:id="59"/>
      <w:bookmarkEnd w:id="60"/>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6"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1" w:name="_Toc414275633"/>
      <w:bookmarkStart w:id="62" w:name="_Toc431910168"/>
      <w:r w:rsidRPr="00133DF1">
        <w:t>Experte</w:t>
      </w:r>
      <w:bookmarkEnd w:id="62"/>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7"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3" w:name="_Toc431910169"/>
      <w:r w:rsidRPr="00133DF1">
        <w:lastRenderedPageBreak/>
        <w:t>Projektplan</w:t>
      </w:r>
      <w:bookmarkEnd w:id="61"/>
      <w:bookmarkEnd w:id="63"/>
    </w:p>
    <w:p w14:paraId="70469B2A" w14:textId="77777777" w:rsidR="00DB6621" w:rsidRDefault="003726C2" w:rsidP="00DB6621">
      <w:pPr>
        <w:keepNext/>
        <w:jc w:val="both"/>
      </w:pPr>
      <w:r w:rsidRPr="00133DF1">
        <w:rPr>
          <w:noProof/>
          <w:lang w:eastAsia="de-CH"/>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8">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675F76" w:rsidRDefault="00DB6621" w:rsidP="00DB6621">
      <w:pPr>
        <w:pStyle w:val="Beschriftung"/>
        <w:jc w:val="both"/>
        <w:rPr>
          <w:lang w:val="de-CH"/>
        </w:rPr>
      </w:pPr>
      <w:bookmarkStart w:id="64" w:name="_Toc431844050"/>
      <w:r w:rsidRPr="00675F76">
        <w:rPr>
          <w:lang w:val="de-CH"/>
        </w:rPr>
        <w:t xml:space="preserve">Abbildung </w:t>
      </w:r>
      <w:r>
        <w:fldChar w:fldCharType="begin"/>
      </w:r>
      <w:r w:rsidRPr="00675F76">
        <w:rPr>
          <w:lang w:val="de-CH"/>
        </w:rPr>
        <w:instrText xml:space="preserve"> SEQ Abbildung \* ARABIC </w:instrText>
      </w:r>
      <w:r>
        <w:fldChar w:fldCharType="separate"/>
      </w:r>
      <w:r w:rsidR="00184CBA">
        <w:rPr>
          <w:noProof/>
          <w:lang w:val="de-CH"/>
        </w:rPr>
        <w:t>7</w:t>
      </w:r>
      <w:r>
        <w:fldChar w:fldCharType="end"/>
      </w:r>
      <w:r w:rsidRPr="00675F76">
        <w:rPr>
          <w:lang w:val="de-CH"/>
        </w:rPr>
        <w:t>: Projektplan Pflichtenheft</w:t>
      </w:r>
      <w:bookmarkEnd w:id="64"/>
    </w:p>
    <w:p w14:paraId="0BB4D224" w14:textId="77777777" w:rsidR="003726C2" w:rsidRPr="00133DF1" w:rsidRDefault="00235DD6" w:rsidP="00484BE4">
      <w:pPr>
        <w:jc w:val="both"/>
      </w:pPr>
      <w:hyperlink r:id="rId29"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5" w:name="_Toc414275634"/>
      <w:bookmarkStart w:id="66" w:name="_Toc431910170"/>
      <w:r w:rsidRPr="00133DF1">
        <w:t>Projektsitzungen</w:t>
      </w:r>
      <w:bookmarkEnd w:id="65"/>
      <w:bookmarkEnd w:id="66"/>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11E8137F" w14:textId="77777777" w:rsidR="00484BE4" w:rsidRPr="00133DF1" w:rsidRDefault="00484BE4" w:rsidP="00484BE4">
      <w:pPr>
        <w:pStyle w:val="berschrift2"/>
        <w:jc w:val="both"/>
      </w:pPr>
      <w:bookmarkStart w:id="67" w:name="_Toc414275635"/>
      <w:bookmarkStart w:id="68" w:name="_Toc431910171"/>
      <w:r w:rsidRPr="00133DF1">
        <w:t>Meilensteine</w:t>
      </w:r>
      <w:bookmarkEnd w:id="67"/>
      <w:bookmarkEnd w:id="68"/>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69" w:name="_Toc431910172"/>
      <w:r w:rsidRPr="00133DF1">
        <w:t>Prototyp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69"/>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Plugins</w:t>
      </w:r>
      <w:proofErr w:type="spellEnd"/>
      <w:r w:rsidRPr="00133DF1">
        <w:t xml:space="preserve">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70" w:name="_Toc431910173"/>
      <w:r w:rsidRPr="00133DF1">
        <w:t>Tracking</w:t>
      </w:r>
      <w:bookmarkEnd w:id="70"/>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63C5444E"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 xml:space="preserve">wurde abgeschlossen, damit die Integration des </w:t>
      </w:r>
      <w:proofErr w:type="spellStart"/>
      <w:r w:rsidR="00C173D6" w:rsidRPr="00133DF1">
        <w:t>WorldWiz</w:t>
      </w:r>
      <w:proofErr w:type="spellEnd"/>
      <w:r w:rsidR="00C173D6" w:rsidRPr="00133DF1">
        <w:t xml:space="preserve"> Tr</w:t>
      </w:r>
      <w:r w:rsidR="00C173D6" w:rsidRPr="00133DF1">
        <w:t>a</w:t>
      </w:r>
      <w:r w:rsidR="00C173D6" w:rsidRPr="00133DF1">
        <w:t>cking Systems in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1" w:name="_Toc414275638"/>
      <w:bookmarkStart w:id="72" w:name="_Toc431910174"/>
      <w:r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1"/>
      <w:r w:rsidRPr="00133DF1">
        <w:t xml:space="preserve"> / </w:t>
      </w:r>
      <w:r w:rsidR="00763E0B" w:rsidRPr="00133DF1">
        <w:t xml:space="preserve">Handbuch / </w:t>
      </w:r>
      <w:r w:rsidRPr="00133DF1">
        <w:t>Dokumentation</w:t>
      </w:r>
      <w:bookmarkEnd w:id="72"/>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t>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wurde fertiggestellt und getestet. Kleinere Anpassungen und die Finalisierung erfo</w:t>
      </w:r>
      <w:r w:rsidRPr="00133DF1">
        <w:t>l</w:t>
      </w:r>
      <w:r w:rsidRPr="00133DF1">
        <w:t xml:space="preserve">gen noch. Zusätzlich wurde ein Handbuch / Anleitung erstellt, um die Verwendung des </w:t>
      </w:r>
      <w:proofErr w:type="spellStart"/>
      <w:r w:rsidRPr="00133DF1">
        <w:t>Plugins</w:t>
      </w:r>
      <w:proofErr w:type="spellEnd"/>
      <w:r w:rsidRPr="00133DF1">
        <w:t xml:space="preserve">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3" w:name="_Toc431910175"/>
      <w:r w:rsidRPr="00133DF1">
        <w:t>Präsentation</w:t>
      </w:r>
      <w:bookmarkEnd w:id="73"/>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4" w:name="_Toc414275639"/>
      <w:bookmarkStart w:id="75" w:name="_Toc431910176"/>
      <w:r w:rsidRPr="00133DF1">
        <w:t>Versionskontrolle</w:t>
      </w:r>
      <w:bookmarkEnd w:id="74"/>
      <w:bookmarkEnd w:id="7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w:t>
            </w:r>
            <w:r>
              <w:t>i</w:t>
            </w:r>
            <w:r>
              <w:t>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bl>
    <w:p w14:paraId="3058B76C" w14:textId="17F45ACF"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6" w:name="_Toc431910177"/>
      <w:r>
        <w:lastRenderedPageBreak/>
        <w:t>Abbildungs- und Tabellenverzeichnis</w:t>
      </w:r>
      <w:bookmarkEnd w:id="76"/>
    </w:p>
    <w:p w14:paraId="718E0BE0" w14:textId="54170340"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1844044" w:history="1">
        <w:r w:rsidR="00E14A93" w:rsidRPr="005D4653">
          <w:rPr>
            <w:rStyle w:val="Hyperlink"/>
            <w:noProof/>
          </w:rPr>
          <w:t>Abbildung 1: Unity</w:t>
        </w:r>
        <w:r w:rsidR="00156391">
          <w:rPr>
            <w:rStyle w:val="Hyperlink"/>
            <w:noProof/>
          </w:rPr>
          <w:fldChar w:fldCharType="begin"/>
        </w:r>
        <w:r w:rsidR="00156391">
          <w:instrText xml:space="preserve"> XE "</w:instrText>
        </w:r>
        <w:r w:rsidR="00156391" w:rsidRPr="00C14555">
          <w:instrText>Unity</w:instrText>
        </w:r>
        <w:r w:rsidR="00156391">
          <w:instrText xml:space="preserve">" </w:instrText>
        </w:r>
        <w:r w:rsidR="00156391">
          <w:rPr>
            <w:rStyle w:val="Hyperlink"/>
            <w:noProof/>
          </w:rPr>
          <w:fldChar w:fldCharType="end"/>
        </w:r>
        <w:r w:rsidR="00E14A93" w:rsidRPr="005D4653">
          <w:rPr>
            <w:rStyle w:val="Hyperlink"/>
            <w:noProof/>
          </w:rPr>
          <w:t xml:space="preserve"> Editor, Engine</w:t>
        </w:r>
        <w:r w:rsidR="00E14A93">
          <w:rPr>
            <w:noProof/>
            <w:webHidden/>
          </w:rPr>
          <w:tab/>
        </w:r>
        <w:r w:rsidR="00E14A93">
          <w:rPr>
            <w:noProof/>
            <w:webHidden/>
          </w:rPr>
          <w:fldChar w:fldCharType="begin"/>
        </w:r>
        <w:r w:rsidR="00E14A93">
          <w:rPr>
            <w:noProof/>
            <w:webHidden/>
          </w:rPr>
          <w:instrText xml:space="preserve"> PAGEREF _Toc431844044 \h </w:instrText>
        </w:r>
        <w:r w:rsidR="00E14A93">
          <w:rPr>
            <w:noProof/>
            <w:webHidden/>
          </w:rPr>
        </w:r>
        <w:r w:rsidR="00E14A93">
          <w:rPr>
            <w:noProof/>
            <w:webHidden/>
          </w:rPr>
          <w:fldChar w:fldCharType="separate"/>
        </w:r>
        <w:r w:rsidR="00184CBA">
          <w:rPr>
            <w:noProof/>
            <w:webHidden/>
          </w:rPr>
          <w:t>4</w:t>
        </w:r>
        <w:r w:rsidR="00E14A93">
          <w:rPr>
            <w:noProof/>
            <w:webHidden/>
          </w:rPr>
          <w:fldChar w:fldCharType="end"/>
        </w:r>
      </w:hyperlink>
    </w:p>
    <w:p w14:paraId="716A87F5" w14:textId="0F99A1D2"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45" w:history="1">
        <w:r w:rsidR="00E14A93" w:rsidRPr="005D4653">
          <w:rPr>
            <w:rStyle w:val="Hyperlink"/>
            <w:noProof/>
          </w:rPr>
          <w:t>Abbildung 2: Infrastruktur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_Toc431844045 \h </w:instrText>
        </w:r>
        <w:r w:rsidR="00E14A93">
          <w:rPr>
            <w:noProof/>
            <w:webHidden/>
          </w:rPr>
        </w:r>
        <w:r w:rsidR="00E14A93">
          <w:rPr>
            <w:noProof/>
            <w:webHidden/>
          </w:rPr>
          <w:fldChar w:fldCharType="separate"/>
        </w:r>
        <w:r w:rsidR="00184CBA">
          <w:rPr>
            <w:noProof/>
            <w:webHidden/>
          </w:rPr>
          <w:t>5</w:t>
        </w:r>
        <w:r w:rsidR="00E14A93">
          <w:rPr>
            <w:noProof/>
            <w:webHidden/>
          </w:rPr>
          <w:fldChar w:fldCharType="end"/>
        </w:r>
      </w:hyperlink>
    </w:p>
    <w:p w14:paraId="1EEEBE50" w14:textId="7AA4A211"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46" w:history="1">
        <w:r w:rsidR="00E14A93" w:rsidRPr="005D4653">
          <w:rPr>
            <w:rStyle w:val="Hyperlink"/>
            <w:noProof/>
          </w:rPr>
          <w:t>Abbildung 3: WorldViz</w:t>
        </w:r>
        <w:r w:rsidR="00DC4D3A">
          <w:rPr>
            <w:rStyle w:val="Hyperlink"/>
            <w:noProof/>
          </w:rPr>
          <w:fldChar w:fldCharType="begin"/>
        </w:r>
        <w:r w:rsidR="00DC4D3A">
          <w:instrText xml:space="preserve"> XE "</w:instrText>
        </w:r>
        <w:r w:rsidR="00DC4D3A" w:rsidRPr="00DB6D65">
          <w:instrText>WorldViz</w:instrText>
        </w:r>
        <w:r w:rsidR="00DC4D3A">
          <w:instrText xml:space="preserve">" </w:instrText>
        </w:r>
        <w:r w:rsidR="00DC4D3A">
          <w:rPr>
            <w:rStyle w:val="Hyperlink"/>
            <w:noProof/>
          </w:rPr>
          <w:fldChar w:fldCharType="end"/>
        </w:r>
        <w:r w:rsidR="00E14A93" w:rsidRPr="005D4653">
          <w:rPr>
            <w:rStyle w:val="Hyperlink"/>
            <w:noProof/>
          </w:rPr>
          <w:t xml:space="preserve"> Wand</w:t>
        </w:r>
        <w:r w:rsidR="00DC4D3A">
          <w:rPr>
            <w:rStyle w:val="Hyperlink"/>
            <w:noProof/>
          </w:rPr>
          <w:fldChar w:fldCharType="begin"/>
        </w:r>
        <w:r w:rsidR="00DC4D3A">
          <w:instrText xml:space="preserve"> XE "</w:instrText>
        </w:r>
        <w:r w:rsidR="00DC4D3A" w:rsidRPr="00942787">
          <w:instrText>Wand</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_Toc431844046 \h </w:instrText>
        </w:r>
        <w:r w:rsidR="00E14A93">
          <w:rPr>
            <w:noProof/>
            <w:webHidden/>
          </w:rPr>
        </w:r>
        <w:r w:rsidR="00E14A93">
          <w:rPr>
            <w:noProof/>
            <w:webHidden/>
          </w:rPr>
          <w:fldChar w:fldCharType="separate"/>
        </w:r>
        <w:r w:rsidR="00184CBA">
          <w:rPr>
            <w:noProof/>
            <w:webHidden/>
          </w:rPr>
          <w:t>6</w:t>
        </w:r>
        <w:r w:rsidR="00E14A93">
          <w:rPr>
            <w:noProof/>
            <w:webHidden/>
          </w:rPr>
          <w:fldChar w:fldCharType="end"/>
        </w:r>
      </w:hyperlink>
    </w:p>
    <w:p w14:paraId="4807C3BA" w14:textId="4240F7FB"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47" w:history="1">
        <w:r w:rsidR="00E14A93" w:rsidRPr="005D4653">
          <w:rPr>
            <w:rStyle w:val="Hyperlink"/>
            <w:noProof/>
          </w:rPr>
          <w:t>Abbildung 4: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sidRPr="005D4653">
          <w:rPr>
            <w:rStyle w:val="Hyperlink"/>
            <w:noProof/>
          </w:rPr>
          <w:t xml:space="preserve"> BFH</w:t>
        </w:r>
        <w:r w:rsidR="00DC4D3A">
          <w:rPr>
            <w:rStyle w:val="Hyperlink"/>
            <w:noProof/>
          </w:rPr>
          <w:fldChar w:fldCharType="begin"/>
        </w:r>
        <w:r w:rsidR="00DC4D3A">
          <w:instrText xml:space="preserve"> XE "</w:instrText>
        </w:r>
        <w:r w:rsidR="00DC4D3A" w:rsidRPr="00CE2C49">
          <w:rPr>
            <w:b/>
            <w:i/>
            <w:sz w:val="23"/>
          </w:rPr>
          <w:instrText>BFH</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_Toc431844047 \h </w:instrText>
        </w:r>
        <w:r w:rsidR="00E14A93">
          <w:rPr>
            <w:noProof/>
            <w:webHidden/>
          </w:rPr>
        </w:r>
        <w:r w:rsidR="00E14A93">
          <w:rPr>
            <w:noProof/>
            <w:webHidden/>
          </w:rPr>
          <w:fldChar w:fldCharType="separate"/>
        </w:r>
        <w:r w:rsidR="00184CBA">
          <w:rPr>
            <w:noProof/>
            <w:webHidden/>
          </w:rPr>
          <w:t>7</w:t>
        </w:r>
        <w:r w:rsidR="00E14A93">
          <w:rPr>
            <w:noProof/>
            <w:webHidden/>
          </w:rPr>
          <w:fldChar w:fldCharType="end"/>
        </w:r>
      </w:hyperlink>
    </w:p>
    <w:p w14:paraId="6CEC870A" w14:textId="77777777"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48" w:history="1">
        <w:r w:rsidR="00E14A93" w:rsidRPr="005D4653">
          <w:rPr>
            <w:rStyle w:val="Hyperlink"/>
            <w:noProof/>
          </w:rPr>
          <w:t>Abbildung 5: 6Dof</w:t>
        </w:r>
        <w:r w:rsidR="00E14A93">
          <w:rPr>
            <w:noProof/>
            <w:webHidden/>
          </w:rPr>
          <w:tab/>
        </w:r>
        <w:r w:rsidR="00E14A93">
          <w:rPr>
            <w:noProof/>
            <w:webHidden/>
          </w:rPr>
          <w:fldChar w:fldCharType="begin"/>
        </w:r>
        <w:r w:rsidR="00E14A93">
          <w:rPr>
            <w:noProof/>
            <w:webHidden/>
          </w:rPr>
          <w:instrText xml:space="preserve"> PAGEREF _Toc431844048 \h </w:instrText>
        </w:r>
        <w:r w:rsidR="00E14A93">
          <w:rPr>
            <w:noProof/>
            <w:webHidden/>
          </w:rPr>
        </w:r>
        <w:r w:rsidR="00E14A93">
          <w:rPr>
            <w:noProof/>
            <w:webHidden/>
          </w:rPr>
          <w:fldChar w:fldCharType="separate"/>
        </w:r>
        <w:r w:rsidR="00184CBA">
          <w:rPr>
            <w:noProof/>
            <w:webHidden/>
          </w:rPr>
          <w:t>11</w:t>
        </w:r>
        <w:r w:rsidR="00E14A93">
          <w:rPr>
            <w:noProof/>
            <w:webHidden/>
          </w:rPr>
          <w:fldChar w:fldCharType="end"/>
        </w:r>
      </w:hyperlink>
    </w:p>
    <w:p w14:paraId="49058DFB" w14:textId="39881DDF"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49" w:history="1">
        <w:r w:rsidR="00E14A93" w:rsidRPr="005D4653">
          <w:rPr>
            <w:rStyle w:val="Hyperlink"/>
            <w:noProof/>
          </w:rPr>
          <w:t>Abbildung 6: Minimap</w:t>
        </w:r>
        <w:r w:rsidR="00DC4D3A">
          <w:rPr>
            <w:rStyle w:val="Hyperlink"/>
            <w:noProof/>
          </w:rPr>
          <w:fldChar w:fldCharType="begin"/>
        </w:r>
        <w:r w:rsidR="00DC4D3A">
          <w:instrText xml:space="preserve"> XE "</w:instrText>
        </w:r>
        <w:r w:rsidR="00DC4D3A" w:rsidRPr="001B50A5">
          <w:instrText>Minimap</w:instrText>
        </w:r>
        <w:r w:rsidR="00DC4D3A">
          <w:instrText xml:space="preserve">" </w:instrText>
        </w:r>
        <w:r w:rsidR="00DC4D3A">
          <w:rPr>
            <w:rStyle w:val="Hyperlink"/>
            <w:noProof/>
          </w:rPr>
          <w:fldChar w:fldCharType="end"/>
        </w:r>
        <w:r w:rsidR="00E14A93" w:rsidRPr="005D4653">
          <w:rPr>
            <w:rStyle w:val="Hyperlink"/>
            <w:noProof/>
          </w:rPr>
          <w:t xml:space="preserve"> Game</w:t>
        </w:r>
        <w:r w:rsidR="00E14A93">
          <w:rPr>
            <w:noProof/>
            <w:webHidden/>
          </w:rPr>
          <w:tab/>
        </w:r>
        <w:r w:rsidR="00E14A93">
          <w:rPr>
            <w:noProof/>
            <w:webHidden/>
          </w:rPr>
          <w:fldChar w:fldCharType="begin"/>
        </w:r>
        <w:r w:rsidR="00E14A93">
          <w:rPr>
            <w:noProof/>
            <w:webHidden/>
          </w:rPr>
          <w:instrText xml:space="preserve"> PAGEREF _Toc431844049 \h </w:instrText>
        </w:r>
        <w:r w:rsidR="00E14A93">
          <w:rPr>
            <w:noProof/>
            <w:webHidden/>
          </w:rPr>
        </w:r>
        <w:r w:rsidR="00E14A93">
          <w:rPr>
            <w:noProof/>
            <w:webHidden/>
          </w:rPr>
          <w:fldChar w:fldCharType="separate"/>
        </w:r>
        <w:r w:rsidR="00184CBA">
          <w:rPr>
            <w:noProof/>
            <w:webHidden/>
          </w:rPr>
          <w:t>14</w:t>
        </w:r>
        <w:r w:rsidR="00E14A93">
          <w:rPr>
            <w:noProof/>
            <w:webHidden/>
          </w:rPr>
          <w:fldChar w:fldCharType="end"/>
        </w:r>
      </w:hyperlink>
    </w:p>
    <w:p w14:paraId="7524C00E" w14:textId="77777777" w:rsidR="00E14A93" w:rsidRDefault="00235DD6">
      <w:pPr>
        <w:pStyle w:val="Abbildungsverzeichnis"/>
        <w:tabs>
          <w:tab w:val="right" w:leader="dot" w:pos="9457"/>
        </w:tabs>
        <w:rPr>
          <w:rFonts w:asciiTheme="minorHAnsi" w:eastAsiaTheme="minorEastAsia" w:hAnsiTheme="minorHAnsi" w:cstheme="minorBidi"/>
          <w:noProof/>
          <w:sz w:val="22"/>
          <w:szCs w:val="22"/>
          <w:lang w:val="en-US"/>
        </w:rPr>
      </w:pPr>
      <w:hyperlink w:anchor="_Toc431844050" w:history="1">
        <w:r w:rsidR="00E14A93" w:rsidRPr="005D4653">
          <w:rPr>
            <w:rStyle w:val="Hyperlink"/>
            <w:noProof/>
          </w:rPr>
          <w:t>Abbildung 7: Projektplan Pflichtenheft</w:t>
        </w:r>
        <w:r w:rsidR="00E14A93">
          <w:rPr>
            <w:noProof/>
            <w:webHidden/>
          </w:rPr>
          <w:tab/>
        </w:r>
        <w:r w:rsidR="00E14A93">
          <w:rPr>
            <w:noProof/>
            <w:webHidden/>
          </w:rPr>
          <w:fldChar w:fldCharType="begin"/>
        </w:r>
        <w:r w:rsidR="00E14A93">
          <w:rPr>
            <w:noProof/>
            <w:webHidden/>
          </w:rPr>
          <w:instrText xml:space="preserve"> PAGEREF _Toc431844050 \h </w:instrText>
        </w:r>
        <w:r w:rsidR="00E14A93">
          <w:rPr>
            <w:noProof/>
            <w:webHidden/>
          </w:rPr>
        </w:r>
        <w:r w:rsidR="00E14A93">
          <w:rPr>
            <w:noProof/>
            <w:webHidden/>
          </w:rPr>
          <w:fldChar w:fldCharType="separate"/>
        </w:r>
        <w:r w:rsidR="00184CBA">
          <w:rPr>
            <w:noProof/>
            <w:webHidden/>
          </w:rPr>
          <w:t>16</w:t>
        </w:r>
        <w:r w:rsidR="00E14A93">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09E3B9E4"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1844051" w:history="1">
        <w:r w:rsidR="00E14A93" w:rsidRPr="0025244E">
          <w:rPr>
            <w:rStyle w:val="Hyperlink"/>
            <w:noProof/>
          </w:rPr>
          <w:t>Tabelle 1: Features Unitygames</w:t>
        </w:r>
        <w:r w:rsidR="00E14A93">
          <w:rPr>
            <w:noProof/>
            <w:webHidden/>
          </w:rPr>
          <w:tab/>
        </w:r>
        <w:r w:rsidR="00E14A93">
          <w:rPr>
            <w:noProof/>
            <w:webHidden/>
          </w:rPr>
          <w:fldChar w:fldCharType="begin"/>
        </w:r>
        <w:r w:rsidR="00E14A93">
          <w:rPr>
            <w:noProof/>
            <w:webHidden/>
          </w:rPr>
          <w:instrText xml:space="preserve"> PAGEREF _Toc431844051 \h </w:instrText>
        </w:r>
        <w:r w:rsidR="00E14A93">
          <w:rPr>
            <w:noProof/>
            <w:webHidden/>
          </w:rPr>
        </w:r>
        <w:r w:rsidR="00E14A93">
          <w:rPr>
            <w:noProof/>
            <w:webHidden/>
          </w:rPr>
          <w:fldChar w:fldCharType="separate"/>
        </w:r>
        <w:r w:rsidR="00184CBA">
          <w:rPr>
            <w:noProof/>
            <w:webHidden/>
          </w:rPr>
          <w:t>13</w:t>
        </w:r>
        <w:r w:rsidR="00E14A93">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77" w:name="_Toc431910178"/>
      <w:r>
        <w:t>Glossar</w:t>
      </w:r>
      <w:bookmarkEnd w:id="77"/>
    </w:p>
    <w:p w14:paraId="281E2D79" w14:textId="77777777" w:rsidR="00156391" w:rsidRPr="00156391" w:rsidRDefault="00156391" w:rsidP="00156391"/>
    <w:p w14:paraId="6B1B2433" w14:textId="77777777" w:rsidR="00156391" w:rsidRDefault="00156391" w:rsidP="00675F76">
      <w:pPr>
        <w:jc w:val="both"/>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6</w:t>
      </w:r>
    </w:p>
    <w:p w14:paraId="7F0379C4" w14:textId="77777777" w:rsidR="00156391" w:rsidRDefault="00156391" w:rsidP="00675F76">
      <w:pPr>
        <w:pStyle w:val="Index1"/>
        <w:jc w:val="both"/>
      </w:pPr>
      <w:r>
        <w:t>6DoF</w:t>
      </w:r>
      <w:r>
        <w:tab/>
        <w:t>2, 9, 11</w:t>
      </w:r>
    </w:p>
    <w:p w14:paraId="4EEC5C46" w14:textId="77777777" w:rsidR="00156391" w:rsidRDefault="00156391" w:rsidP="00675F76">
      <w:pPr>
        <w:jc w:val="both"/>
      </w:pPr>
    </w:p>
    <w:p w14:paraId="21A1E239" w14:textId="248EE241" w:rsidR="008C6266" w:rsidRDefault="008C6266" w:rsidP="00675F76">
      <w:pPr>
        <w:jc w:val="both"/>
      </w:pPr>
      <w:r>
        <w:t>Six degrees of freedom</w:t>
      </w:r>
    </w:p>
    <w:p w14:paraId="5A7062E5" w14:textId="200A1ACC" w:rsidR="008C6266" w:rsidRDefault="008C6266" w:rsidP="00675F76">
      <w:pPr>
        <w:jc w:val="both"/>
      </w:pPr>
      <w:r>
        <w:t>Beschreibt die Bewegung eines Körpers im Raum mit Freiheitsgrad 6. Drei unabhängige Richtungen (Translation) und drei unabhäng</w:t>
      </w:r>
      <w:r>
        <w:t>i</w:t>
      </w:r>
      <w:r>
        <w:t>ge Achsen (Rotation)</w:t>
      </w:r>
      <w:r w:rsidR="007C6576">
        <w:t>.</w:t>
      </w:r>
    </w:p>
    <w:p w14:paraId="5C9CB6E7" w14:textId="77777777" w:rsidR="00156391" w:rsidRPr="00156391" w:rsidRDefault="00156391" w:rsidP="00675F76">
      <w:pPr>
        <w:jc w:val="both"/>
      </w:pPr>
    </w:p>
    <w:p w14:paraId="4363431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A</w:t>
      </w:r>
    </w:p>
    <w:p w14:paraId="5211E954" w14:textId="77777777" w:rsidR="00156391" w:rsidRDefault="00156391" w:rsidP="00675F76">
      <w:pPr>
        <w:pStyle w:val="Index1"/>
        <w:jc w:val="both"/>
      </w:pPr>
      <w:r w:rsidRPr="008C6266">
        <w:t>Asset Store</w:t>
      </w:r>
      <w:r w:rsidRPr="008C6266">
        <w:tab/>
        <w:t>9</w:t>
      </w:r>
    </w:p>
    <w:p w14:paraId="7C9F8243" w14:textId="77777777" w:rsidR="008C6266" w:rsidRDefault="008C6266" w:rsidP="00675F76">
      <w:pPr>
        <w:jc w:val="both"/>
      </w:pPr>
    </w:p>
    <w:p w14:paraId="0E553F13" w14:textId="73088ABB" w:rsidR="008C6266" w:rsidRDefault="008C6266" w:rsidP="00675F76">
      <w:pPr>
        <w:jc w:val="both"/>
      </w:pPr>
      <w:r>
        <w:t>Unity Asset Store</w:t>
      </w:r>
    </w:p>
    <w:p w14:paraId="776183C1" w14:textId="7ED4E1AB" w:rsidR="008C6266" w:rsidRPr="008C6266" w:rsidRDefault="008C6266" w:rsidP="00675F76">
      <w:pPr>
        <w:jc w:val="both"/>
      </w:pPr>
      <w:r>
        <w:t>Der Unity Asset Store ist eine Sammlung von frei verfügbaren wie auch kommerziellen A</w:t>
      </w:r>
      <w:r>
        <w:t>s</w:t>
      </w:r>
      <w:r>
        <w:t xml:space="preserve">sets (Plugins) für Unity. Es können Scripts, Models, Texturen, Sound, etc sein. Alles was Unity unterstützt. </w:t>
      </w:r>
    </w:p>
    <w:p w14:paraId="14310DCA"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B</w:t>
      </w:r>
    </w:p>
    <w:p w14:paraId="38EAC2CB" w14:textId="77777777" w:rsidR="00156391" w:rsidRDefault="00156391" w:rsidP="00675F76">
      <w:pPr>
        <w:pStyle w:val="Index1"/>
        <w:jc w:val="both"/>
      </w:pPr>
      <w:r w:rsidRPr="008C6266">
        <w:t>BFH</w:t>
      </w:r>
      <w:r w:rsidRPr="008C6266">
        <w:tab/>
        <w:t>3, 7, 8, 18</w:t>
      </w:r>
    </w:p>
    <w:p w14:paraId="47E257A1" w14:textId="77777777" w:rsidR="008C6266" w:rsidRDefault="008C6266" w:rsidP="00675F76">
      <w:pPr>
        <w:jc w:val="both"/>
      </w:pPr>
    </w:p>
    <w:p w14:paraId="514894BA" w14:textId="598980B3" w:rsidR="008C6266" w:rsidRDefault="008C6266" w:rsidP="00675F76">
      <w:pPr>
        <w:jc w:val="both"/>
      </w:pPr>
      <w:r>
        <w:t>Berner Fachhochschule BFH</w:t>
      </w:r>
    </w:p>
    <w:p w14:paraId="0B1B449F" w14:textId="4C4854C0" w:rsidR="008C6266" w:rsidRDefault="008C6266" w:rsidP="00675F76">
      <w:pPr>
        <w:jc w:val="both"/>
      </w:pPr>
      <w:r>
        <w:t xml:space="preserve">Die Institution </w:t>
      </w:r>
      <w:r w:rsidR="00675F76">
        <w:t>des</w:t>
      </w:r>
      <w:r>
        <w:t xml:space="preserve"> Studiums</w:t>
      </w:r>
      <w:r w:rsidR="007F3922">
        <w:t>.</w:t>
      </w:r>
    </w:p>
    <w:p w14:paraId="307BF1FD" w14:textId="77777777" w:rsidR="008C6266" w:rsidRPr="008C6266" w:rsidRDefault="008C6266" w:rsidP="00675F76">
      <w:pPr>
        <w:jc w:val="both"/>
      </w:pPr>
    </w:p>
    <w:p w14:paraId="213FB95E"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C</w:t>
      </w:r>
    </w:p>
    <w:p w14:paraId="24B719E6" w14:textId="77777777" w:rsidR="00156391" w:rsidRDefault="00156391" w:rsidP="00675F76">
      <w:pPr>
        <w:pStyle w:val="Index1"/>
        <w:jc w:val="both"/>
      </w:pPr>
      <w:r>
        <w:t>CAVE</w:t>
      </w:r>
      <w:r>
        <w:tab/>
        <w:t>1, 2, 3, 5, 7, 8, 9, 11, 13, 14, 18</w:t>
      </w:r>
    </w:p>
    <w:p w14:paraId="1DFF3FBE" w14:textId="77777777" w:rsidR="008C6266" w:rsidRDefault="008C6266" w:rsidP="00675F76">
      <w:pPr>
        <w:jc w:val="both"/>
      </w:pPr>
    </w:p>
    <w:p w14:paraId="643D24C7" w14:textId="7A1A948F" w:rsidR="008C6266" w:rsidRDefault="008C6266" w:rsidP="00675F76">
      <w:pPr>
        <w:jc w:val="both"/>
      </w:pPr>
      <w:r>
        <w:t>Cave automatic virtual environment</w:t>
      </w:r>
    </w:p>
    <w:p w14:paraId="6B60C2B5" w14:textId="0413AD69" w:rsidR="008C6266" w:rsidRDefault="008C6266" w:rsidP="00675F76">
      <w:pPr>
        <w:jc w:val="both"/>
      </w:pPr>
      <w:r>
        <w:t>Bezeichnet den Raum, der verwendet wird um die dreidimensionale Illusionswelt zu erscha</w:t>
      </w:r>
      <w:r>
        <w:t>f</w:t>
      </w:r>
      <w:r>
        <w:t>fen</w:t>
      </w:r>
      <w:r w:rsidR="007F3922">
        <w:t>.</w:t>
      </w:r>
    </w:p>
    <w:p w14:paraId="18B8CE72" w14:textId="77777777" w:rsidR="008C6266" w:rsidRDefault="008C6266" w:rsidP="00675F76">
      <w:pPr>
        <w:jc w:val="both"/>
      </w:pPr>
    </w:p>
    <w:p w14:paraId="04D4B153" w14:textId="77777777" w:rsidR="008C6266" w:rsidRPr="008C6266" w:rsidRDefault="008C6266" w:rsidP="00675F76">
      <w:pPr>
        <w:jc w:val="both"/>
      </w:pPr>
    </w:p>
    <w:p w14:paraId="1F6962B9" w14:textId="77777777" w:rsidR="00156391" w:rsidRDefault="00156391" w:rsidP="00675F76">
      <w:pPr>
        <w:pStyle w:val="Index1"/>
        <w:jc w:val="both"/>
      </w:pPr>
      <w:r>
        <w:t>Chromium</w:t>
      </w:r>
      <w:r>
        <w:tab/>
        <w:t>3</w:t>
      </w:r>
    </w:p>
    <w:p w14:paraId="4973BA65" w14:textId="77777777" w:rsidR="008C6266" w:rsidRDefault="008C6266" w:rsidP="00675F76">
      <w:pPr>
        <w:jc w:val="both"/>
      </w:pPr>
    </w:p>
    <w:p w14:paraId="7B8A041B" w14:textId="077CD973" w:rsidR="008C6266" w:rsidRDefault="008C6266" w:rsidP="00675F76">
      <w:pPr>
        <w:jc w:val="both"/>
      </w:pPr>
      <w:r>
        <w:t>Chromium Rendering System</w:t>
      </w:r>
    </w:p>
    <w:p w14:paraId="5521A9D3" w14:textId="5A8C24B5" w:rsidR="008C6266" w:rsidRDefault="008C6266" w:rsidP="00675F76">
      <w:pPr>
        <w:jc w:val="both"/>
      </w:pPr>
      <w:r>
        <w:t>Bezeichnet ein System, welches fähig ist, inte</w:t>
      </w:r>
      <w:r>
        <w:t>r</w:t>
      </w:r>
      <w:r>
        <w:t xml:space="preserve">aktives Rendering auf mehreren Clusters durchzuführen. </w:t>
      </w:r>
    </w:p>
    <w:p w14:paraId="77C27EDE" w14:textId="77777777" w:rsidR="008C6266" w:rsidRPr="008C6266" w:rsidRDefault="008C6266" w:rsidP="00675F76">
      <w:pPr>
        <w:jc w:val="both"/>
      </w:pPr>
    </w:p>
    <w:p w14:paraId="28FD28B4" w14:textId="77777777" w:rsidR="00156391" w:rsidRDefault="00156391" w:rsidP="00675F76">
      <w:pPr>
        <w:pStyle w:val="Index1"/>
        <w:jc w:val="both"/>
      </w:pPr>
      <w:r>
        <w:t>CPVR</w:t>
      </w:r>
      <w:r>
        <w:tab/>
        <w:t>3</w:t>
      </w:r>
    </w:p>
    <w:p w14:paraId="01F045C7" w14:textId="77777777" w:rsidR="007F3922" w:rsidRDefault="007F3922" w:rsidP="00675F76">
      <w:pPr>
        <w:jc w:val="both"/>
      </w:pPr>
    </w:p>
    <w:p w14:paraId="2C483CDF" w14:textId="36B52A36" w:rsidR="007F3922" w:rsidRDefault="007F3922" w:rsidP="00675F76">
      <w:pPr>
        <w:jc w:val="both"/>
      </w:pPr>
      <w:r>
        <w:t>computer perception and virtual reality</w:t>
      </w:r>
    </w:p>
    <w:p w14:paraId="6A540E00" w14:textId="58790231" w:rsidR="007F3922" w:rsidRDefault="007F3922" w:rsidP="00675F76">
      <w:pPr>
        <w:jc w:val="both"/>
      </w:pPr>
      <w:r>
        <w:t xml:space="preserve">Vertiefungsrichtung des Informatikstudiums an der BFH. </w:t>
      </w:r>
    </w:p>
    <w:p w14:paraId="79B19258" w14:textId="77777777" w:rsidR="007F3922" w:rsidRPr="007F3922" w:rsidRDefault="007F3922" w:rsidP="00675F76">
      <w:pPr>
        <w:jc w:val="both"/>
      </w:pPr>
    </w:p>
    <w:p w14:paraId="4ADEC9A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D</w:t>
      </w:r>
    </w:p>
    <w:p w14:paraId="5FEA5113" w14:textId="77777777" w:rsidR="00156391" w:rsidRDefault="00156391" w:rsidP="00675F76">
      <w:pPr>
        <w:pStyle w:val="Index1"/>
        <w:jc w:val="both"/>
      </w:pPr>
      <w:r w:rsidRPr="0018229F">
        <w:t>Dynamic Link Library</w:t>
      </w:r>
      <w:r>
        <w:tab/>
        <w:t>9</w:t>
      </w:r>
    </w:p>
    <w:p w14:paraId="006A2727" w14:textId="77777777" w:rsidR="007F3922" w:rsidRDefault="007F3922" w:rsidP="00675F76">
      <w:pPr>
        <w:jc w:val="both"/>
      </w:pPr>
    </w:p>
    <w:p w14:paraId="036CAD22" w14:textId="0860EE5F" w:rsidR="007F3922" w:rsidRDefault="007F3922" w:rsidP="00675F76">
      <w:pPr>
        <w:jc w:val="both"/>
      </w:pPr>
      <w:r>
        <w:t>Auch oft als DLL verwendet, enthält Pr</w:t>
      </w:r>
      <w:r>
        <w:t>o</w:t>
      </w:r>
      <w:r>
        <w:t>grammcode, Daten und Ressourcen für eine Anwendung (EXE).</w:t>
      </w:r>
    </w:p>
    <w:p w14:paraId="7B3A9A09" w14:textId="77777777" w:rsidR="007F3922" w:rsidRPr="007F3922" w:rsidRDefault="007F3922" w:rsidP="00675F76">
      <w:pPr>
        <w:jc w:val="both"/>
      </w:pPr>
    </w:p>
    <w:p w14:paraId="3B351E18"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E</w:t>
      </w:r>
    </w:p>
    <w:p w14:paraId="7FD05089" w14:textId="77777777" w:rsidR="00156391" w:rsidRDefault="00156391" w:rsidP="00675F76">
      <w:pPr>
        <w:pStyle w:val="Index1"/>
        <w:jc w:val="both"/>
      </w:pPr>
      <w:r>
        <w:t>Equalizer</w:t>
      </w:r>
      <w:r>
        <w:tab/>
        <w:t>3</w:t>
      </w:r>
    </w:p>
    <w:p w14:paraId="63EF1E31" w14:textId="77777777" w:rsidR="007F3922" w:rsidRDefault="007F3922" w:rsidP="00675F76">
      <w:pPr>
        <w:jc w:val="both"/>
      </w:pPr>
    </w:p>
    <w:p w14:paraId="67661D7B" w14:textId="168991D5" w:rsidR="007F3922" w:rsidRDefault="007F3922" w:rsidP="00675F76">
      <w:pPr>
        <w:jc w:val="both"/>
      </w:pPr>
      <w:r>
        <w:t xml:space="preserve">Equalizergraphics </w:t>
      </w:r>
      <w:r w:rsidRPr="007F3922">
        <w:t>Parallel Rendering</w:t>
      </w:r>
    </w:p>
    <w:p w14:paraId="36AC5A9E" w14:textId="2029152F" w:rsidR="007F3922" w:rsidRDefault="007F3922" w:rsidP="00675F76">
      <w:pPr>
        <w:jc w:val="both"/>
      </w:pPr>
      <w:r>
        <w:t>Middleware-Software, um OpenGL basierende Software auf mehrere Nodes, Graphikkarten und Prozessoren zu verteilen.</w:t>
      </w:r>
    </w:p>
    <w:p w14:paraId="5385F629" w14:textId="77777777" w:rsidR="007F3922" w:rsidRPr="007F3922" w:rsidRDefault="007F3922" w:rsidP="00675F76">
      <w:pPr>
        <w:jc w:val="both"/>
      </w:pPr>
    </w:p>
    <w:p w14:paraId="75AEA575" w14:textId="77777777" w:rsidR="00156391" w:rsidRDefault="00156391" w:rsidP="00675F76">
      <w:pPr>
        <w:pStyle w:val="Index1"/>
        <w:jc w:val="both"/>
      </w:pPr>
      <w:r>
        <w:t>Eyes</w:t>
      </w:r>
      <w:r>
        <w:tab/>
        <w:t>5, 9</w:t>
      </w:r>
    </w:p>
    <w:p w14:paraId="631E7F51" w14:textId="77777777" w:rsidR="007F3922" w:rsidRDefault="007F3922" w:rsidP="00675F76">
      <w:pPr>
        <w:jc w:val="both"/>
      </w:pPr>
    </w:p>
    <w:p w14:paraId="24073F10" w14:textId="16DAC6E0" w:rsidR="007F3922" w:rsidRDefault="007F3922" w:rsidP="00675F76">
      <w:pPr>
        <w:jc w:val="both"/>
      </w:pPr>
      <w:r>
        <w:t>WorldViz Eyes</w:t>
      </w:r>
    </w:p>
    <w:p w14:paraId="2F16C044" w14:textId="620C2E81" w:rsidR="007F3922" w:rsidRPr="007F3922" w:rsidRDefault="007F3922" w:rsidP="00675F76">
      <w:pPr>
        <w:jc w:val="both"/>
      </w:pPr>
      <w:r>
        <w:t>Brillengestütztes Trackinggerät, welches mit Infrarot LEDs ausgerüstet ist.</w:t>
      </w:r>
    </w:p>
    <w:p w14:paraId="480E65ED"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F</w:t>
      </w:r>
    </w:p>
    <w:p w14:paraId="6B6908A4" w14:textId="77777777" w:rsidR="00156391" w:rsidRDefault="00156391" w:rsidP="00675F76">
      <w:pPr>
        <w:pStyle w:val="Index1"/>
        <w:jc w:val="both"/>
      </w:pPr>
      <w:r>
        <w:t>Frameworks</w:t>
      </w:r>
      <w:r>
        <w:tab/>
        <w:t>3</w:t>
      </w:r>
    </w:p>
    <w:p w14:paraId="56F86556" w14:textId="77777777" w:rsidR="00CE010C" w:rsidRDefault="00CE010C" w:rsidP="00675F76">
      <w:pPr>
        <w:jc w:val="both"/>
      </w:pPr>
    </w:p>
    <w:p w14:paraId="125479D9" w14:textId="5DECA4CC" w:rsidR="00CE010C" w:rsidRPr="00CE010C" w:rsidRDefault="00CE010C" w:rsidP="00675F76">
      <w:pPr>
        <w:jc w:val="both"/>
      </w:pPr>
      <w:r>
        <w:t xml:space="preserve">Rahmenstruktur, welches dem Programmierer wiederverwendbare Strukturen zur Verfügung stellt. </w:t>
      </w:r>
    </w:p>
    <w:p w14:paraId="377D69B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G</w:t>
      </w:r>
    </w:p>
    <w:p w14:paraId="614DB8A5" w14:textId="77777777" w:rsidR="00156391" w:rsidRDefault="00156391" w:rsidP="00675F76">
      <w:pPr>
        <w:pStyle w:val="Index1"/>
        <w:jc w:val="both"/>
      </w:pPr>
      <w:r>
        <w:t>Game Engine</w:t>
      </w:r>
      <w:r>
        <w:tab/>
        <w:t>3</w:t>
      </w:r>
    </w:p>
    <w:p w14:paraId="5A7B0A36" w14:textId="77777777" w:rsidR="00CE010C" w:rsidRDefault="00CE010C" w:rsidP="00675F76">
      <w:pPr>
        <w:jc w:val="both"/>
      </w:pPr>
    </w:p>
    <w:p w14:paraId="3D43AD3B" w14:textId="4FA9FF20" w:rsidR="00CE010C" w:rsidRDefault="00CE010C" w:rsidP="00675F76">
      <w:pPr>
        <w:jc w:val="both"/>
      </w:pPr>
      <w:r>
        <w:t>Spielengine</w:t>
      </w:r>
    </w:p>
    <w:p w14:paraId="685994AF" w14:textId="3EB2CC7E" w:rsidR="00CE010C" w:rsidRDefault="00CE010C" w:rsidP="00675F76">
      <w:pPr>
        <w:jc w:val="both"/>
      </w:pPr>
      <w:r>
        <w:t>Stellt ein spezielles Framework für Compute</w:t>
      </w:r>
      <w:r>
        <w:t>r</w:t>
      </w:r>
      <w:r>
        <w:t>spiele zur Verfügung. Unterstützt meistens mehrere Plattformen, und verschiedene Fun</w:t>
      </w:r>
      <w:r>
        <w:t>k</w:t>
      </w:r>
      <w:r>
        <w:t>tionalitäten von Spielen (Physik, Graphik, Sound, Netzwerk, KI, etc)</w:t>
      </w:r>
      <w:r w:rsidR="007C6576">
        <w:t>.</w:t>
      </w:r>
    </w:p>
    <w:p w14:paraId="76CAB37C" w14:textId="77777777" w:rsidR="00CE010C" w:rsidRPr="00CE010C" w:rsidRDefault="00CE010C" w:rsidP="00675F76">
      <w:pPr>
        <w:jc w:val="both"/>
      </w:pPr>
    </w:p>
    <w:p w14:paraId="7DB174FE" w14:textId="77777777" w:rsidR="00156391" w:rsidRDefault="00156391" w:rsidP="00675F76">
      <w:pPr>
        <w:pStyle w:val="Index1"/>
        <w:jc w:val="both"/>
      </w:pPr>
      <w:r>
        <w:t>GPU</w:t>
      </w:r>
      <w:r>
        <w:tab/>
        <w:t>3</w:t>
      </w:r>
    </w:p>
    <w:p w14:paraId="1F1A8811" w14:textId="77777777" w:rsidR="00CE010C" w:rsidRDefault="00CE010C" w:rsidP="00675F76">
      <w:pPr>
        <w:jc w:val="both"/>
      </w:pPr>
    </w:p>
    <w:p w14:paraId="57E2B80F" w14:textId="5B66100C" w:rsidR="00CE010C" w:rsidRDefault="00CE010C" w:rsidP="00675F76">
      <w:pPr>
        <w:jc w:val="both"/>
      </w:pPr>
      <w:r>
        <w:t>graphical processing unit</w:t>
      </w:r>
    </w:p>
    <w:p w14:paraId="2FBC0705" w14:textId="6298C7DA" w:rsidR="00CE010C" w:rsidRPr="00CE010C" w:rsidRDefault="00CE010C" w:rsidP="00675F76">
      <w:pPr>
        <w:jc w:val="both"/>
      </w:pPr>
      <w:r>
        <w:t>Prozessor, der auf die Berechnung von Graph</w:t>
      </w:r>
      <w:r>
        <w:t>i</w:t>
      </w:r>
      <w:r>
        <w:t>ken optimiert ist.</w:t>
      </w:r>
    </w:p>
    <w:p w14:paraId="1BE239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M</w:t>
      </w:r>
    </w:p>
    <w:p w14:paraId="50C1B588" w14:textId="77777777" w:rsidR="00156391" w:rsidRDefault="00156391" w:rsidP="00675F76">
      <w:pPr>
        <w:pStyle w:val="Index1"/>
        <w:jc w:val="both"/>
      </w:pPr>
      <w:r>
        <w:t>Matrix Switch</w:t>
      </w:r>
      <w:r>
        <w:tab/>
        <w:t>6, 7</w:t>
      </w:r>
    </w:p>
    <w:p w14:paraId="1A37DDE6" w14:textId="77777777" w:rsidR="00CE010C" w:rsidRDefault="00CE010C" w:rsidP="00675F76">
      <w:pPr>
        <w:jc w:val="both"/>
      </w:pPr>
    </w:p>
    <w:p w14:paraId="03A75160" w14:textId="4EB9D5D9" w:rsidR="00E26CE6" w:rsidRDefault="00E26CE6" w:rsidP="00675F76">
      <w:pPr>
        <w:jc w:val="both"/>
      </w:pPr>
      <w:r>
        <w:t>DVI Matrix Switch</w:t>
      </w:r>
    </w:p>
    <w:p w14:paraId="44E98C58" w14:textId="021F6114" w:rsidR="00E26CE6" w:rsidRDefault="00E26CE6" w:rsidP="00675F76">
      <w:pPr>
        <w:jc w:val="both"/>
      </w:pPr>
      <w:r>
        <w:t xml:space="preserve">Stellt ein Routing zur Verfügung von mehreren DVI Eingängen zu mehreren Displays. </w:t>
      </w:r>
    </w:p>
    <w:p w14:paraId="4A4DC36B" w14:textId="77777777" w:rsidR="00E26CE6" w:rsidRPr="00CE010C" w:rsidRDefault="00E26CE6" w:rsidP="00675F76">
      <w:pPr>
        <w:jc w:val="both"/>
      </w:pPr>
    </w:p>
    <w:p w14:paraId="325DFF52" w14:textId="77777777" w:rsidR="00156391" w:rsidRDefault="00156391" w:rsidP="00675F76">
      <w:pPr>
        <w:pStyle w:val="Index1"/>
        <w:jc w:val="both"/>
      </w:pPr>
      <w:r>
        <w:t>MiddleVR</w:t>
      </w:r>
      <w:r>
        <w:tab/>
        <w:t>3</w:t>
      </w:r>
    </w:p>
    <w:p w14:paraId="08DC003B" w14:textId="77777777" w:rsidR="00E26CE6" w:rsidRDefault="00E26CE6" w:rsidP="00675F76">
      <w:pPr>
        <w:jc w:val="both"/>
      </w:pPr>
    </w:p>
    <w:p w14:paraId="7B01813E" w14:textId="3066635B" w:rsidR="00E26CE6" w:rsidRDefault="00E26CE6" w:rsidP="00675F76">
      <w:pPr>
        <w:jc w:val="both"/>
      </w:pPr>
      <w:r>
        <w:t>middleVR for Unity</w:t>
      </w:r>
    </w:p>
    <w:p w14:paraId="03C825FF" w14:textId="33A2E622" w:rsidR="00E26CE6" w:rsidRDefault="00E26CE6" w:rsidP="00675F76">
      <w:pPr>
        <w:jc w:val="both"/>
      </w:pPr>
      <w:r>
        <w:t>Kommerzielle Applikation, welche die Erste</w:t>
      </w:r>
      <w:r>
        <w:t>l</w:t>
      </w:r>
      <w:r>
        <w:t>lung von VR Anwendungen unterstützt. Ve</w:t>
      </w:r>
      <w:r>
        <w:t>r</w:t>
      </w:r>
      <w:r>
        <w:lastRenderedPageBreak/>
        <w:t>schiedene Soft- und Hardware werden unte</w:t>
      </w:r>
      <w:r>
        <w:t>r</w:t>
      </w:r>
      <w:r>
        <w:t xml:space="preserve">stützt und verbindet sie untereinander. </w:t>
      </w:r>
    </w:p>
    <w:p w14:paraId="634A476C" w14:textId="77777777" w:rsidR="00E26CE6" w:rsidRPr="00E26CE6" w:rsidRDefault="00E26CE6" w:rsidP="00675F76">
      <w:pPr>
        <w:jc w:val="both"/>
      </w:pPr>
    </w:p>
    <w:p w14:paraId="5B18A941" w14:textId="77777777" w:rsidR="00156391" w:rsidRDefault="00156391" w:rsidP="00675F76">
      <w:pPr>
        <w:pStyle w:val="Index1"/>
        <w:jc w:val="both"/>
      </w:pPr>
      <w:r>
        <w:t>Minimap</w:t>
      </w:r>
      <w:r>
        <w:tab/>
        <w:t>14, 18</w:t>
      </w:r>
    </w:p>
    <w:p w14:paraId="0B636F69" w14:textId="77777777" w:rsidR="00E26CE6" w:rsidRDefault="00E26CE6" w:rsidP="00675F76">
      <w:pPr>
        <w:jc w:val="both"/>
      </w:pPr>
    </w:p>
    <w:p w14:paraId="00B5C672" w14:textId="5CE1D723" w:rsidR="00E26CE6" w:rsidRDefault="00E26CE6" w:rsidP="00675F76">
      <w:pPr>
        <w:jc w:val="both"/>
      </w:pPr>
      <w:r>
        <w:t>Miniatur-Map</w:t>
      </w:r>
    </w:p>
    <w:p w14:paraId="588AB8D6" w14:textId="66CDA0C3" w:rsidR="00E26CE6" w:rsidRDefault="00E26CE6" w:rsidP="00675F76">
      <w:pPr>
        <w:jc w:val="both"/>
      </w:pPr>
      <w:r>
        <w:t>Stellt einen Überblick über die Spielwelt dar. Abstrahiert und simplifiziert die Details, s</w:t>
      </w:r>
      <w:r>
        <w:t>o</w:t>
      </w:r>
      <w:r>
        <w:t xml:space="preserve">dass nur wichtige Akteure (Spieler, Quests, Gelände) dargezeigt werden. </w:t>
      </w:r>
    </w:p>
    <w:p w14:paraId="799D3F0A" w14:textId="77777777" w:rsidR="00E26CE6" w:rsidRPr="00E26CE6" w:rsidRDefault="00E26CE6" w:rsidP="00675F76">
      <w:pPr>
        <w:jc w:val="both"/>
      </w:pPr>
    </w:p>
    <w:p w14:paraId="5C2212DB" w14:textId="77777777" w:rsidR="00156391" w:rsidRDefault="00156391" w:rsidP="00675F76">
      <w:pPr>
        <w:pStyle w:val="Index1"/>
        <w:jc w:val="both"/>
      </w:pPr>
      <w:r>
        <w:t>Mosaic</w:t>
      </w:r>
      <w:r>
        <w:tab/>
        <w:t>3</w:t>
      </w:r>
    </w:p>
    <w:p w14:paraId="2088598C" w14:textId="77777777" w:rsidR="00E26CE6" w:rsidRDefault="00E26CE6" w:rsidP="00675F76">
      <w:pPr>
        <w:jc w:val="both"/>
      </w:pPr>
    </w:p>
    <w:p w14:paraId="29E00D87" w14:textId="59BFEA87" w:rsidR="00E26CE6" w:rsidRDefault="00E26CE6" w:rsidP="00675F76">
      <w:pPr>
        <w:jc w:val="both"/>
      </w:pPr>
      <w:r>
        <w:t>Nvidia Mosaic</w:t>
      </w:r>
    </w:p>
    <w:p w14:paraId="1373BA54" w14:textId="212936AA" w:rsidR="00E26CE6" w:rsidRPr="00E26CE6" w:rsidRDefault="00E26CE6" w:rsidP="00675F76">
      <w:pPr>
        <w:jc w:val="both"/>
      </w:pPr>
      <w:r>
        <w:t xml:space="preserve">Die NVIDIA Mosaic Mehrbildschirm </w:t>
      </w:r>
      <w:r w:rsidRPr="00E26CE6">
        <w:t>Technol</w:t>
      </w:r>
      <w:r w:rsidRPr="00E26CE6">
        <w:t>o</w:t>
      </w:r>
      <w:r w:rsidRPr="00E26CE6">
        <w:t>gie dient zur einfachen Skalierung jeder A</w:t>
      </w:r>
      <w:r w:rsidRPr="00E26CE6">
        <w:t>n</w:t>
      </w:r>
      <w:r w:rsidRPr="00E26CE6">
        <w:t>wendung auf mehrere Bildschirme, und das ohne Softwareanpassungen oder Leistungsei</w:t>
      </w:r>
      <w:r w:rsidRPr="00E26CE6">
        <w:t>n</w:t>
      </w:r>
      <w:r w:rsidRPr="00E26CE6">
        <w:t>bu</w:t>
      </w:r>
      <w:r>
        <w:t>ss</w:t>
      </w:r>
      <w:r w:rsidRPr="00E26CE6">
        <w:t>en.</w:t>
      </w:r>
    </w:p>
    <w:p w14:paraId="223A3925"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N</w:t>
      </w:r>
    </w:p>
    <w:p w14:paraId="2EAF1543" w14:textId="77777777" w:rsidR="00156391" w:rsidRDefault="00156391" w:rsidP="00675F76">
      <w:pPr>
        <w:pStyle w:val="Index1"/>
        <w:jc w:val="both"/>
      </w:pPr>
      <w:r>
        <w:t>Nvidia</w:t>
      </w:r>
      <w:r>
        <w:tab/>
        <w:t>4</w:t>
      </w:r>
    </w:p>
    <w:p w14:paraId="4522DDAA" w14:textId="77777777" w:rsidR="00E26CE6" w:rsidRDefault="00E26CE6" w:rsidP="00675F76">
      <w:pPr>
        <w:jc w:val="both"/>
      </w:pPr>
    </w:p>
    <w:p w14:paraId="659EAEA7" w14:textId="1988076D" w:rsidR="00E26CE6" w:rsidRDefault="00E26CE6" w:rsidP="00675F76">
      <w:pPr>
        <w:jc w:val="both"/>
      </w:pPr>
      <w:r>
        <w:t xml:space="preserve">Nvidia Corporation </w:t>
      </w:r>
    </w:p>
    <w:p w14:paraId="1291ADED" w14:textId="50350E13" w:rsidR="00E26CE6" w:rsidRDefault="00E26CE6" w:rsidP="00675F76">
      <w:pPr>
        <w:jc w:val="both"/>
      </w:pPr>
      <w:r>
        <w:t xml:space="preserve">Einer der weltweit grössten Hersteller von Chipsätzen und Graphikprozessoren. </w:t>
      </w:r>
    </w:p>
    <w:p w14:paraId="1E69D542" w14:textId="77777777" w:rsidR="00E26CE6" w:rsidRPr="00E26CE6" w:rsidRDefault="00E26CE6" w:rsidP="00675F76">
      <w:pPr>
        <w:jc w:val="both"/>
      </w:pPr>
    </w:p>
    <w:p w14:paraId="0DCF767F"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O</w:t>
      </w:r>
    </w:p>
    <w:p w14:paraId="6B01A0BA" w14:textId="77777777" w:rsidR="00156391" w:rsidRDefault="00156391" w:rsidP="00675F76">
      <w:pPr>
        <w:pStyle w:val="Index1"/>
        <w:jc w:val="both"/>
      </w:pPr>
      <w:r>
        <w:t>OpenGL</w:t>
      </w:r>
      <w:r>
        <w:tab/>
        <w:t>3</w:t>
      </w:r>
    </w:p>
    <w:p w14:paraId="4081CDED" w14:textId="77777777" w:rsidR="00903C80" w:rsidRDefault="00903C80" w:rsidP="00675F76">
      <w:pPr>
        <w:jc w:val="both"/>
      </w:pPr>
    </w:p>
    <w:p w14:paraId="1580561F" w14:textId="5130133E" w:rsidR="00903C80" w:rsidRDefault="00903C80" w:rsidP="00675F76">
      <w:pPr>
        <w:jc w:val="both"/>
      </w:pPr>
      <w:r>
        <w:t>Open Graphics Library</w:t>
      </w:r>
    </w:p>
    <w:p w14:paraId="5298F65C" w14:textId="4CFE02D7" w:rsidR="00903C80" w:rsidRDefault="00903C80" w:rsidP="00675F76">
      <w:pPr>
        <w:jc w:val="both"/>
      </w:pPr>
      <w:r>
        <w:t xml:space="preserve">Plattform- und </w:t>
      </w:r>
      <w:r w:rsidR="00D833F5">
        <w:t>Programmiersprachen</w:t>
      </w:r>
      <w:r>
        <w:t xml:space="preserve"> una</w:t>
      </w:r>
      <w:r>
        <w:t>b</w:t>
      </w:r>
      <w:r>
        <w:t xml:space="preserve">hängige Programmierschnittstelle von 2D und 3D Computeranwendungen. </w:t>
      </w:r>
    </w:p>
    <w:p w14:paraId="4EC5CE18" w14:textId="77777777" w:rsidR="00903C80" w:rsidRPr="00903C80" w:rsidRDefault="00903C80" w:rsidP="00675F76">
      <w:pPr>
        <w:jc w:val="both"/>
      </w:pPr>
    </w:p>
    <w:p w14:paraId="3880016C" w14:textId="77777777" w:rsidR="00156391" w:rsidRDefault="00156391" w:rsidP="00675F76">
      <w:pPr>
        <w:pStyle w:val="Index1"/>
        <w:jc w:val="both"/>
      </w:pPr>
      <w:r>
        <w:t>OpenSceneGraph</w:t>
      </w:r>
      <w:r>
        <w:tab/>
        <w:t>3</w:t>
      </w:r>
    </w:p>
    <w:p w14:paraId="47BFC773" w14:textId="77777777" w:rsidR="00D833F5" w:rsidRDefault="00D833F5" w:rsidP="00675F76">
      <w:pPr>
        <w:jc w:val="both"/>
      </w:pPr>
    </w:p>
    <w:p w14:paraId="23535C59" w14:textId="6C5BC314" w:rsidR="00D833F5" w:rsidRDefault="00D833F5" w:rsidP="00675F76">
      <w:pPr>
        <w:jc w:val="both"/>
      </w:pPr>
      <w:r>
        <w:t>Open Source Toolkit für Graphikanwendungen</w:t>
      </w:r>
      <w:r w:rsidR="007C6576">
        <w:t>.</w:t>
      </w:r>
    </w:p>
    <w:p w14:paraId="771F89C2" w14:textId="77777777" w:rsidR="00D833F5" w:rsidRPr="00D833F5" w:rsidRDefault="00D833F5" w:rsidP="00675F76">
      <w:pPr>
        <w:jc w:val="both"/>
      </w:pPr>
    </w:p>
    <w:p w14:paraId="21C35DD5" w14:textId="77777777" w:rsidR="00156391" w:rsidRDefault="00156391" w:rsidP="00675F76">
      <w:pPr>
        <w:pStyle w:val="Index1"/>
        <w:jc w:val="both"/>
      </w:pPr>
      <w:r>
        <w:t>OS X</w:t>
      </w:r>
      <w:r>
        <w:tab/>
        <w:t>4</w:t>
      </w:r>
    </w:p>
    <w:p w14:paraId="3DA72FAE" w14:textId="77777777" w:rsidR="00D833F5" w:rsidRDefault="00D833F5" w:rsidP="00675F76">
      <w:pPr>
        <w:jc w:val="both"/>
      </w:pPr>
    </w:p>
    <w:p w14:paraId="51DD0D76" w14:textId="285A4D3F" w:rsidR="00D833F5" w:rsidRDefault="00D833F5" w:rsidP="00675F76">
      <w:pPr>
        <w:jc w:val="both"/>
      </w:pPr>
      <w:r>
        <w:t>Mac OS X</w:t>
      </w:r>
    </w:p>
    <w:p w14:paraId="2B523A83" w14:textId="028C726A" w:rsidR="00D833F5" w:rsidRPr="00D833F5" w:rsidRDefault="00D833F5" w:rsidP="00675F76">
      <w:pPr>
        <w:jc w:val="both"/>
      </w:pPr>
      <w:r>
        <w:t>Kommerzielles Betriebssystem von Apple Computers Inc.</w:t>
      </w:r>
    </w:p>
    <w:p w14:paraId="5EF386C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P</w:t>
      </w:r>
    </w:p>
    <w:p w14:paraId="3F8738D2" w14:textId="77777777" w:rsidR="00156391" w:rsidRDefault="00156391" w:rsidP="00675F76">
      <w:pPr>
        <w:pStyle w:val="Index1"/>
        <w:jc w:val="both"/>
      </w:pPr>
      <w:r>
        <w:t>PPT Studio 2013</w:t>
      </w:r>
      <w:r>
        <w:tab/>
        <w:t>5</w:t>
      </w:r>
    </w:p>
    <w:p w14:paraId="610E0C1F" w14:textId="77777777" w:rsidR="00D833F5" w:rsidRDefault="00D833F5" w:rsidP="00675F76">
      <w:pPr>
        <w:jc w:val="both"/>
      </w:pPr>
    </w:p>
    <w:p w14:paraId="72F3E344" w14:textId="0C7FB563" w:rsidR="00D833F5" w:rsidRDefault="00D833F5" w:rsidP="00675F76">
      <w:pPr>
        <w:jc w:val="both"/>
      </w:pPr>
      <w:r>
        <w:lastRenderedPageBreak/>
        <w:t>Software von WorldViz welche die Installation im CAVE der BFH softwareseitig unterstützt (bietet Kalibrierungseinstellungen, VRPN Ou</w:t>
      </w:r>
      <w:r>
        <w:t>t</w:t>
      </w:r>
      <w:r>
        <w:t>put und vieles mehr an).</w:t>
      </w:r>
    </w:p>
    <w:p w14:paraId="11E154D2" w14:textId="77777777" w:rsidR="00D833F5" w:rsidRPr="00D833F5" w:rsidRDefault="00D833F5" w:rsidP="00675F76">
      <w:pPr>
        <w:jc w:val="both"/>
      </w:pPr>
    </w:p>
    <w:p w14:paraId="419B9BAB"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U</w:t>
      </w:r>
    </w:p>
    <w:p w14:paraId="09AFBEA0" w14:textId="77777777" w:rsidR="00156391" w:rsidRDefault="00156391" w:rsidP="00675F76">
      <w:pPr>
        <w:pStyle w:val="Index1"/>
        <w:jc w:val="both"/>
      </w:pPr>
      <w:r>
        <w:t>Unity</w:t>
      </w:r>
      <w:r>
        <w:tab/>
        <w:t>1, 2, 3, 4, 6, 8, 9, 10, 11, 12, 13, 14, 16, 18</w:t>
      </w:r>
    </w:p>
    <w:p w14:paraId="1A5E5A2E" w14:textId="77777777" w:rsidR="00D833F5" w:rsidRDefault="00D833F5" w:rsidP="00675F76">
      <w:pPr>
        <w:jc w:val="both"/>
      </w:pPr>
    </w:p>
    <w:p w14:paraId="5BE449A2" w14:textId="25D33771" w:rsidR="00D833F5" w:rsidRDefault="00D833F5" w:rsidP="00675F76">
      <w:pPr>
        <w:jc w:val="both"/>
      </w:pPr>
      <w:r>
        <w:t>Unity Game Engine</w:t>
      </w:r>
    </w:p>
    <w:p w14:paraId="5FE9C263" w14:textId="4EFFBC5D" w:rsidR="00D833F5" w:rsidRDefault="00D833F5" w:rsidP="00675F76">
      <w:pPr>
        <w:jc w:val="both"/>
      </w:pPr>
      <w:r>
        <w:t>Unity ist eine Laufzeit- und Entwicklungsu</w:t>
      </w:r>
      <w:r>
        <w:t>m</w:t>
      </w:r>
      <w:r>
        <w:t xml:space="preserve">gebung für Spiele und Simulationen. </w:t>
      </w:r>
    </w:p>
    <w:p w14:paraId="30B64791" w14:textId="77777777" w:rsidR="00D833F5" w:rsidRPr="00D833F5" w:rsidRDefault="00D833F5" w:rsidP="00675F76">
      <w:pPr>
        <w:jc w:val="both"/>
      </w:pPr>
    </w:p>
    <w:p w14:paraId="3630A8E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V</w:t>
      </w:r>
    </w:p>
    <w:p w14:paraId="03CBDF1D" w14:textId="77777777" w:rsidR="00156391" w:rsidRDefault="00156391" w:rsidP="00675F76">
      <w:pPr>
        <w:pStyle w:val="Index1"/>
        <w:jc w:val="both"/>
      </w:pPr>
      <w:r>
        <w:t>VRPN</w:t>
      </w:r>
      <w:r>
        <w:tab/>
        <w:t>2, 5, 8, 9, 10, 16</w:t>
      </w:r>
    </w:p>
    <w:p w14:paraId="43EA13FA" w14:textId="77777777" w:rsidR="00D833F5" w:rsidRDefault="00D833F5" w:rsidP="00675F76">
      <w:pPr>
        <w:jc w:val="both"/>
      </w:pPr>
    </w:p>
    <w:p w14:paraId="060D2FA5" w14:textId="7293C910" w:rsidR="00D833F5" w:rsidRDefault="00D833F5" w:rsidP="00675F76">
      <w:pPr>
        <w:jc w:val="both"/>
      </w:pPr>
      <w:r w:rsidRPr="00D833F5">
        <w:t>Virtual Reality Peripheral Network</w:t>
      </w:r>
    </w:p>
    <w:p w14:paraId="2A955942" w14:textId="23085CD8" w:rsidR="00D833F5" w:rsidRPr="00D833F5" w:rsidRDefault="00D833F5" w:rsidP="00675F76">
      <w:pPr>
        <w:jc w:val="both"/>
      </w:pPr>
      <w:r>
        <w:t>Stellt verschiedene Tools (Server, Client, Kla</w:t>
      </w:r>
      <w:r>
        <w:t>s</w:t>
      </w:r>
      <w:r>
        <w:t xml:space="preserve">sen und Protokolle) zur Verfügung, um ein </w:t>
      </w:r>
      <w:r>
        <w:lastRenderedPageBreak/>
        <w:t>transparentes Interface zwischen einer Appl</w:t>
      </w:r>
      <w:r>
        <w:t>i</w:t>
      </w:r>
      <w:r>
        <w:t xml:space="preserve">kation und physikalischen Geräten zu bieten. </w:t>
      </w:r>
    </w:p>
    <w:p w14:paraId="3F3B1C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W</w:t>
      </w:r>
    </w:p>
    <w:p w14:paraId="59BE409C" w14:textId="77777777" w:rsidR="00156391" w:rsidRDefault="00156391" w:rsidP="00675F76">
      <w:pPr>
        <w:pStyle w:val="Index1"/>
        <w:jc w:val="both"/>
      </w:pPr>
      <w:r>
        <w:t>Wand</w:t>
      </w:r>
      <w:r>
        <w:tab/>
        <w:t>2, 5, 6, 9, 10, 11, 13, 18</w:t>
      </w:r>
    </w:p>
    <w:p w14:paraId="12DE9A45" w14:textId="77777777" w:rsidR="00D833F5" w:rsidRDefault="00D833F5" w:rsidP="00675F76">
      <w:pPr>
        <w:jc w:val="both"/>
      </w:pPr>
    </w:p>
    <w:p w14:paraId="00D10DB4" w14:textId="1757D725" w:rsidR="00D833F5" w:rsidRDefault="00D833F5" w:rsidP="00675F76">
      <w:pPr>
        <w:jc w:val="both"/>
      </w:pPr>
      <w:r>
        <w:t>Einhändiger Controller, welcher über Infrarot LEDs verfügt, sowie mehrere Buttons und einen analogen Joystick</w:t>
      </w:r>
      <w:r w:rsidR="007C6576">
        <w:t>.</w:t>
      </w:r>
    </w:p>
    <w:p w14:paraId="6F07748D" w14:textId="77777777" w:rsidR="00D833F5" w:rsidRPr="00D833F5" w:rsidRDefault="00D833F5" w:rsidP="00675F76">
      <w:pPr>
        <w:jc w:val="both"/>
      </w:pPr>
    </w:p>
    <w:p w14:paraId="72C197A8" w14:textId="77777777" w:rsidR="00156391" w:rsidRDefault="00156391" w:rsidP="00675F76">
      <w:pPr>
        <w:pStyle w:val="Index1"/>
        <w:jc w:val="both"/>
      </w:pPr>
      <w:r>
        <w:t>Windows</w:t>
      </w:r>
      <w:r>
        <w:tab/>
        <w:t>4</w:t>
      </w:r>
    </w:p>
    <w:p w14:paraId="5E2D9311" w14:textId="77777777" w:rsidR="00811898" w:rsidRDefault="00811898" w:rsidP="00675F76">
      <w:pPr>
        <w:jc w:val="both"/>
      </w:pPr>
    </w:p>
    <w:p w14:paraId="156FCFDD" w14:textId="1D6830DD" w:rsidR="00811898" w:rsidRDefault="00811898" w:rsidP="00675F76">
      <w:pPr>
        <w:jc w:val="both"/>
      </w:pPr>
      <w:r>
        <w:t xml:space="preserve">Microsoft Windows </w:t>
      </w:r>
    </w:p>
    <w:p w14:paraId="7D861F35" w14:textId="66EA7329" w:rsidR="00811898" w:rsidRDefault="00811898" w:rsidP="00675F76">
      <w:pPr>
        <w:jc w:val="both"/>
      </w:pPr>
      <w:r>
        <w:t>Betriebssystem von Microsoft, aktuell in der Version 10.</w:t>
      </w:r>
    </w:p>
    <w:p w14:paraId="6D54BD2E" w14:textId="77777777" w:rsidR="00811898" w:rsidRPr="00811898" w:rsidRDefault="00811898" w:rsidP="00675F76">
      <w:pPr>
        <w:jc w:val="both"/>
      </w:pPr>
    </w:p>
    <w:p w14:paraId="07E3F2F5" w14:textId="77777777" w:rsidR="00156391" w:rsidRDefault="00156391" w:rsidP="00675F76">
      <w:pPr>
        <w:pStyle w:val="Index1"/>
        <w:jc w:val="both"/>
      </w:pPr>
      <w:r>
        <w:t>WorldViz</w:t>
      </w:r>
      <w:r>
        <w:tab/>
        <w:t>2, 4, 5, 6, 8, 9, 10, 18</w:t>
      </w:r>
    </w:p>
    <w:p w14:paraId="4B50EA00" w14:textId="77777777" w:rsidR="00811898" w:rsidRDefault="00811898" w:rsidP="00675F76">
      <w:pPr>
        <w:jc w:val="both"/>
      </w:pPr>
    </w:p>
    <w:p w14:paraId="7A2DD05F" w14:textId="58ADD7BA" w:rsidR="00811898" w:rsidRDefault="00811898" w:rsidP="00675F76">
      <w:pPr>
        <w:jc w:val="both"/>
      </w:pPr>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3B2D6" w14:textId="77777777" w:rsidR="00235DD6" w:rsidRDefault="00235DD6" w:rsidP="006312E0">
      <w:pPr>
        <w:spacing w:line="240" w:lineRule="auto"/>
      </w:pPr>
      <w:r>
        <w:separator/>
      </w:r>
    </w:p>
  </w:endnote>
  <w:endnote w:type="continuationSeparator" w:id="0">
    <w:p w14:paraId="7F39AA4A" w14:textId="77777777" w:rsidR="00235DD6" w:rsidRDefault="00235DD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9B33F" w14:textId="77777777" w:rsidR="00DC4D3A" w:rsidRDefault="00DC4D3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7573" w14:textId="77777777" w:rsidR="00DC4D3A" w:rsidRPr="00052655" w:rsidRDefault="00DC4D3A"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84CBA">
                            <w:rPr>
                              <w:noProof/>
                              <w:sz w:val="16"/>
                              <w:szCs w:val="16"/>
                            </w:rPr>
                            <w:t>19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84CBA">
                      <w:rPr>
                        <w:noProof/>
                        <w:sz w:val="16"/>
                        <w:szCs w:val="16"/>
                      </w:rPr>
                      <w:t>19</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9A402" w14:textId="77777777" w:rsidR="00DC4D3A" w:rsidRDefault="00DC4D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DA43C1" w14:textId="77777777" w:rsidR="00235DD6" w:rsidRDefault="00235DD6" w:rsidP="006312E0">
      <w:pPr>
        <w:spacing w:line="240" w:lineRule="auto"/>
      </w:pPr>
    </w:p>
  </w:footnote>
  <w:footnote w:type="continuationSeparator" w:id="0">
    <w:p w14:paraId="26EA7465" w14:textId="77777777" w:rsidR="00235DD6" w:rsidRDefault="00235DD6" w:rsidP="006312E0">
      <w:pPr>
        <w:spacing w:line="240" w:lineRule="auto"/>
      </w:pPr>
      <w:r>
        <w:continuationSeparator/>
      </w:r>
    </w:p>
  </w:footnote>
  <w:footnote w:id="1">
    <w:p w14:paraId="3DD8D047" w14:textId="1FB11176" w:rsidR="00DC4D3A" w:rsidRPr="00251427" w:rsidRDefault="00DC4D3A">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325862B0" w:rsidR="00DC4D3A" w:rsidRPr="00251427" w:rsidRDefault="00DC4D3A">
      <w:pPr>
        <w:pStyle w:val="Funotentext"/>
        <w:rPr>
          <w:lang w:val="en-US"/>
        </w:rPr>
      </w:pPr>
      <w:r>
        <w:rPr>
          <w:rStyle w:val="Funotenzeichen"/>
        </w:rPr>
        <w:footnoteRef/>
      </w:r>
      <w:r w:rsidRPr="00251427">
        <w:rPr>
          <w:lang w:val="en-US"/>
        </w:rPr>
        <w:t xml:space="preserve"> CAVE</w:t>
      </w:r>
      <w:r>
        <w:rPr>
          <w:lang w:val="en-US"/>
        </w:rPr>
        <w:fldChar w:fldCharType="begin"/>
      </w:r>
      <w:r w:rsidRPr="00675F76">
        <w:rPr>
          <w:lang w:val="fr-CH"/>
        </w:rPr>
        <w:instrText xml:space="preserve"> XE "CAVE" </w:instrText>
      </w:r>
      <w:r>
        <w:rPr>
          <w:lang w:val="en-US"/>
        </w:rPr>
        <w:fldChar w:fldCharType="end"/>
      </w:r>
      <w:r w:rsidRPr="00251427">
        <w:rPr>
          <w:lang w:val="en-US"/>
        </w:rPr>
        <w:t xml:space="preser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24C6E2F5" w:rsidR="00DC4D3A" w:rsidRPr="00251427" w:rsidRDefault="00DC4D3A">
      <w:pPr>
        <w:pStyle w:val="Funotentext"/>
        <w:rPr>
          <w:lang w:val="en-US"/>
        </w:rPr>
      </w:pPr>
      <w:r>
        <w:rPr>
          <w:rStyle w:val="Funotenzeichen"/>
        </w:rPr>
        <w:footnoteRef/>
      </w:r>
      <w:r w:rsidRPr="00251427">
        <w:rPr>
          <w:lang w:val="en-US"/>
        </w:rPr>
        <w:t xml:space="preserve"> OpenGL</w:t>
      </w:r>
      <w:r w:rsidR="00156391">
        <w:rPr>
          <w:lang w:val="en-US"/>
        </w:rPr>
        <w:fldChar w:fldCharType="begin"/>
      </w:r>
      <w:r w:rsidR="00156391">
        <w:instrText xml:space="preserve"> XE "</w:instrText>
      </w:r>
      <w:r w:rsidR="00156391" w:rsidRPr="00BE7A64">
        <w:instrText>OpenGL</w:instrText>
      </w:r>
      <w:r w:rsidR="00156391">
        <w:instrText xml:space="preserve">" </w:instrText>
      </w:r>
      <w:r w:rsidR="00156391">
        <w:rPr>
          <w:lang w:val="en-US"/>
        </w:rPr>
        <w:fldChar w:fldCharType="end"/>
      </w:r>
      <w:r w:rsidRPr="00251427">
        <w:rPr>
          <w:lang w:val="en-US"/>
        </w:rPr>
        <w:t xml:space="preserve"> - </w:t>
      </w:r>
      <w:hyperlink r:id="rId3" w:history="1">
        <w:r w:rsidRPr="00251427">
          <w:rPr>
            <w:rStyle w:val="Hyperlink"/>
            <w:lang w:val="en-US"/>
          </w:rPr>
          <w:t>https://www.opengl.org/</w:t>
        </w:r>
      </w:hyperlink>
      <w:r w:rsidRPr="00251427">
        <w:rPr>
          <w:lang w:val="en-US"/>
        </w:rPr>
        <w:t xml:space="preserve"> </w:t>
      </w:r>
    </w:p>
  </w:footnote>
  <w:footnote w:id="4">
    <w:p w14:paraId="037AAA53" w14:textId="735CF8D0" w:rsidR="00DC4D3A" w:rsidRPr="00251427" w:rsidRDefault="00DC4D3A">
      <w:pPr>
        <w:pStyle w:val="Funotentext"/>
        <w:rPr>
          <w:lang w:val="en-US"/>
        </w:rPr>
      </w:pPr>
      <w:r>
        <w:rPr>
          <w:rStyle w:val="Funotenzeichen"/>
        </w:rPr>
        <w:footnoteRef/>
      </w:r>
      <w:r w:rsidRPr="00251427">
        <w:rPr>
          <w:lang w:val="en-US"/>
        </w:rPr>
        <w:t xml:space="preserve"> OpenSceneGraph</w:t>
      </w:r>
      <w:r w:rsidR="00156391">
        <w:rPr>
          <w:lang w:val="en-US"/>
        </w:rPr>
        <w:fldChar w:fldCharType="begin"/>
      </w:r>
      <w:r w:rsidR="00156391">
        <w:instrText xml:space="preserve"> XE "</w:instrText>
      </w:r>
      <w:r w:rsidR="00156391" w:rsidRPr="00FC2687">
        <w:instrText>OpenSceneGraph</w:instrText>
      </w:r>
      <w:r w:rsidR="00156391">
        <w:instrText xml:space="preserve">" </w:instrText>
      </w:r>
      <w:r w:rsidR="00156391">
        <w:rPr>
          <w:lang w:val="en-US"/>
        </w:rPr>
        <w:fldChar w:fldCharType="end"/>
      </w:r>
      <w:r w:rsidRPr="00251427">
        <w:rPr>
          <w:lang w:val="en-US"/>
        </w:rPr>
        <w:t xml:space="preserve">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DC4D3A" w:rsidRPr="00251427" w:rsidRDefault="00DC4D3A"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DC4D3A" w:rsidRPr="00251427" w:rsidRDefault="00DC4D3A">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36A411F0" w:rsidR="00DC4D3A" w:rsidRPr="00251427" w:rsidRDefault="00DC4D3A">
      <w:pPr>
        <w:pStyle w:val="Funotentext"/>
        <w:rPr>
          <w:lang w:val="en-US"/>
        </w:rPr>
      </w:pPr>
      <w:r>
        <w:rPr>
          <w:rStyle w:val="Funotenzeichen"/>
        </w:rPr>
        <w:footnoteRef/>
      </w:r>
      <w:r w:rsidRPr="00251427">
        <w:rPr>
          <w:lang w:val="en-US"/>
        </w:rPr>
        <w:t xml:space="preserve"> Unity</w:t>
      </w:r>
      <w:r w:rsidR="00156391">
        <w:rPr>
          <w:lang w:val="en-US"/>
        </w:rPr>
        <w:fldChar w:fldCharType="begin"/>
      </w:r>
      <w:r w:rsidR="00156391" w:rsidRPr="00675F76">
        <w:rPr>
          <w:lang w:val="fr-CH"/>
        </w:rPr>
        <w:instrText xml:space="preserve"> XE "Unity" </w:instrText>
      </w:r>
      <w:r w:rsidR="00156391">
        <w:rPr>
          <w:lang w:val="en-US"/>
        </w:rPr>
        <w:fldChar w:fldCharType="end"/>
      </w:r>
      <w:r w:rsidRPr="00251427">
        <w:rPr>
          <w:lang w:val="en-US"/>
        </w:rPr>
        <w:t xml:space="preserve">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DC4D3A" w:rsidRPr="00251427" w:rsidRDefault="00DC4D3A">
      <w:pPr>
        <w:pStyle w:val="Funotentext"/>
        <w:rPr>
          <w:lang w:val="en-US"/>
        </w:rPr>
      </w:pPr>
      <w:r>
        <w:rPr>
          <w:rStyle w:val="Funotenzeichen"/>
        </w:rPr>
        <w:footnoteRef/>
      </w:r>
      <w:r w:rsidRPr="00251427">
        <w:rPr>
          <w:lang w:val="en-US"/>
        </w:rPr>
        <w:t xml:space="preserve"> Nvidia Mosaic - </w:t>
      </w:r>
      <w:r w:rsidR="00235DD6">
        <w:fldChar w:fldCharType="begin"/>
      </w:r>
      <w:r w:rsidR="00235DD6" w:rsidRPr="00675F76">
        <w:rPr>
          <w:lang w:val="fr-CH"/>
        </w:rPr>
        <w:instrText xml:space="preserve"> HYPERLINK "http://www.nvidia.com/object/nvidia-mosaic-technology.html" </w:instrText>
      </w:r>
      <w:r w:rsidR="00235DD6">
        <w:fldChar w:fldCharType="separate"/>
      </w:r>
      <w:r w:rsidRPr="00251427">
        <w:rPr>
          <w:rStyle w:val="Hyperlink"/>
          <w:lang w:val="en-US"/>
        </w:rPr>
        <w:t>http://www.nvidia.com/object/nvidia-mosaic-technology.html</w:t>
      </w:r>
      <w:r w:rsidR="00235DD6">
        <w:rPr>
          <w:rStyle w:val="Hyperlink"/>
          <w:lang w:val="en-US"/>
        </w:rPr>
        <w:fldChar w:fldCharType="end"/>
      </w:r>
      <w:r w:rsidRPr="00251427">
        <w:rPr>
          <w:lang w:val="en-US"/>
        </w:rPr>
        <w:t xml:space="preserve"> </w:t>
      </w:r>
    </w:p>
  </w:footnote>
  <w:footnote w:id="9">
    <w:p w14:paraId="6E3AAEA7" w14:textId="5AAC35E1" w:rsidR="00DC4D3A" w:rsidRDefault="00DC4D3A">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8" w:history="1">
        <w:r w:rsidRPr="00530C11">
          <w:rPr>
            <w:rStyle w:val="Hyperlink"/>
          </w:rPr>
          <w:t>http://www.worldviz.com/products/ppt/wand-and-eyes</w:t>
        </w:r>
      </w:hyperlink>
      <w:r>
        <w:t xml:space="preserve"> </w:t>
      </w:r>
    </w:p>
  </w:footnote>
  <w:footnote w:id="10">
    <w:p w14:paraId="130B51F8" w14:textId="2544CCDF" w:rsidR="00DC4D3A" w:rsidRPr="00251427" w:rsidRDefault="00DC4D3A">
      <w:pPr>
        <w:pStyle w:val="Funotentext"/>
        <w:rPr>
          <w:lang w:val="en-US"/>
        </w:rPr>
      </w:pPr>
      <w:r>
        <w:rPr>
          <w:rStyle w:val="Funotenzeichen"/>
        </w:rPr>
        <w:footnoteRef/>
      </w:r>
      <w:r w:rsidRPr="00251427">
        <w:rPr>
          <w:lang w:val="en-US"/>
        </w:rPr>
        <w:t xml:space="preserve"> WorldViz</w:t>
      </w:r>
      <w:r>
        <w:rPr>
          <w:lang w:val="en-US"/>
        </w:rPr>
        <w:fldChar w:fldCharType="begin"/>
      </w:r>
      <w:r>
        <w:instrText xml:space="preserve"> XE "</w:instrText>
      </w:r>
      <w:r w:rsidRPr="00DB6D65">
        <w:instrText>WorldViz</w:instrText>
      </w:r>
      <w:r>
        <w:instrText xml:space="preserve">" </w:instrText>
      </w:r>
      <w:r>
        <w:rPr>
          <w:lang w:val="en-US"/>
        </w:rPr>
        <w:fldChar w:fldCharType="end"/>
      </w:r>
      <w:r w:rsidRPr="00251427">
        <w:rPr>
          <w:lang w:val="en-US"/>
        </w:rPr>
        <w:t xml:space="preserve"> - </w:t>
      </w:r>
      <w:hyperlink r:id="rId9" w:history="1">
        <w:r w:rsidRPr="00251427">
          <w:rPr>
            <w:rStyle w:val="Hyperlink"/>
            <w:lang w:val="en-US"/>
          </w:rPr>
          <w:t>http://www.worldviz.com/</w:t>
        </w:r>
      </w:hyperlink>
      <w:r w:rsidRPr="00251427">
        <w:rPr>
          <w:lang w:val="en-US"/>
        </w:rPr>
        <w:t xml:space="preserve"> </w:t>
      </w:r>
    </w:p>
  </w:footnote>
  <w:footnote w:id="11">
    <w:p w14:paraId="4CB1843B" w14:textId="131B512D" w:rsidR="00DC4D3A" w:rsidRPr="00675F76" w:rsidRDefault="00DC4D3A">
      <w:pPr>
        <w:pStyle w:val="Funotentext"/>
        <w:rPr>
          <w:lang w:val="fr-CH"/>
        </w:rPr>
      </w:pPr>
      <w:r>
        <w:rPr>
          <w:rStyle w:val="Funotenzeichen"/>
        </w:rPr>
        <w:footnoteRef/>
      </w:r>
      <w:r w:rsidRPr="00675F76">
        <w:rPr>
          <w:lang w:val="fr-CH"/>
        </w:rPr>
        <w:t xml:space="preserve"> VRPN</w:t>
      </w:r>
      <w:r>
        <w:fldChar w:fldCharType="begin"/>
      </w:r>
      <w:r w:rsidRPr="00675F76">
        <w:rPr>
          <w:lang w:val="fr-CH"/>
        </w:rPr>
        <w:instrText xml:space="preserve"> XE "VRPN" </w:instrText>
      </w:r>
      <w:r>
        <w:fldChar w:fldCharType="end"/>
      </w:r>
      <w:r w:rsidRPr="00675F76">
        <w:rPr>
          <w:lang w:val="fr-CH"/>
        </w:rPr>
        <w:t xml:space="preserve"> - </w:t>
      </w:r>
      <w:hyperlink r:id="rId10" w:history="1">
        <w:r w:rsidRPr="00675F76">
          <w:rPr>
            <w:rStyle w:val="Hyperlink"/>
            <w:lang w:val="fr-CH"/>
          </w:rPr>
          <w:t>https://en.wikipedia.org/wiki/VRPN</w:t>
        </w:r>
      </w:hyperlink>
      <w:r w:rsidRPr="00675F76">
        <w:rPr>
          <w:lang w:val="fr-CH"/>
        </w:rPr>
        <w:t xml:space="preserve"> </w:t>
      </w:r>
    </w:p>
  </w:footnote>
  <w:footnote w:id="12">
    <w:p w14:paraId="456A0C99" w14:textId="3114657C" w:rsidR="00DC4D3A" w:rsidRPr="00251427" w:rsidRDefault="00DC4D3A">
      <w:pPr>
        <w:pStyle w:val="Funotentext"/>
        <w:rPr>
          <w:lang w:val="en-US"/>
        </w:rPr>
      </w:pPr>
      <w:r>
        <w:rPr>
          <w:rStyle w:val="Funotenzeichen"/>
        </w:rPr>
        <w:footnoteRef/>
      </w:r>
      <w:r w:rsidRPr="00251427">
        <w:rPr>
          <w:lang w:val="en-US"/>
        </w:rPr>
        <w:t xml:space="preserve"> DLL - </w:t>
      </w:r>
      <w:hyperlink r:id="rId11"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DC4D3A" w:rsidRPr="00251427" w:rsidRDefault="00DC4D3A">
      <w:pPr>
        <w:pStyle w:val="Funotentext"/>
        <w:rPr>
          <w:lang w:val="en-US"/>
        </w:rPr>
      </w:pPr>
      <w:r>
        <w:rPr>
          <w:rStyle w:val="Funotenzeichen"/>
        </w:rPr>
        <w:footnoteRef/>
      </w:r>
      <w:r w:rsidRPr="00251427">
        <w:rPr>
          <w:lang w:val="en-US"/>
        </w:rPr>
        <w:t xml:space="preserve"> API - </w:t>
      </w:r>
      <w:r w:rsidR="00235DD6">
        <w:fldChar w:fldCharType="begin"/>
      </w:r>
      <w:r w:rsidR="00235DD6" w:rsidRPr="00675F76">
        <w:rPr>
          <w:lang w:val="fr-CH"/>
        </w:rPr>
        <w:instrText xml:space="preserve"> HYPERLINK "https://en.wikipedia.o</w:instrText>
      </w:r>
      <w:r w:rsidR="00235DD6" w:rsidRPr="00675F76">
        <w:rPr>
          <w:lang w:val="fr-CH"/>
        </w:rPr>
        <w:instrText xml:space="preserve">rg/wiki/Application_programming_interface" </w:instrText>
      </w:r>
      <w:r w:rsidR="00235DD6">
        <w:fldChar w:fldCharType="separate"/>
      </w:r>
      <w:r w:rsidRPr="00251427">
        <w:rPr>
          <w:rStyle w:val="Hyperlink"/>
          <w:lang w:val="en-US"/>
        </w:rPr>
        <w:t>https://en.wikipedia.org/wiki/Application_programming_interface</w:t>
      </w:r>
      <w:r w:rsidR="00235DD6">
        <w:rPr>
          <w:rStyle w:val="Hyperlink"/>
          <w:lang w:val="en-US"/>
        </w:rPr>
        <w:fldChar w:fldCharType="end"/>
      </w:r>
      <w:r w:rsidRPr="00251427">
        <w:rPr>
          <w:lang w:val="en-US"/>
        </w:rPr>
        <w:t xml:space="preserve"> </w:t>
      </w:r>
    </w:p>
  </w:footnote>
  <w:footnote w:id="14">
    <w:p w14:paraId="1C2EEA56" w14:textId="3E4E2CDF" w:rsidR="00DC4D3A" w:rsidRPr="00251427" w:rsidRDefault="00DC4D3A">
      <w:pPr>
        <w:pStyle w:val="Funotentext"/>
        <w:rPr>
          <w:lang w:val="en-US"/>
        </w:rPr>
      </w:pPr>
      <w:r>
        <w:rPr>
          <w:rStyle w:val="Funotenzeichen"/>
        </w:rPr>
        <w:footnoteRef/>
      </w:r>
      <w:r w:rsidRPr="00251427">
        <w:rPr>
          <w:lang w:val="en-US"/>
        </w:rPr>
        <w:t xml:space="preserve"> 6DoF</w:t>
      </w:r>
      <w:r>
        <w:rPr>
          <w:lang w:val="en-US"/>
        </w:rPr>
        <w:fldChar w:fldCharType="begin"/>
      </w:r>
      <w:r>
        <w:instrText xml:space="preserve"> XE "</w:instrText>
      </w:r>
      <w:r w:rsidRPr="00B50F98">
        <w:instrText>6DoF</w:instrText>
      </w:r>
      <w:r>
        <w:instrText xml:space="preserve">" </w:instrText>
      </w:r>
      <w:r>
        <w:rPr>
          <w:lang w:val="en-US"/>
        </w:rPr>
        <w:fldChar w:fldCharType="end"/>
      </w:r>
      <w:r w:rsidRPr="00251427">
        <w:rPr>
          <w:lang w:val="en-US"/>
        </w:rPr>
        <w:t xml:space="preserve"> - </w:t>
      </w:r>
      <w:hyperlink r:id="rId12"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A49BE" w14:textId="77777777" w:rsidR="00DC4D3A" w:rsidRDefault="00DC4D3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DFB70" w14:textId="77777777" w:rsidR="00DC4D3A" w:rsidRPr="001F1B9C" w:rsidRDefault="00DC4D3A" w:rsidP="001F1B9C">
    <w:pPr>
      <w:pStyle w:val="Kopfzeile"/>
    </w:pPr>
    <w:r>
      <w:rPr>
        <w:noProof/>
        <w:lang w:eastAsia="de-CH"/>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58E32" w14:textId="77777777" w:rsidR="00DC4D3A" w:rsidRDefault="00DC4D3A" w:rsidP="004F7B96">
    <w:pPr>
      <w:pStyle w:val="Kopfzeile"/>
      <w:spacing w:after="1900"/>
    </w:pPr>
    <w:r>
      <w:rPr>
        <w:noProof/>
        <w:lang w:eastAsia="de-CH"/>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4"/>
  </w:num>
  <w:num w:numId="13">
    <w:abstractNumId w:val="13"/>
  </w:num>
  <w:num w:numId="14">
    <w:abstractNumId w:val="24"/>
  </w:num>
  <w:num w:numId="15">
    <w:abstractNumId w:val="23"/>
  </w:num>
  <w:num w:numId="16">
    <w:abstractNumId w:val="17"/>
  </w:num>
  <w:num w:numId="17">
    <w:abstractNumId w:val="11"/>
  </w:num>
  <w:num w:numId="18">
    <w:abstractNumId w:val="38"/>
  </w:num>
  <w:num w:numId="19">
    <w:abstractNumId w:val="29"/>
  </w:num>
  <w:num w:numId="20">
    <w:abstractNumId w:val="40"/>
  </w:num>
  <w:num w:numId="21">
    <w:abstractNumId w:val="45"/>
  </w:num>
  <w:num w:numId="22">
    <w:abstractNumId w:val="19"/>
  </w:num>
  <w:num w:numId="23">
    <w:abstractNumId w:val="35"/>
  </w:num>
  <w:num w:numId="24">
    <w:abstractNumId w:val="33"/>
  </w:num>
  <w:num w:numId="25">
    <w:abstractNumId w:val="20"/>
  </w:num>
  <w:num w:numId="26">
    <w:abstractNumId w:val="30"/>
  </w:num>
  <w:num w:numId="27">
    <w:abstractNumId w:val="26"/>
  </w:num>
  <w:num w:numId="28">
    <w:abstractNumId w:val="37"/>
  </w:num>
  <w:num w:numId="29">
    <w:abstractNumId w:val="31"/>
  </w:num>
  <w:num w:numId="30">
    <w:abstractNumId w:val="14"/>
  </w:num>
  <w:num w:numId="31">
    <w:abstractNumId w:val="44"/>
  </w:num>
  <w:num w:numId="32">
    <w:abstractNumId w:val="12"/>
  </w:num>
  <w:num w:numId="33">
    <w:abstractNumId w:val="41"/>
  </w:num>
  <w:num w:numId="34">
    <w:abstractNumId w:val="21"/>
  </w:num>
  <w:num w:numId="35">
    <w:abstractNumId w:val="42"/>
  </w:num>
  <w:num w:numId="36">
    <w:abstractNumId w:val="16"/>
  </w:num>
  <w:num w:numId="37">
    <w:abstractNumId w:val="27"/>
  </w:num>
  <w:num w:numId="38">
    <w:abstractNumId w:val="36"/>
  </w:num>
  <w:num w:numId="39">
    <w:abstractNumId w:val="25"/>
  </w:num>
  <w:num w:numId="40">
    <w:abstractNumId w:val="32"/>
  </w:num>
  <w:num w:numId="41">
    <w:abstractNumId w:val="28"/>
  </w:num>
  <w:num w:numId="42">
    <w:abstractNumId w:val="39"/>
  </w:num>
  <w:num w:numId="43">
    <w:abstractNumId w:val="43"/>
  </w:num>
  <w:num w:numId="44">
    <w:abstractNumId w:val="18"/>
  </w:num>
  <w:num w:numId="45">
    <w:abstractNumId w:val="1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42D0F"/>
    <w:rsid w:val="001466EF"/>
    <w:rsid w:val="0015023D"/>
    <w:rsid w:val="00156391"/>
    <w:rsid w:val="00170D9E"/>
    <w:rsid w:val="00172166"/>
    <w:rsid w:val="00176DF1"/>
    <w:rsid w:val="00184CBA"/>
    <w:rsid w:val="00194DAA"/>
    <w:rsid w:val="001A267A"/>
    <w:rsid w:val="001A69E8"/>
    <w:rsid w:val="001A75C2"/>
    <w:rsid w:val="001B0F1A"/>
    <w:rsid w:val="001B765C"/>
    <w:rsid w:val="001C479D"/>
    <w:rsid w:val="001C4B4E"/>
    <w:rsid w:val="001E0286"/>
    <w:rsid w:val="001E59BC"/>
    <w:rsid w:val="001F0F2A"/>
    <w:rsid w:val="001F1B9C"/>
    <w:rsid w:val="001F47E5"/>
    <w:rsid w:val="0021211B"/>
    <w:rsid w:val="00220F0E"/>
    <w:rsid w:val="00227737"/>
    <w:rsid w:val="0023117D"/>
    <w:rsid w:val="002342A9"/>
    <w:rsid w:val="00235DD6"/>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64B9"/>
    <w:rsid w:val="003633FF"/>
    <w:rsid w:val="003653F6"/>
    <w:rsid w:val="00371CC4"/>
    <w:rsid w:val="003726C2"/>
    <w:rsid w:val="00372D4C"/>
    <w:rsid w:val="00375A17"/>
    <w:rsid w:val="00380DCC"/>
    <w:rsid w:val="003838FC"/>
    <w:rsid w:val="00394588"/>
    <w:rsid w:val="00395379"/>
    <w:rsid w:val="003B029B"/>
    <w:rsid w:val="003B1648"/>
    <w:rsid w:val="003B43E8"/>
    <w:rsid w:val="003B66F4"/>
    <w:rsid w:val="003C02E3"/>
    <w:rsid w:val="003D0FB9"/>
    <w:rsid w:val="003D4775"/>
    <w:rsid w:val="003E06B6"/>
    <w:rsid w:val="003E14BF"/>
    <w:rsid w:val="003E7822"/>
    <w:rsid w:val="003F4449"/>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0B7A"/>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218B"/>
    <w:rsid w:val="0058350E"/>
    <w:rsid w:val="00583E9F"/>
    <w:rsid w:val="005B16B1"/>
    <w:rsid w:val="005B40F2"/>
    <w:rsid w:val="005B5FF7"/>
    <w:rsid w:val="005B7D4A"/>
    <w:rsid w:val="005C06F9"/>
    <w:rsid w:val="005D30B5"/>
    <w:rsid w:val="005E3C39"/>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75F76"/>
    <w:rsid w:val="00683799"/>
    <w:rsid w:val="00686C51"/>
    <w:rsid w:val="0069632F"/>
    <w:rsid w:val="006A1432"/>
    <w:rsid w:val="006B0C5B"/>
    <w:rsid w:val="006B2B08"/>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6650E"/>
    <w:rsid w:val="00796682"/>
    <w:rsid w:val="007B4AC6"/>
    <w:rsid w:val="007B54A1"/>
    <w:rsid w:val="007B67E5"/>
    <w:rsid w:val="007C6576"/>
    <w:rsid w:val="007D6F67"/>
    <w:rsid w:val="007E6849"/>
    <w:rsid w:val="007E7B0A"/>
    <w:rsid w:val="007F3831"/>
    <w:rsid w:val="007F3922"/>
    <w:rsid w:val="00800BF2"/>
    <w:rsid w:val="008017C4"/>
    <w:rsid w:val="00804FC1"/>
    <w:rsid w:val="00811898"/>
    <w:rsid w:val="0082517D"/>
    <w:rsid w:val="008378C1"/>
    <w:rsid w:val="00840889"/>
    <w:rsid w:val="00851A1B"/>
    <w:rsid w:val="00855F25"/>
    <w:rsid w:val="00863C44"/>
    <w:rsid w:val="00871EEF"/>
    <w:rsid w:val="0087260E"/>
    <w:rsid w:val="00875643"/>
    <w:rsid w:val="00882A3B"/>
    <w:rsid w:val="008832CD"/>
    <w:rsid w:val="00885781"/>
    <w:rsid w:val="0089157E"/>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3744"/>
    <w:rsid w:val="00D22D1B"/>
    <w:rsid w:val="00D337BD"/>
    <w:rsid w:val="00D37E22"/>
    <w:rsid w:val="00D65075"/>
    <w:rsid w:val="00D716DD"/>
    <w:rsid w:val="00D7292E"/>
    <w:rsid w:val="00D77EF2"/>
    <w:rsid w:val="00D833F5"/>
    <w:rsid w:val="00D976C4"/>
    <w:rsid w:val="00DA4F15"/>
    <w:rsid w:val="00DA68B5"/>
    <w:rsid w:val="00DB5071"/>
    <w:rsid w:val="00DB5509"/>
    <w:rsid w:val="00DB6621"/>
    <w:rsid w:val="00DC4D3A"/>
    <w:rsid w:val="00DD41BF"/>
    <w:rsid w:val="00DD63FB"/>
    <w:rsid w:val="00DE242C"/>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77B0"/>
    <w:rsid w:val="00E90A42"/>
    <w:rsid w:val="00E92FC0"/>
    <w:rsid w:val="00E9787C"/>
    <w:rsid w:val="00EA2A9C"/>
    <w:rsid w:val="00EA46E4"/>
    <w:rsid w:val="00EB6472"/>
    <w:rsid w:val="00EC268E"/>
    <w:rsid w:val="00ED1C00"/>
    <w:rsid w:val="00ED1EF4"/>
    <w:rsid w:val="00ED5B7E"/>
    <w:rsid w:val="00ED6401"/>
    <w:rsid w:val="00EE2486"/>
    <w:rsid w:val="00EF141E"/>
    <w:rsid w:val="00EF4B39"/>
    <w:rsid w:val="00F036AC"/>
    <w:rsid w:val="00F11518"/>
    <w:rsid w:val="00F22D83"/>
    <w:rsid w:val="00F23B47"/>
    <w:rsid w:val="00F33235"/>
    <w:rsid w:val="00F36316"/>
    <w:rsid w:val="00F60A34"/>
    <w:rsid w:val="00F623F2"/>
    <w:rsid w:val="00F75268"/>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www.nvidia.de/object/nvidia-mosaic-technology-de.html" TargetMode="External"/><Relationship Id="rId26" Type="http://schemas.openxmlformats.org/officeDocument/2006/relationships/hyperlink" Target="mailto:urs.kuenzler@bfh.ch"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mailto:julien.villiger@students.bfh.ch" TargetMode="External"/><Relationship Id="rId2" Type="http://schemas.openxmlformats.org/officeDocument/2006/relationships/numbering" Target="numbering.xml"/><Relationship Id="rId16" Type="http://schemas.openxmlformats.org/officeDocument/2006/relationships/hyperlink" Target="https://de.wikipedia.org/wiki/Unity_(Spiel-Engine))" TargetMode="External"/><Relationship Id="rId20" Type="http://schemas.openxmlformats.org/officeDocument/2006/relationships/image" Target="media/image6.jpg"/><Relationship Id="rId29" Type="http://schemas.openxmlformats.org/officeDocument/2006/relationships/hyperlink" Target="https://pm.ti.bfh.ch/projects/unity-cave-thesis/issues/gant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mailto:daniel.inversini@students.bfh.ch"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hyperlink" Target="mailto:harald.studer@iss-ag.ch"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worldviz.com/products/ppt/wand-and-eyes"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Six_degrees_of_freedom"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Dynamic-link_library" TargetMode="External"/><Relationship Id="rId5" Type="http://schemas.openxmlformats.org/officeDocument/2006/relationships/hyperlink" Target="http://www.equalizergraphics.com/" TargetMode="External"/><Relationship Id="rId10" Type="http://schemas.openxmlformats.org/officeDocument/2006/relationships/hyperlink" Target="https://en.wikipedia.org/wiki/VRPN" TargetMode="External"/><Relationship Id="rId4" Type="http://schemas.openxmlformats.org/officeDocument/2006/relationships/hyperlink" Target="http://www.openscenegraph.org/" TargetMode="External"/><Relationship Id="rId9" Type="http://schemas.openxmlformats.org/officeDocument/2006/relationships/hyperlink" Target="http://www.worldviz.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CDE50-7826-43AE-88D4-554D3F2CC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21</Pages>
  <Words>4241</Words>
  <Characters>26724</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30904</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Inversini</dc:creator>
  <cp:lastModifiedBy>Julien Villiger</cp:lastModifiedBy>
  <cp:revision>199</cp:revision>
  <cp:lastPrinted>2015-10-06T13:54:00Z</cp:lastPrinted>
  <dcterms:created xsi:type="dcterms:W3CDTF">2015-09-18T08:26:00Z</dcterms:created>
  <dcterms:modified xsi:type="dcterms:W3CDTF">2015-10-06T13:54:00Z</dcterms:modified>
</cp:coreProperties>
</file>